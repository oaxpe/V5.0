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val="eu-ES" w:eastAsia="en-US"/>
        </w:rPr>
        <w:id w:val="550506436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00644B5D" w14:textId="77777777" w:rsidR="003A78DD" w:rsidRPr="00B8246D" w:rsidRDefault="003A78DD">
          <w:pPr>
            <w:pStyle w:val="Sinespaciado"/>
            <w:rPr>
              <w:lang w:val="eu-ES"/>
            </w:rPr>
          </w:pPr>
          <w:r w:rsidRPr="00B824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3120" behindDoc="1" locked="0" layoutInCell="1" allowOverlap="1" wp14:anchorId="7CB55ACA" wp14:editId="5041265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5-3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6F0BC2A" w14:textId="53F273FF" w:rsidR="000C56F5" w:rsidRDefault="000C56F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31-5-2018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CB55ACA" id="Grupo 2" o:spid="_x0000_s1026" style="position:absolute;margin-left:0;margin-top:0;width:172.8pt;height:718.55pt;z-index:-25166336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696464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c00000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5-3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6F0BC2A" w14:textId="53F273FF" w:rsidR="000C56F5" w:rsidRDefault="000C56F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31-5-2018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696464 [3215]" strokecolor="#69646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696464 [3215]" strokecolor="#69646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696464 [3215]" strokecolor="#69646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696464 [3215]" strokecolor="#69646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696464 [3215]" strokecolor="#69646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696464 [3215]" strokecolor="#69646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696464 [3215]" strokecolor="#69646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696464 [3215]" strokecolor="#69646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696464 [3215]" strokecolor="#69646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696464 [3215]" strokecolor="#69646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696464 [3215]" strokecolor="#69646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696464 [3215]" strokecolor="#69646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696464 [3215]" strokecolor="#69646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696464 [3215]" strokecolor="#69646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696464 [3215]" strokecolor="#69646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696464 [3215]" strokecolor="#69646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696464 [3215]" strokecolor="#69646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696464 [3215]" strokecolor="#69646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696464 [3215]" strokecolor="#69646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696464 [3215]" strokecolor="#69646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696464 [3215]" strokecolor="#69646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696464 [3215]" strokecolor="#69646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696464 [3215]" strokecolor="#69646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22ABDFF1" w14:textId="77777777" w:rsidR="003A78DD" w:rsidRPr="00B8246D" w:rsidRDefault="00734556">
          <w:pPr>
            <w:rPr>
              <w:sz w:val="24"/>
              <w:szCs w:val="24"/>
              <w:lang w:val="eu-ES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8E3B357" wp14:editId="6E693744">
                    <wp:simplePos x="0" y="0"/>
                    <wp:positionH relativeFrom="column">
                      <wp:posOffset>3935000</wp:posOffset>
                    </wp:positionH>
                    <wp:positionV relativeFrom="paragraph">
                      <wp:posOffset>4285691</wp:posOffset>
                    </wp:positionV>
                    <wp:extent cx="1883391" cy="1064526"/>
                    <wp:effectExtent l="0" t="0" r="22225" b="21590"/>
                    <wp:wrapNone/>
                    <wp:docPr id="49" name="Rectángulo: esquinas redondeadas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83391" cy="10645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6EAE7F" w14:textId="5216E530" w:rsidR="000C56F5" w:rsidRDefault="000C56F5" w:rsidP="00734556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5</w:t>
                                </w:r>
                                <w:r w:rsidRPr="00734556">
                                  <w:rPr>
                                    <w:sz w:val="28"/>
                                  </w:rPr>
                                  <w:t>. BERTSIOA</w:t>
                                </w:r>
                              </w:p>
                              <w:p w14:paraId="6729125B" w14:textId="7DC0A575" w:rsidR="000C56F5" w:rsidRPr="009A5060" w:rsidRDefault="000C56F5" w:rsidP="00734556">
                                <w:pPr>
                                  <w:jc w:val="center"/>
                                  <w:rPr>
                                    <w:i/>
                                    <w:sz w:val="24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</w:rPr>
                                  <w:t xml:space="preserve">GUI eta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24"/>
                                  </w:rPr>
                                  <w:t>datu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24"/>
                                  </w:rPr>
                                  <w:t>baseak</w:t>
                                </w:r>
                                <w:proofErr w:type="spellEnd"/>
                                <w:r w:rsidRPr="009A5060">
                                  <w:rPr>
                                    <w:i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9A5060">
                                  <w:rPr>
                                    <w:i/>
                                    <w:sz w:val="24"/>
                                  </w:rPr>
                                  <w:t>erabilita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8E3B357" id="Rectángulo: esquinas redondeadas 49" o:spid="_x0000_s1055" style="position:absolute;margin-left:309.85pt;margin-top:337.45pt;width:148.3pt;height:83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" fillcolor="#918485 [3208]" strokecolor="#484141 [1608]" strokeweight="1pt">
                    <v:stroke joinstyle="miter"/>
                    <v:textbox>
                      <w:txbxContent>
                        <w:p w14:paraId="2E6EAE7F" w14:textId="5216E530" w:rsidR="000C56F5" w:rsidRDefault="000C56F5" w:rsidP="00734556">
                          <w:pPr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5</w:t>
                          </w:r>
                          <w:r w:rsidRPr="00734556">
                            <w:rPr>
                              <w:sz w:val="28"/>
                            </w:rPr>
                            <w:t>. BERTSIOA</w:t>
                          </w:r>
                        </w:p>
                        <w:p w14:paraId="6729125B" w14:textId="7DC0A575" w:rsidR="000C56F5" w:rsidRPr="009A5060" w:rsidRDefault="000C56F5" w:rsidP="00734556">
                          <w:pPr>
                            <w:jc w:val="center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 xml:space="preserve">GUI eta </w:t>
                          </w:r>
                          <w:proofErr w:type="spellStart"/>
                          <w:r>
                            <w:rPr>
                              <w:i/>
                              <w:sz w:val="24"/>
                            </w:rPr>
                            <w:t>datu</w:t>
                          </w:r>
                          <w:proofErr w:type="spellEnd"/>
                          <w:r>
                            <w:rPr>
                              <w:i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24"/>
                            </w:rPr>
                            <w:t>baseak</w:t>
                          </w:r>
                          <w:proofErr w:type="spellEnd"/>
                          <w:r w:rsidRPr="009A5060">
                            <w:rPr>
                              <w:i/>
                              <w:sz w:val="24"/>
                            </w:rPr>
                            <w:t xml:space="preserve"> </w:t>
                          </w:r>
                          <w:proofErr w:type="spellStart"/>
                          <w:r w:rsidRPr="009A5060">
                            <w:rPr>
                              <w:i/>
                              <w:sz w:val="24"/>
                            </w:rPr>
                            <w:t>erabilita</w:t>
                          </w:r>
                          <w:proofErr w:type="spellEnd"/>
                        </w:p>
                      </w:txbxContent>
                    </v:textbox>
                  </v:roundrect>
                </w:pict>
              </mc:Fallback>
            </mc:AlternateContent>
          </w:r>
          <w:r w:rsidR="00C74C1C" w:rsidRPr="00B8246D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401CF274" wp14:editId="557A0D1C">
                    <wp:simplePos x="0" y="0"/>
                    <wp:positionH relativeFrom="page">
                      <wp:posOffset>3337560</wp:posOffset>
                    </wp:positionH>
                    <wp:positionV relativeFrom="page">
                      <wp:posOffset>9027795</wp:posOffset>
                    </wp:positionV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B0EC5E" w14:textId="77777777" w:rsidR="000C56F5" w:rsidRPr="00C74C1C" w:rsidRDefault="000C56F5" w:rsidP="003A78DD">
                                <w:pPr>
                                  <w:pStyle w:val="Sinespaciado"/>
                                  <w:jc w:val="center"/>
                                  <w:rPr>
                                    <w:i/>
                                    <w:color w:val="C00000" w:themeColor="accent1"/>
                                    <w:sz w:val="32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C00000" w:themeColor="accent1"/>
                                      <w:sz w:val="32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C74C1C">
                                      <w:rPr>
                                        <w:i/>
                                        <w:color w:val="C00000" w:themeColor="accent1"/>
                                        <w:sz w:val="32"/>
                                        <w:szCs w:val="26"/>
                                      </w:rPr>
                                      <w:t>Oihane Axpe Telleriarte</w:t>
                                    </w:r>
                                  </w:sdtContent>
                                </w:sdt>
                              </w:p>
                              <w:p w14:paraId="78688446" w14:textId="77777777" w:rsidR="000C56F5" w:rsidRPr="00C74C1C" w:rsidRDefault="000C56F5" w:rsidP="003A78DD">
                                <w:pPr>
                                  <w:pStyle w:val="Sinespaciado"/>
                                  <w:jc w:val="center"/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</w:pPr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 xml:space="preserve">DAM 1-eko </w:t>
                                </w:r>
                                <w:proofErr w:type="spellStart"/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ikaslea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1CF27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6" type="#_x0000_t202" style="position:absolute;margin-left:262.8pt;margin-top:710.85pt;width:4in;height:28.8pt;z-index:25165516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2qT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" filled="f" stroked="f" strokeweight=".5pt">
                    <v:textbox style="mso-fit-shape-to-text:t" inset="0,0,0,0">
                      <w:txbxContent>
                        <w:p w14:paraId="22B0EC5E" w14:textId="77777777" w:rsidR="000C56F5" w:rsidRPr="00C74C1C" w:rsidRDefault="000C56F5" w:rsidP="003A78DD">
                          <w:pPr>
                            <w:pStyle w:val="Sinespaciado"/>
                            <w:jc w:val="center"/>
                            <w:rPr>
                              <w:i/>
                              <w:color w:val="C00000" w:themeColor="accent1"/>
                              <w:sz w:val="32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C00000" w:themeColor="accent1"/>
                                <w:sz w:val="32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C74C1C">
                                <w:rPr>
                                  <w:i/>
                                  <w:color w:val="C00000" w:themeColor="accent1"/>
                                  <w:sz w:val="32"/>
                                  <w:szCs w:val="26"/>
                                </w:rPr>
                                <w:t>Oihane Axpe Telleriarte</w:t>
                              </w:r>
                            </w:sdtContent>
                          </w:sdt>
                        </w:p>
                        <w:p w14:paraId="78688446" w14:textId="77777777" w:rsidR="000C56F5" w:rsidRPr="00C74C1C" w:rsidRDefault="000C56F5" w:rsidP="003A78DD">
                          <w:pPr>
                            <w:pStyle w:val="Sinespaciado"/>
                            <w:jc w:val="center"/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</w:pPr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 xml:space="preserve">DAM 1-eko </w:t>
                          </w:r>
                          <w:proofErr w:type="spellStart"/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ikaslea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74C1C" w:rsidRPr="00B8246D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366AB350" wp14:editId="4655CA1B">
                    <wp:simplePos x="0" y="0"/>
                    <wp:positionH relativeFrom="page">
                      <wp:posOffset>3335655</wp:posOffset>
                    </wp:positionH>
                    <wp:positionV relativeFrom="page">
                      <wp:posOffset>9571990</wp:posOffset>
                    </wp:positionV>
                    <wp:extent cx="3657600" cy="365760"/>
                    <wp:effectExtent l="0" t="0" r="0" b="0"/>
                    <wp:wrapNone/>
                    <wp:docPr id="46" name="Cuadro de tex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F92578" w14:textId="77777777" w:rsidR="000C56F5" w:rsidRPr="00C74C1C" w:rsidRDefault="000C56F5" w:rsidP="00871774">
                                <w:pPr>
                                  <w:pStyle w:val="Sinespaciado"/>
                                  <w:jc w:val="center"/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</w:pPr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 xml:space="preserve">IES </w:t>
                                </w:r>
                                <w:proofErr w:type="spellStart"/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Uni</w:t>
                                </w:r>
                                <w:proofErr w:type="spellEnd"/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Eibar</w:t>
                                </w:r>
                                <w:proofErr w:type="spellEnd"/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-Ermua</w:t>
                                </w:r>
                              </w:p>
                              <w:p w14:paraId="401F3413" w14:textId="77777777" w:rsidR="000C56F5" w:rsidRPr="00C74C1C" w:rsidRDefault="000C56F5" w:rsidP="00871774">
                                <w:pPr>
                                  <w:pStyle w:val="Sinespaciado"/>
                                  <w:jc w:val="center"/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</w:pPr>
                                <w:proofErr w:type="spellStart"/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Eibar</w:t>
                                </w:r>
                                <w:proofErr w:type="spellEnd"/>
                                <w:r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, Gipuzkoa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6AB350" id="Cuadro de texto 46" o:spid="_x0000_s1057" type="#_x0000_t202" style="position:absolute;margin-left:262.65pt;margin-top:753.7pt;width:4in;height:28.8pt;z-index:25165619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" filled="f" stroked="f" strokeweight=".5pt">
                    <v:textbox style="mso-fit-shape-to-text:t" inset="0,0,0,0">
                      <w:txbxContent>
                        <w:p w14:paraId="1BF92578" w14:textId="77777777" w:rsidR="000C56F5" w:rsidRPr="00C74C1C" w:rsidRDefault="000C56F5" w:rsidP="00871774">
                          <w:pPr>
                            <w:pStyle w:val="Sinespaciado"/>
                            <w:jc w:val="center"/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</w:pPr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 xml:space="preserve">IES </w:t>
                          </w:r>
                          <w:proofErr w:type="spellStart"/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Uni</w:t>
                          </w:r>
                          <w:proofErr w:type="spellEnd"/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Eibar</w:t>
                          </w:r>
                          <w:proofErr w:type="spellEnd"/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-Ermua</w:t>
                          </w:r>
                        </w:p>
                        <w:p w14:paraId="401F3413" w14:textId="77777777" w:rsidR="000C56F5" w:rsidRPr="00C74C1C" w:rsidRDefault="000C56F5" w:rsidP="00871774">
                          <w:pPr>
                            <w:pStyle w:val="Sinespaciado"/>
                            <w:jc w:val="center"/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</w:pPr>
                          <w:proofErr w:type="spellStart"/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Eibar</w:t>
                          </w:r>
                          <w:proofErr w:type="spellEnd"/>
                          <w:r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, Gipuzkoa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71774" w:rsidRPr="00B8246D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2D6B752C" wp14:editId="64374CF7">
                    <wp:simplePos x="0" y="0"/>
                    <wp:positionH relativeFrom="page">
                      <wp:posOffset>3057525</wp:posOffset>
                    </wp:positionH>
                    <wp:positionV relativeFrom="page">
                      <wp:posOffset>1724025</wp:posOffset>
                    </wp:positionV>
                    <wp:extent cx="3566160" cy="1069340"/>
                    <wp:effectExtent l="0" t="0" r="15240" b="381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6616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D075D0" w14:textId="77777777" w:rsidR="000C56F5" w:rsidRPr="00871774" w:rsidRDefault="000C56F5" w:rsidP="00327FBA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96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Denda</w:t>
                                    </w:r>
                                    <w:proofErr w:type="spellEnd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bat</w:t>
                                    </w:r>
                                    <w:proofErr w:type="spellEnd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kudeatzeko</w:t>
                                    </w:r>
                                    <w:proofErr w:type="spellEnd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aplikazioa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1F449218" w14:textId="77777777" w:rsidR="000C56F5" w:rsidRDefault="000C56F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24A55AFE" w14:textId="77777777" w:rsidR="000C56F5" w:rsidRDefault="000C56F5" w:rsidP="00327FBA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Programazioa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6B752C" id="Cuadro de texto 1" o:spid="_x0000_s1058" type="#_x0000_t202" style="position:absolute;margin-left:240.75pt;margin-top:135.75pt;width:280.8pt;height:84.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" filled="f" stroked="f" strokeweight=".5pt">
                    <v:textbox style="mso-fit-shape-to-text:t" inset="0,0,0,0">
                      <w:txbxContent>
                        <w:p w14:paraId="73D075D0" w14:textId="77777777" w:rsidR="000C56F5" w:rsidRPr="00871774" w:rsidRDefault="000C56F5" w:rsidP="00327FBA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96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Denda</w:t>
                              </w:r>
                              <w:proofErr w:type="spellEnd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bat</w:t>
                              </w:r>
                              <w:proofErr w:type="spellEnd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kudeatzeko</w:t>
                              </w:r>
                              <w:proofErr w:type="spellEnd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aplikazioa</w:t>
                              </w:r>
                              <w:proofErr w:type="spellEnd"/>
                            </w:sdtContent>
                          </w:sdt>
                        </w:p>
                        <w:p w14:paraId="1F449218" w14:textId="77777777" w:rsidR="000C56F5" w:rsidRDefault="000C56F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24A55AFE" w14:textId="77777777" w:rsidR="000C56F5" w:rsidRDefault="000C56F5" w:rsidP="00327FBA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Programazioa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A78DD" w:rsidRPr="00B8246D">
            <w:rPr>
              <w:sz w:val="24"/>
              <w:szCs w:val="24"/>
              <w:lang w:val="eu-ES"/>
            </w:rPr>
            <w:br w:type="page"/>
          </w:r>
        </w:p>
      </w:sdtContent>
    </w:sdt>
    <w:p w14:paraId="36BADA06" w14:textId="77777777" w:rsidR="003A78DD" w:rsidRPr="00B8246D" w:rsidRDefault="003A78DD" w:rsidP="003A78DD">
      <w:pPr>
        <w:pStyle w:val="Ttulo1"/>
        <w:rPr>
          <w:b/>
          <w:lang w:val="eu-ES"/>
        </w:rPr>
        <w:sectPr w:rsidR="003A78DD" w:rsidRPr="00B8246D" w:rsidSect="003A78DD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val="eu-ES" w:eastAsia="en-US"/>
        </w:rPr>
        <w:id w:val="-1037737715"/>
        <w:docPartObj>
          <w:docPartGallery w:val="Table of Contents"/>
          <w:docPartUnique/>
        </w:docPartObj>
      </w:sdtPr>
      <w:sdtEndPr>
        <w:rPr>
          <w:b w:val="0"/>
          <w:bCs/>
          <w:sz w:val="24"/>
          <w:szCs w:val="24"/>
        </w:rPr>
      </w:sdtEndPr>
      <w:sdtContent>
        <w:p w14:paraId="394AE641" w14:textId="77777777" w:rsidR="003A78DD" w:rsidRPr="00B8246D" w:rsidRDefault="0050465A">
          <w:pPr>
            <w:pStyle w:val="TtuloTDC"/>
            <w:rPr>
              <w:b/>
              <w:color w:val="auto"/>
              <w:lang w:val="eu-ES"/>
            </w:rPr>
          </w:pPr>
          <w:r>
            <w:rPr>
              <w:b/>
              <w:color w:val="auto"/>
              <w:lang w:val="eu-ES"/>
            </w:rPr>
            <w:t>AURKIBIDEA</w:t>
          </w:r>
        </w:p>
        <w:p w14:paraId="071923D3" w14:textId="7FD03E6A" w:rsidR="00A86762" w:rsidRPr="00A86762" w:rsidRDefault="003A78DD" w:rsidP="00A86762">
          <w:pPr>
            <w:pStyle w:val="TDC1"/>
            <w:tabs>
              <w:tab w:val="left" w:pos="44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r w:rsidRPr="00A86762">
            <w:rPr>
              <w:sz w:val="24"/>
              <w:szCs w:val="24"/>
              <w:lang w:val="eu-ES"/>
            </w:rPr>
            <w:fldChar w:fldCharType="begin"/>
          </w:r>
          <w:r w:rsidRPr="00A86762">
            <w:rPr>
              <w:sz w:val="24"/>
              <w:szCs w:val="24"/>
              <w:lang w:val="eu-ES"/>
            </w:rPr>
            <w:instrText xml:space="preserve"> TOC \o "1-3" \h \z \u </w:instrText>
          </w:r>
          <w:r w:rsidRPr="00A86762">
            <w:rPr>
              <w:sz w:val="24"/>
              <w:szCs w:val="24"/>
              <w:lang w:val="eu-ES"/>
            </w:rPr>
            <w:fldChar w:fldCharType="separate"/>
          </w:r>
          <w:hyperlink w:anchor="_Toc515501969" w:history="1">
            <w:r w:rsidR="00A86762"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1.</w:t>
            </w:r>
            <w:r w:rsidR="00A86762"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="00A86762"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Sarrera</w:t>
            </w:r>
            <w:r w:rsidR="00A86762" w:rsidRPr="00A86762">
              <w:rPr>
                <w:noProof/>
                <w:webHidden/>
                <w:sz w:val="24"/>
                <w:szCs w:val="24"/>
              </w:rPr>
              <w:tab/>
            </w:r>
            <w:r w:rsidR="00A86762"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="00A86762" w:rsidRPr="00A86762">
              <w:rPr>
                <w:noProof/>
                <w:webHidden/>
                <w:sz w:val="24"/>
                <w:szCs w:val="24"/>
              </w:rPr>
              <w:instrText xml:space="preserve"> PAGEREF _Toc515501969 \h </w:instrText>
            </w:r>
            <w:r w:rsidR="00A86762" w:rsidRPr="00A86762">
              <w:rPr>
                <w:noProof/>
                <w:webHidden/>
                <w:sz w:val="24"/>
                <w:szCs w:val="24"/>
              </w:rPr>
            </w:r>
            <w:r w:rsidR="00A86762"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86762" w:rsidRPr="00A86762">
              <w:rPr>
                <w:noProof/>
                <w:webHidden/>
                <w:sz w:val="24"/>
                <w:szCs w:val="24"/>
              </w:rPr>
              <w:t>1</w:t>
            </w:r>
            <w:r w:rsidR="00A86762"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800B39" w14:textId="197014BF" w:rsidR="00A86762" w:rsidRPr="00A86762" w:rsidRDefault="00A86762" w:rsidP="00A86762">
          <w:pPr>
            <w:pStyle w:val="TDC1"/>
            <w:tabs>
              <w:tab w:val="left" w:pos="44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70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2.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Proiektua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_Toc515501970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2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B850A" w14:textId="071486AA" w:rsidR="00A86762" w:rsidRPr="00A86762" w:rsidRDefault="00A86762" w:rsidP="00A86762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71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2.1.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Klase diagrama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_Toc515501971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2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6BA9B8" w14:textId="7B845F37" w:rsidR="00A86762" w:rsidRPr="00A86762" w:rsidRDefault="00A86762" w:rsidP="00A86762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72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2.2.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DDBB-aren diagrama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_Toc515501972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6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5AF6EC" w14:textId="3EBEB25B" w:rsidR="00A86762" w:rsidRPr="00A86762" w:rsidRDefault="00A86762" w:rsidP="00A86762">
          <w:pPr>
            <w:pStyle w:val="TDC1"/>
            <w:tabs>
              <w:tab w:val="left" w:pos="44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73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Proiektuaren egitura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_Toc515501973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7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BF97F9" w14:textId="3BD3DF55" w:rsidR="00A86762" w:rsidRPr="00A86762" w:rsidRDefault="00A86762" w:rsidP="00A86762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74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3.1.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Klaseak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_Toc515501974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7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35F5EF" w14:textId="14C39EAA" w:rsidR="00A86762" w:rsidRPr="00A86762" w:rsidRDefault="00A86762" w:rsidP="00A86762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75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3.2.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Herentzia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_Toc515501975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10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28C0CC" w14:textId="4A4203E9" w:rsidR="00A86762" w:rsidRPr="00A86762" w:rsidRDefault="00A86762" w:rsidP="00A86762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76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3.3.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Atributuak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_Toc515501976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11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790609" w14:textId="14BFB8ED" w:rsidR="00A86762" w:rsidRPr="00A86762" w:rsidRDefault="00A86762" w:rsidP="00A86762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77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3.4.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Eraikitzaileak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_Toc515501977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12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E95C63" w14:textId="29995018" w:rsidR="00A86762" w:rsidRPr="00A86762" w:rsidRDefault="00A86762" w:rsidP="00A86762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78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3.5.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Metodoak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_Toc515501978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13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A28FE" w14:textId="090D1063" w:rsidR="00A86762" w:rsidRPr="00A86762" w:rsidRDefault="00A86762" w:rsidP="00A86762">
          <w:pPr>
            <w:pStyle w:val="TDC3"/>
            <w:tabs>
              <w:tab w:val="left" w:pos="132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79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3.5.1.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Metodo estatikoak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_Toc515501979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15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5368BF" w14:textId="6229BA80" w:rsidR="00A86762" w:rsidRPr="00A86762" w:rsidRDefault="00A86762" w:rsidP="00A86762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80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3.6.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Getter &amp; Setter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_Toc515501980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21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E64460" w14:textId="0C05009A" w:rsidR="00A86762" w:rsidRPr="00A86762" w:rsidRDefault="00A86762" w:rsidP="00A86762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81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3.7.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Array-ak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_Toc515501981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23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D9DA4F" w14:textId="613FBFB9" w:rsidR="00A86762" w:rsidRPr="00A86762" w:rsidRDefault="00A86762" w:rsidP="00A86762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82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3.8.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Fitxategiak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_Toc515501982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24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98F4D2" w14:textId="5AFB5487" w:rsidR="00A86762" w:rsidRPr="00A86762" w:rsidRDefault="00A86762" w:rsidP="00A86762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83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3.9.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Datu basea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_Toc515501983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26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F4FA40" w14:textId="3437376C" w:rsidR="00A86762" w:rsidRPr="00A86762" w:rsidRDefault="00A86762" w:rsidP="00A86762">
          <w:pPr>
            <w:pStyle w:val="TDC2"/>
            <w:tabs>
              <w:tab w:val="left" w:pos="110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84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3.10.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Interfaze grafikoa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_Toc515501984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27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313A8C" w14:textId="2D6E2195" w:rsidR="00A86762" w:rsidRPr="00A86762" w:rsidRDefault="00A86762" w:rsidP="00A86762">
          <w:pPr>
            <w:pStyle w:val="TDC3"/>
            <w:tabs>
              <w:tab w:val="left" w:pos="132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85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3.10.1.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View - bistak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_Toc515501985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27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FE9C4" w14:textId="2E0F5BA2" w:rsidR="00A86762" w:rsidRPr="00A86762" w:rsidRDefault="00A86762" w:rsidP="00A86762">
          <w:pPr>
            <w:pStyle w:val="TDC3"/>
            <w:tabs>
              <w:tab w:val="left" w:pos="132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86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3.10.2.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Controller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_Toc515501986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28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D80D65" w14:textId="1958FB50" w:rsidR="00A86762" w:rsidRPr="00A86762" w:rsidRDefault="00A86762" w:rsidP="00A86762">
          <w:pPr>
            <w:pStyle w:val="TDC3"/>
            <w:tabs>
              <w:tab w:val="left" w:pos="132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87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3.10.3.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Main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_Toc515501987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31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86CC03" w14:textId="3B46FB66" w:rsidR="00A86762" w:rsidRPr="00A86762" w:rsidRDefault="00A86762" w:rsidP="00A86762">
          <w:pPr>
            <w:pStyle w:val="TDC2"/>
            <w:tabs>
              <w:tab w:val="left" w:pos="110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88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3.11.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Erroreen kontrola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_Toc515501988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32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4D4D48" w14:textId="3B492F06" w:rsidR="00A86762" w:rsidRPr="00A86762" w:rsidRDefault="00A86762" w:rsidP="00A86762">
          <w:pPr>
            <w:pStyle w:val="TDC1"/>
            <w:tabs>
              <w:tab w:val="left" w:pos="44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15501989" w:history="1"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4.</w:t>
            </w:r>
            <w:r w:rsidRPr="00A86762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A86762">
              <w:rPr>
                <w:rStyle w:val="Hipervnculo"/>
                <w:noProof/>
                <w:sz w:val="24"/>
                <w:szCs w:val="24"/>
                <w:u w:val="none"/>
                <w:lang w:val="eu-ES"/>
              </w:rPr>
              <w:t>Aplikazioa</w:t>
            </w:r>
            <w:r w:rsidRPr="00A86762">
              <w:rPr>
                <w:noProof/>
                <w:webHidden/>
                <w:sz w:val="24"/>
                <w:szCs w:val="24"/>
              </w:rPr>
              <w:tab/>
            </w:r>
            <w:r w:rsidRPr="00A867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6762">
              <w:rPr>
                <w:noProof/>
                <w:webHidden/>
                <w:sz w:val="24"/>
                <w:szCs w:val="24"/>
              </w:rPr>
              <w:instrText xml:space="preserve"> PAGEREF _Toc515501989 \h </w:instrText>
            </w:r>
            <w:r w:rsidRPr="00A86762">
              <w:rPr>
                <w:noProof/>
                <w:webHidden/>
                <w:sz w:val="24"/>
                <w:szCs w:val="24"/>
              </w:rPr>
            </w:r>
            <w:r w:rsidRPr="00A867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6762">
              <w:rPr>
                <w:noProof/>
                <w:webHidden/>
                <w:sz w:val="24"/>
                <w:szCs w:val="24"/>
              </w:rPr>
              <w:t>34</w:t>
            </w:r>
            <w:r w:rsidRPr="00A867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DBE689" w14:textId="3BAD6C1B" w:rsidR="003A78DD" w:rsidRPr="00A86762" w:rsidRDefault="003A78DD" w:rsidP="00A86762">
          <w:pPr>
            <w:spacing w:before="200" w:after="200"/>
            <w:rPr>
              <w:sz w:val="24"/>
              <w:szCs w:val="24"/>
              <w:lang w:val="eu-ES"/>
            </w:rPr>
          </w:pPr>
          <w:r w:rsidRPr="00A86762">
            <w:rPr>
              <w:bCs/>
              <w:sz w:val="24"/>
              <w:szCs w:val="24"/>
              <w:lang w:val="eu-ES"/>
            </w:rPr>
            <w:fldChar w:fldCharType="end"/>
          </w:r>
        </w:p>
      </w:sdtContent>
    </w:sdt>
    <w:p w14:paraId="071366E5" w14:textId="77777777" w:rsidR="00A759C7" w:rsidRDefault="00A759C7" w:rsidP="0050465A">
      <w:pPr>
        <w:pStyle w:val="TtuloTDC"/>
        <w:rPr>
          <w:b/>
          <w:color w:val="auto"/>
          <w:lang w:val="eu-ES"/>
        </w:rPr>
        <w:sectPr w:rsidR="00A759C7" w:rsidSect="001D12EC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14:paraId="4A4C53F9" w14:textId="11C67F6E" w:rsidR="0050465A" w:rsidRPr="0050465A" w:rsidRDefault="0050465A" w:rsidP="0050465A">
      <w:pPr>
        <w:pStyle w:val="TtuloTDC"/>
        <w:rPr>
          <w:b/>
          <w:color w:val="auto"/>
          <w:lang w:val="eu-ES"/>
        </w:rPr>
      </w:pPr>
      <w:r>
        <w:rPr>
          <w:b/>
          <w:color w:val="auto"/>
          <w:lang w:val="eu-ES"/>
        </w:rPr>
        <w:lastRenderedPageBreak/>
        <w:t>IRUDIEN TAULA</w:t>
      </w:r>
    </w:p>
    <w:p w14:paraId="0BE3CFDB" w14:textId="57CBABA4" w:rsidR="008F0134" w:rsidRPr="00A759C7" w:rsidRDefault="00940676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r w:rsidRPr="00A759C7">
        <w:rPr>
          <w:szCs w:val="24"/>
          <w:lang w:val="eu-ES"/>
        </w:rPr>
        <w:fldChar w:fldCharType="begin"/>
      </w:r>
      <w:r w:rsidRPr="00A759C7">
        <w:rPr>
          <w:szCs w:val="24"/>
          <w:lang w:val="eu-ES"/>
        </w:rPr>
        <w:instrText xml:space="preserve"> TOC \h \z \c "Irudia" </w:instrText>
      </w:r>
      <w:r w:rsidRPr="00A759C7">
        <w:rPr>
          <w:szCs w:val="24"/>
          <w:lang w:val="eu-ES"/>
        </w:rPr>
        <w:fldChar w:fldCharType="separate"/>
      </w:r>
      <w:hyperlink w:anchor="_Toc515505347" w:history="1">
        <w:r w:rsidR="008F0134" w:rsidRPr="00A759C7">
          <w:rPr>
            <w:rStyle w:val="Hipervnculo"/>
            <w:noProof/>
            <w:szCs w:val="24"/>
            <w:lang w:val="eu-ES"/>
          </w:rPr>
          <w:t>1</w:t>
        </w:r>
        <w:r w:rsidR="008F0134" w:rsidRPr="00A759C7">
          <w:rPr>
            <w:rStyle w:val="Hipervnculo"/>
            <w:noProof/>
            <w:szCs w:val="24"/>
          </w:rPr>
          <w:t>. Irudia: Proiektuaren diagrama</w:t>
        </w:r>
        <w:r w:rsidR="008F0134" w:rsidRPr="00A759C7">
          <w:rPr>
            <w:noProof/>
            <w:webHidden/>
            <w:szCs w:val="24"/>
          </w:rPr>
          <w:tab/>
        </w:r>
        <w:r w:rsidR="008F0134" w:rsidRPr="00A759C7">
          <w:rPr>
            <w:noProof/>
            <w:webHidden/>
            <w:szCs w:val="24"/>
          </w:rPr>
          <w:fldChar w:fldCharType="begin"/>
        </w:r>
        <w:r w:rsidR="008F0134" w:rsidRPr="00A759C7">
          <w:rPr>
            <w:noProof/>
            <w:webHidden/>
            <w:szCs w:val="24"/>
          </w:rPr>
          <w:instrText xml:space="preserve"> PAGEREF _Toc515505347 \h </w:instrText>
        </w:r>
        <w:r w:rsidR="008F0134" w:rsidRPr="00A759C7">
          <w:rPr>
            <w:noProof/>
            <w:webHidden/>
            <w:szCs w:val="24"/>
          </w:rPr>
        </w:r>
        <w:r w:rsidR="008F0134" w:rsidRPr="00A759C7">
          <w:rPr>
            <w:noProof/>
            <w:webHidden/>
            <w:szCs w:val="24"/>
          </w:rPr>
          <w:fldChar w:fldCharType="separate"/>
        </w:r>
        <w:r w:rsidR="008F0134" w:rsidRPr="00A759C7">
          <w:rPr>
            <w:noProof/>
            <w:webHidden/>
            <w:szCs w:val="24"/>
          </w:rPr>
          <w:t>2</w:t>
        </w:r>
        <w:r w:rsidR="008F0134" w:rsidRPr="00A759C7">
          <w:rPr>
            <w:noProof/>
            <w:webHidden/>
            <w:szCs w:val="24"/>
          </w:rPr>
          <w:fldChar w:fldCharType="end"/>
        </w:r>
      </w:hyperlink>
    </w:p>
    <w:p w14:paraId="3DA9B02B" w14:textId="6FF4F8D4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48" w:history="1">
        <w:r w:rsidRPr="00A759C7">
          <w:rPr>
            <w:rStyle w:val="Hipervnculo"/>
            <w:noProof/>
            <w:szCs w:val="24"/>
            <w:lang w:val="eu-ES"/>
          </w:rPr>
          <w:t>2</w:t>
        </w:r>
        <w:r w:rsidRPr="00A759C7">
          <w:rPr>
            <w:rStyle w:val="Hipervnculo"/>
            <w:noProof/>
            <w:szCs w:val="24"/>
          </w:rPr>
          <w:t>. Irudia: Herentzia - Pertsona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_Toc515505348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31D83086" w14:textId="3C49FEB1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49" w:history="1">
        <w:r w:rsidRPr="00A759C7">
          <w:rPr>
            <w:rStyle w:val="Hipervnculo"/>
            <w:noProof/>
            <w:szCs w:val="24"/>
            <w:lang w:val="eu-ES"/>
          </w:rPr>
          <w:t>3</w:t>
        </w:r>
        <w:r w:rsidRPr="00A759C7">
          <w:rPr>
            <w:rStyle w:val="Hipervnculo"/>
            <w:noProof/>
            <w:szCs w:val="24"/>
          </w:rPr>
          <w:t>. Irudia: Herentzia - Produktuak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_Toc515505349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4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4DCA426C" w14:textId="627C7514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50" w:history="1">
        <w:r w:rsidRPr="00A759C7">
          <w:rPr>
            <w:rStyle w:val="Hipervnculo"/>
            <w:noProof/>
            <w:szCs w:val="24"/>
            <w:lang w:val="eu-ES"/>
          </w:rPr>
          <w:t>4</w:t>
        </w:r>
        <w:r w:rsidRPr="00A759C7">
          <w:rPr>
            <w:rStyle w:val="Hipervnculo"/>
            <w:noProof/>
            <w:szCs w:val="24"/>
          </w:rPr>
          <w:t>. Irudia: Klase diagrama - MVC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_Toc515505350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5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362F67C" w14:textId="396F326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51" w:history="1">
        <w:r w:rsidRPr="00A759C7">
          <w:rPr>
            <w:rStyle w:val="Hipervnculo"/>
            <w:noProof/>
            <w:szCs w:val="24"/>
            <w:lang w:val="eu-ES"/>
          </w:rPr>
          <w:t>5</w:t>
        </w:r>
        <w:r w:rsidRPr="00A759C7">
          <w:rPr>
            <w:rStyle w:val="Hipervnculo"/>
            <w:noProof/>
            <w:szCs w:val="24"/>
          </w:rPr>
          <w:t>. Irudia: DDBB diagrama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_Toc515505351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6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696D74D" w14:textId="0CD6ED1A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52" w:history="1">
        <w:r w:rsidRPr="00A759C7">
          <w:rPr>
            <w:rStyle w:val="Hipervnculo"/>
            <w:noProof/>
            <w:szCs w:val="24"/>
            <w:lang w:val="eu-ES"/>
          </w:rPr>
          <w:t>6</w:t>
        </w:r>
        <w:r w:rsidRPr="00A759C7">
          <w:rPr>
            <w:rStyle w:val="Hipervnculo"/>
            <w:noProof/>
            <w:szCs w:val="24"/>
          </w:rPr>
          <w:t>. Irudia: Paketeak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_Toc515505352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7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43CE8029" w14:textId="648665C0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53" w:history="1">
        <w:r w:rsidRPr="00A759C7">
          <w:rPr>
            <w:rStyle w:val="Hipervnculo"/>
            <w:noProof/>
            <w:szCs w:val="24"/>
            <w:lang w:val="eu-ES"/>
          </w:rPr>
          <w:t>7</w:t>
        </w:r>
        <w:r w:rsidRPr="00A759C7">
          <w:rPr>
            <w:rStyle w:val="Hipervnculo"/>
            <w:noProof/>
            <w:szCs w:val="24"/>
          </w:rPr>
          <w:t>. Irudia: Argazkiak paketea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_Toc515505353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7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41780E8" w14:textId="7F92AA9C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54" w:history="1">
        <w:r w:rsidRPr="00A759C7">
          <w:rPr>
            <w:rStyle w:val="Hipervnculo"/>
            <w:noProof/>
            <w:szCs w:val="24"/>
            <w:lang w:val="eu-ES"/>
          </w:rPr>
          <w:t>8</w:t>
        </w:r>
        <w:r w:rsidRPr="00A759C7">
          <w:rPr>
            <w:rStyle w:val="Hipervnculo"/>
            <w:noProof/>
            <w:szCs w:val="24"/>
          </w:rPr>
          <w:t>. Irudia: Controller paketea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_Toc515505354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8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74B92037" w14:textId="6281CEE5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55" w:history="1">
        <w:r w:rsidRPr="00A759C7">
          <w:rPr>
            <w:rStyle w:val="Hipervnculo"/>
            <w:noProof/>
            <w:szCs w:val="24"/>
            <w:lang w:val="eu-ES"/>
          </w:rPr>
          <w:t>9</w:t>
        </w:r>
        <w:r w:rsidRPr="00A759C7">
          <w:rPr>
            <w:rStyle w:val="Hipervnculo"/>
            <w:noProof/>
            <w:szCs w:val="24"/>
          </w:rPr>
          <w:t>. Irudia: Gestioa paketea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_Toc515505355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8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7D15D94F" w14:textId="33277465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56" w:history="1">
        <w:r w:rsidRPr="00A759C7">
          <w:rPr>
            <w:rStyle w:val="Hipervnculo"/>
            <w:noProof/>
            <w:szCs w:val="24"/>
            <w:lang w:val="eu-ES"/>
          </w:rPr>
          <w:t>10</w:t>
        </w:r>
        <w:r w:rsidRPr="00A759C7">
          <w:rPr>
            <w:rStyle w:val="Hipervnculo"/>
            <w:noProof/>
            <w:szCs w:val="24"/>
          </w:rPr>
          <w:t>. Irudia: Model paketea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_Toc515505356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9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4A3EAB4D" w14:textId="6813960C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57" w:history="1">
        <w:r w:rsidRPr="00A759C7">
          <w:rPr>
            <w:rStyle w:val="Hipervnculo"/>
            <w:noProof/>
            <w:szCs w:val="24"/>
            <w:lang w:val="eu-ES"/>
          </w:rPr>
          <w:t>11</w:t>
        </w:r>
        <w:r w:rsidRPr="00A759C7">
          <w:rPr>
            <w:rStyle w:val="Hipervnculo"/>
            <w:noProof/>
            <w:szCs w:val="24"/>
          </w:rPr>
          <w:t>. Irudia: Main paketea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_Toc515505357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9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13E8FB3" w14:textId="7A598BF0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58" w:history="1">
        <w:r w:rsidRPr="00A759C7">
          <w:rPr>
            <w:rStyle w:val="Hipervnculo"/>
            <w:noProof/>
            <w:szCs w:val="24"/>
            <w:lang w:val="eu-ES"/>
          </w:rPr>
          <w:t>12</w:t>
        </w:r>
        <w:r w:rsidRPr="00A759C7">
          <w:rPr>
            <w:rStyle w:val="Hipervnculo"/>
            <w:noProof/>
            <w:szCs w:val="24"/>
          </w:rPr>
          <w:t>. Irudia: View paketea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_Toc515505358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9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381BA0FE" w14:textId="0BFA5CFE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59" w:history="1">
        <w:r w:rsidRPr="00A759C7">
          <w:rPr>
            <w:rStyle w:val="Hipervnculo"/>
            <w:noProof/>
            <w:szCs w:val="24"/>
            <w:lang w:val="eu-ES"/>
          </w:rPr>
          <w:t>13</w:t>
        </w:r>
        <w:r w:rsidRPr="00A759C7">
          <w:rPr>
            <w:rStyle w:val="Hipervnculo"/>
            <w:noProof/>
            <w:szCs w:val="24"/>
          </w:rPr>
          <w:t>. Irudia: Klase abstraktuak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_Toc515505359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9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16FBF762" w14:textId="4373DB37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60" w:history="1">
        <w:r w:rsidRPr="00A759C7">
          <w:rPr>
            <w:rStyle w:val="Hipervnculo"/>
            <w:noProof/>
            <w:szCs w:val="24"/>
            <w:lang w:val="eu-ES"/>
          </w:rPr>
          <w:t>14</w:t>
        </w:r>
        <w:r w:rsidRPr="00A759C7">
          <w:rPr>
            <w:rStyle w:val="Hipervnculo"/>
            <w:noProof/>
            <w:szCs w:val="24"/>
          </w:rPr>
          <w:t>. Irudia: Herentzia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_Toc515505360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10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5B4E2C8A" w14:textId="547F689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61" w:history="1">
        <w:r w:rsidRPr="00A759C7">
          <w:rPr>
            <w:rStyle w:val="Hipervnculo"/>
            <w:noProof/>
            <w:szCs w:val="24"/>
            <w:lang w:val="eu-ES"/>
          </w:rPr>
          <w:t>15</w:t>
        </w:r>
        <w:r w:rsidRPr="00A759C7">
          <w:rPr>
            <w:rStyle w:val="Hipervnculo"/>
            <w:noProof/>
            <w:szCs w:val="24"/>
          </w:rPr>
          <w:t>. Irudia: Adibidea - Herentzia Pertsona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_Toc515505361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10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10F7DFA" w14:textId="2B991A90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62" w:history="1">
        <w:r w:rsidRPr="00A759C7">
          <w:rPr>
            <w:rStyle w:val="Hipervnculo"/>
            <w:noProof/>
            <w:szCs w:val="24"/>
            <w:lang w:val="eu-ES"/>
          </w:rPr>
          <w:t>16</w:t>
        </w:r>
        <w:r w:rsidRPr="00A759C7">
          <w:rPr>
            <w:rStyle w:val="Hipervnculo"/>
            <w:noProof/>
            <w:szCs w:val="24"/>
          </w:rPr>
          <w:t>. Irudia: Adibidea - Herentzia Langilea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_Toc515505362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11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2A60C37A" w14:textId="078FBD01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63" w:history="1">
        <w:r w:rsidRPr="00A759C7">
          <w:rPr>
            <w:rStyle w:val="Hipervnculo"/>
            <w:noProof/>
            <w:szCs w:val="24"/>
            <w:lang w:val="eu-ES"/>
          </w:rPr>
          <w:t>17</w:t>
        </w:r>
        <w:r w:rsidRPr="00A759C7">
          <w:rPr>
            <w:rStyle w:val="Hipervnculo"/>
            <w:noProof/>
            <w:szCs w:val="24"/>
          </w:rPr>
          <w:t>. Irudia: Adibidea - Herentzia Bezeroa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_Toc515505363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11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5D37E920" w14:textId="0FBE3ACA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64" w:history="1">
        <w:r w:rsidRPr="00A759C7">
          <w:rPr>
            <w:rStyle w:val="Hipervnculo"/>
            <w:noProof/>
            <w:szCs w:val="24"/>
            <w:lang w:val="eu-ES"/>
          </w:rPr>
          <w:t>18</w:t>
        </w:r>
        <w:r w:rsidRPr="00A759C7">
          <w:rPr>
            <w:rStyle w:val="Hipervnculo"/>
            <w:noProof/>
            <w:szCs w:val="24"/>
          </w:rPr>
          <w:t>. Irudia: Atributuak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_Toc515505364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11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44F7473E" w14:textId="5A6E7FC2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65" w:history="1">
        <w:r w:rsidRPr="00A759C7">
          <w:rPr>
            <w:rStyle w:val="Hipervnculo"/>
            <w:noProof/>
            <w:szCs w:val="24"/>
            <w:lang w:val="eu-ES"/>
          </w:rPr>
          <w:t>19</w:t>
        </w:r>
        <w:r w:rsidRPr="00A759C7">
          <w:rPr>
            <w:rStyle w:val="Hipervnculo"/>
            <w:noProof/>
            <w:szCs w:val="24"/>
          </w:rPr>
          <w:t>. Irudia: Atributuak (herentziarekin)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_Toc515505365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11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5D74EE76" w14:textId="3C35BC5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66" w:history="1">
        <w:r w:rsidRPr="00A759C7">
          <w:rPr>
            <w:rStyle w:val="Hipervnculo"/>
            <w:noProof/>
            <w:szCs w:val="24"/>
            <w:lang w:val="eu-ES"/>
          </w:rPr>
          <w:t>20</w:t>
        </w:r>
        <w:r w:rsidRPr="00A759C7">
          <w:rPr>
            <w:rStyle w:val="Hipervnculo"/>
            <w:noProof/>
            <w:szCs w:val="24"/>
          </w:rPr>
          <w:t>. Irudia: Adibidea – Instantzia berria sortu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_Toc515505366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12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9ED1602" w14:textId="7556DD15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67" w:history="1">
        <w:r w:rsidRPr="00A759C7">
          <w:rPr>
            <w:rStyle w:val="Hipervnculo"/>
            <w:noProof/>
            <w:szCs w:val="24"/>
            <w:lang w:val="eu-ES"/>
          </w:rPr>
          <w:t>21</w:t>
        </w:r>
        <w:r w:rsidRPr="00A759C7">
          <w:rPr>
            <w:rStyle w:val="Hipervnculo"/>
            <w:noProof/>
            <w:szCs w:val="24"/>
          </w:rPr>
          <w:t>. Irudia: Eraikitzaileetan gainkarga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_Toc515505367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12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47722F35" w14:textId="04978DEF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68" w:history="1">
        <w:r w:rsidRPr="00A759C7">
          <w:rPr>
            <w:rStyle w:val="Hipervnculo"/>
            <w:noProof/>
            <w:szCs w:val="24"/>
            <w:lang w:val="eu-ES"/>
          </w:rPr>
          <w:t>22</w:t>
        </w:r>
        <w:r w:rsidRPr="00A759C7">
          <w:rPr>
            <w:rStyle w:val="Hipervnculo"/>
            <w:noProof/>
            <w:szCs w:val="24"/>
          </w:rPr>
          <w:t>. Irudia: Adibidea - Eraikitzaileak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_Toc515505368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12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0289CDFD" w14:textId="32581F18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69" w:history="1">
        <w:r w:rsidRPr="00A759C7">
          <w:rPr>
            <w:rStyle w:val="Hipervnculo"/>
            <w:noProof/>
            <w:szCs w:val="24"/>
            <w:lang w:val="eu-ES"/>
          </w:rPr>
          <w:t>23</w:t>
        </w:r>
        <w:r w:rsidRPr="00A759C7">
          <w:rPr>
            <w:rStyle w:val="Hipervnculo"/>
            <w:noProof/>
            <w:szCs w:val="24"/>
          </w:rPr>
          <w:t>. Irudia: Adibidea - Objektu berria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_Toc515505369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12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7BB00C31" w14:textId="246B8E57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70" w:history="1">
        <w:r w:rsidRPr="00A759C7">
          <w:rPr>
            <w:rStyle w:val="Hipervnculo"/>
            <w:noProof/>
            <w:szCs w:val="24"/>
            <w:lang w:val="eu-ES"/>
          </w:rPr>
          <w:t>23</w:t>
        </w:r>
        <w:r w:rsidRPr="00A759C7">
          <w:rPr>
            <w:rStyle w:val="Hipervnculo"/>
            <w:noProof/>
            <w:szCs w:val="24"/>
          </w:rPr>
          <w:t>. Irudia: Adibidea - printDatuak() metodoa (Kamiseta)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_Toc515505370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13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2BD0B73B" w14:textId="29E1093D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71" w:history="1">
        <w:r w:rsidRPr="00A759C7">
          <w:rPr>
            <w:rStyle w:val="Hipervnculo"/>
            <w:noProof/>
            <w:szCs w:val="24"/>
            <w:lang w:val="eu-ES"/>
          </w:rPr>
          <w:t>25</w:t>
        </w:r>
        <w:r w:rsidRPr="00A759C7">
          <w:rPr>
            <w:rStyle w:val="Hipervnculo"/>
            <w:noProof/>
            <w:szCs w:val="24"/>
          </w:rPr>
          <w:t>. Irudia: Adibidea - printDatuak() metodoa (Produktua)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_Toc515505371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13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01120D8E" w14:textId="001E1E26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72" w:history="1">
        <w:r w:rsidRPr="00A759C7">
          <w:rPr>
            <w:rStyle w:val="Hipervnculo"/>
            <w:noProof/>
            <w:szCs w:val="24"/>
            <w:lang w:val="eu-ES"/>
          </w:rPr>
          <w:t>25</w:t>
        </w:r>
        <w:r w:rsidRPr="00A759C7">
          <w:rPr>
            <w:rStyle w:val="Hipervnculo"/>
            <w:noProof/>
            <w:szCs w:val="24"/>
          </w:rPr>
          <w:t>. Irudia: Adibidea - printDatuak()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_Toc515505372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13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2C9EC020" w14:textId="3EFA893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73" w:history="1">
        <w:r w:rsidRPr="00A759C7">
          <w:rPr>
            <w:rStyle w:val="Hipervnculo"/>
            <w:noProof/>
            <w:szCs w:val="24"/>
            <w:lang w:val="eu-ES"/>
          </w:rPr>
          <w:t>27</w:t>
        </w:r>
        <w:r w:rsidRPr="00A759C7">
          <w:rPr>
            <w:rStyle w:val="Hipervnculo"/>
            <w:noProof/>
            <w:szCs w:val="24"/>
          </w:rPr>
          <w:t>. Irudia: Adibidea - Metodoak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_Toc515505373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14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13D66AA" w14:textId="2220DEE4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74" w:history="1">
        <w:r w:rsidRPr="00A759C7">
          <w:rPr>
            <w:rStyle w:val="Hipervnculo"/>
            <w:noProof/>
            <w:szCs w:val="24"/>
            <w:lang w:val="eu-ES"/>
          </w:rPr>
          <w:t>28</w:t>
        </w:r>
        <w:r w:rsidRPr="00A759C7">
          <w:rPr>
            <w:rStyle w:val="Hipervnculo"/>
            <w:noProof/>
            <w:szCs w:val="24"/>
          </w:rPr>
          <w:t>. Irudia: Adibidea - prodKontsultatu() metodoa (Kamiseta)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_Toc515505374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14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0B986157" w14:textId="00DE9C72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75" w:history="1">
        <w:r w:rsidRPr="00A759C7">
          <w:rPr>
            <w:rStyle w:val="Hipervnculo"/>
            <w:noProof/>
            <w:szCs w:val="24"/>
            <w:lang w:val="eu-ES"/>
          </w:rPr>
          <w:t>29</w:t>
        </w:r>
        <w:r w:rsidRPr="00A759C7">
          <w:rPr>
            <w:rStyle w:val="Hipervnculo"/>
            <w:noProof/>
            <w:szCs w:val="24"/>
          </w:rPr>
          <w:t>. Irudia: Adibidea - prodKontsultatu() metodoa (Produktua)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_Toc515505375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14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FDAECAB" w14:textId="2C916A0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76" w:history="1">
        <w:r w:rsidRPr="00A759C7">
          <w:rPr>
            <w:rStyle w:val="Hipervnculo"/>
            <w:noProof/>
            <w:szCs w:val="24"/>
            <w:lang w:val="eu-ES"/>
          </w:rPr>
          <w:t>30</w:t>
        </w:r>
        <w:r w:rsidRPr="00A759C7">
          <w:rPr>
            <w:rStyle w:val="Hipervnculo"/>
            <w:noProof/>
            <w:szCs w:val="24"/>
          </w:rPr>
          <w:t>. Irudia: Adibidea- prodKontsultatu()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_Toc515505376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15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3CB64073" w14:textId="2E0E6A86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77" w:history="1">
        <w:r w:rsidRPr="00A759C7">
          <w:rPr>
            <w:rStyle w:val="Hipervnculo"/>
            <w:noProof/>
            <w:szCs w:val="24"/>
            <w:lang w:val="eu-ES"/>
          </w:rPr>
          <w:t>31</w:t>
        </w:r>
        <w:r w:rsidRPr="00A759C7">
          <w:rPr>
            <w:rStyle w:val="Hipervnculo"/>
            <w:noProof/>
            <w:szCs w:val="24"/>
          </w:rPr>
          <w:t>. Irudia: Adibidea - Metodo estatiko bat definitu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_Toc515505377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15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36D35E02" w14:textId="5172067D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78" w:history="1">
        <w:r w:rsidRPr="00A759C7">
          <w:rPr>
            <w:rStyle w:val="Hipervnculo"/>
            <w:noProof/>
            <w:szCs w:val="24"/>
            <w:lang w:val="eu-ES"/>
          </w:rPr>
          <w:t>32</w:t>
        </w:r>
        <w:r w:rsidRPr="00A759C7">
          <w:rPr>
            <w:rStyle w:val="Hipervnculo"/>
            <w:noProof/>
            <w:szCs w:val="24"/>
          </w:rPr>
          <w:t>. Irudia: Metodo estatikoak erabiltzen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_Toc515505378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15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5CA5195" w14:textId="687D610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79" w:history="1">
        <w:r w:rsidRPr="00A759C7">
          <w:rPr>
            <w:rStyle w:val="Hipervnculo"/>
            <w:noProof/>
            <w:szCs w:val="24"/>
            <w:lang w:val="eu-ES"/>
          </w:rPr>
          <w:t>33</w:t>
        </w:r>
        <w:r w:rsidRPr="00A759C7">
          <w:rPr>
            <w:rStyle w:val="Hipervnculo"/>
            <w:noProof/>
            <w:szCs w:val="24"/>
          </w:rPr>
          <w:t>. Irudia: Metodo estatikoak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_Toc515505379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16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1DA8BFAF" w14:textId="7C924448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80" w:history="1">
        <w:r w:rsidRPr="00A759C7">
          <w:rPr>
            <w:rStyle w:val="Hipervnculo"/>
            <w:noProof/>
            <w:szCs w:val="24"/>
            <w:lang w:val="eu-ES"/>
          </w:rPr>
          <w:t>34</w:t>
        </w:r>
        <w:r w:rsidRPr="00A759C7">
          <w:rPr>
            <w:rStyle w:val="Hipervnculo"/>
            <w:noProof/>
            <w:szCs w:val="24"/>
          </w:rPr>
          <w:t>. Irudia: Adibidea - Metodo estatikoa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_Toc515505380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16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DCE6E65" w14:textId="70A890BD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81" w:history="1">
        <w:r w:rsidRPr="00A759C7">
          <w:rPr>
            <w:rStyle w:val="Hipervnculo"/>
            <w:noProof/>
            <w:szCs w:val="24"/>
            <w:lang w:val="eu-ES"/>
          </w:rPr>
          <w:t>35</w:t>
        </w:r>
        <w:r w:rsidRPr="00A759C7">
          <w:rPr>
            <w:rStyle w:val="Hipervnculo"/>
            <w:noProof/>
            <w:szCs w:val="24"/>
          </w:rPr>
          <w:t>. Irudia: Getter &amp; Setter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_Toc515505381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21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236E0005" w14:textId="4B7F1E2E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82" w:history="1">
        <w:r w:rsidRPr="00A759C7">
          <w:rPr>
            <w:rStyle w:val="Hipervnculo"/>
            <w:noProof/>
            <w:szCs w:val="24"/>
            <w:lang w:val="eu-ES"/>
          </w:rPr>
          <w:t>36</w:t>
        </w:r>
        <w:r w:rsidRPr="00A759C7">
          <w:rPr>
            <w:rStyle w:val="Hipervnculo"/>
            <w:noProof/>
            <w:szCs w:val="24"/>
          </w:rPr>
          <w:t>. Irudia: Adibidea - Set gainkarga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_Toc515505382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21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4E0385E0" w14:textId="68200016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83" w:history="1">
        <w:r w:rsidRPr="00A759C7">
          <w:rPr>
            <w:rStyle w:val="Hipervnculo"/>
            <w:noProof/>
            <w:szCs w:val="24"/>
            <w:lang w:val="eu-ES"/>
          </w:rPr>
          <w:t>37</w:t>
        </w:r>
        <w:r w:rsidRPr="00A759C7">
          <w:rPr>
            <w:rStyle w:val="Hipervnculo"/>
            <w:noProof/>
            <w:szCs w:val="24"/>
          </w:rPr>
          <w:t>. Irudia: Adibidea - Getter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_Toc515505383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22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7833B5D8" w14:textId="2279568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84" w:history="1">
        <w:r w:rsidRPr="00A759C7">
          <w:rPr>
            <w:rStyle w:val="Hipervnculo"/>
            <w:noProof/>
            <w:szCs w:val="24"/>
            <w:lang w:val="eu-ES"/>
          </w:rPr>
          <w:t>38</w:t>
        </w:r>
        <w:r w:rsidRPr="00A759C7">
          <w:rPr>
            <w:rStyle w:val="Hipervnculo"/>
            <w:noProof/>
            <w:szCs w:val="24"/>
          </w:rPr>
          <w:t>. Irudia: Adibidea - Setter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_Toc515505384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22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72D406A4" w14:textId="614CC925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85" w:history="1">
        <w:r w:rsidRPr="00A759C7">
          <w:rPr>
            <w:rStyle w:val="Hipervnculo"/>
            <w:noProof/>
            <w:szCs w:val="24"/>
            <w:lang w:val="eu-ES"/>
          </w:rPr>
          <w:t>39</w:t>
        </w:r>
        <w:r w:rsidRPr="00A759C7">
          <w:rPr>
            <w:rStyle w:val="Hipervnculo"/>
            <w:noProof/>
            <w:szCs w:val="24"/>
          </w:rPr>
          <w:t>. Irudia: Adibidea - Getter &amp; Setter (Date mota)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_Toc515505385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22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4B0FC66D" w14:textId="531CBE35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86" w:history="1">
        <w:r w:rsidRPr="00A759C7">
          <w:rPr>
            <w:rStyle w:val="Hipervnculo"/>
            <w:noProof/>
            <w:szCs w:val="24"/>
            <w:lang w:val="eu-ES"/>
          </w:rPr>
          <w:t>40</w:t>
        </w:r>
        <w:r w:rsidRPr="00A759C7">
          <w:rPr>
            <w:rStyle w:val="Hipervnculo"/>
            <w:noProof/>
            <w:szCs w:val="24"/>
          </w:rPr>
          <w:t>. Irudia: Adibidea - Array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_Toc515505386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23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373C1F63" w14:textId="6C0565BF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87" w:history="1">
        <w:r w:rsidRPr="00A759C7">
          <w:rPr>
            <w:rStyle w:val="Hipervnculo"/>
            <w:noProof/>
            <w:szCs w:val="24"/>
            <w:lang w:val="eu-ES"/>
          </w:rPr>
          <w:t>41</w:t>
        </w:r>
        <w:r w:rsidRPr="00A759C7">
          <w:rPr>
            <w:rStyle w:val="Hipervnculo"/>
            <w:noProof/>
            <w:szCs w:val="24"/>
          </w:rPr>
          <w:t>. Irudia: Array-ak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_Toc515505387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23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188CE000" w14:textId="4BB76D4C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88" w:history="1">
        <w:r w:rsidRPr="00A759C7">
          <w:rPr>
            <w:rStyle w:val="Hipervnculo"/>
            <w:noProof/>
            <w:szCs w:val="24"/>
            <w:lang w:val="eu-ES"/>
          </w:rPr>
          <w:t>42.</w:t>
        </w:r>
        <w:r w:rsidRPr="00A759C7">
          <w:rPr>
            <w:rStyle w:val="Hipervnculo"/>
            <w:noProof/>
            <w:szCs w:val="24"/>
          </w:rPr>
          <w:t xml:space="preserve"> Irudia: kodeakAldatuEtagorde(String hasiera): String metodoa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_Toc515505388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24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F7A1AF7" w14:textId="7BBF86AF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89" w:history="1">
        <w:r w:rsidRPr="00A759C7">
          <w:rPr>
            <w:rStyle w:val="Hipervnculo"/>
            <w:noProof/>
            <w:szCs w:val="24"/>
            <w:lang w:val="eu-ES"/>
          </w:rPr>
          <w:t>43</w:t>
        </w:r>
        <w:r w:rsidRPr="00A759C7">
          <w:rPr>
            <w:rStyle w:val="Hipervnculo"/>
            <w:noProof/>
            <w:szCs w:val="24"/>
          </w:rPr>
          <w:t>. Irudia: Adibidea - Getter &amp; Setter (kodea automatikoki gehitzen)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_Toc515505389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25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3A69740F" w14:textId="78577D95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90" w:history="1">
        <w:r w:rsidRPr="00A759C7">
          <w:rPr>
            <w:rStyle w:val="Hipervnculo"/>
            <w:noProof/>
            <w:szCs w:val="24"/>
            <w:lang w:val="eu-ES"/>
          </w:rPr>
          <w:t>44</w:t>
        </w:r>
        <w:r w:rsidRPr="00A759C7">
          <w:rPr>
            <w:rStyle w:val="Hipervnculo"/>
            <w:noProof/>
            <w:szCs w:val="24"/>
          </w:rPr>
          <w:t>. Irudia: kodeak.txt fitxategiko balioak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_Toc515505390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25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7A9646E0" w14:textId="4F01270D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91" w:history="1">
        <w:r w:rsidRPr="00A759C7">
          <w:rPr>
            <w:rStyle w:val="Hipervnculo"/>
            <w:noProof/>
            <w:szCs w:val="24"/>
            <w:lang w:val="eu-ES"/>
          </w:rPr>
          <w:t>45</w:t>
        </w:r>
        <w:r w:rsidRPr="00A759C7">
          <w:rPr>
            <w:rStyle w:val="Hipervnculo"/>
            <w:noProof/>
            <w:szCs w:val="24"/>
          </w:rPr>
          <w:t>. Irudia: mysql-connector-java-5.1.46-bin.jar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_Toc515505391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26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722A0100" w14:textId="15FFEA25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92" w:history="1">
        <w:r w:rsidRPr="00A759C7">
          <w:rPr>
            <w:rStyle w:val="Hipervnculo"/>
            <w:noProof/>
            <w:szCs w:val="24"/>
            <w:lang w:val="eu-ES"/>
          </w:rPr>
          <w:t>46</w:t>
        </w:r>
        <w:r w:rsidRPr="00A759C7">
          <w:rPr>
            <w:rStyle w:val="Hipervnculo"/>
            <w:noProof/>
            <w:szCs w:val="24"/>
          </w:rPr>
          <w:t>. Irudia: Datu basera konexioa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_Toc515505392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26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50754021" w14:textId="6145F97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93" w:history="1">
        <w:r w:rsidRPr="00A759C7">
          <w:rPr>
            <w:rStyle w:val="Hipervnculo"/>
            <w:noProof/>
            <w:szCs w:val="24"/>
            <w:lang w:val="eu-ES"/>
          </w:rPr>
          <w:t>47</w:t>
        </w:r>
        <w:r w:rsidRPr="00A759C7">
          <w:rPr>
            <w:rStyle w:val="Hipervnculo"/>
            <w:noProof/>
            <w:szCs w:val="24"/>
          </w:rPr>
          <w:t>. Irudia: MVC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_Toc515505393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27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3D2A17D1" w14:textId="589B9289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94" w:history="1">
        <w:r w:rsidRPr="00A759C7">
          <w:rPr>
            <w:rStyle w:val="Hipervnculo"/>
            <w:noProof/>
            <w:szCs w:val="24"/>
            <w:lang w:val="eu-ES"/>
          </w:rPr>
          <w:t>48</w:t>
        </w:r>
        <w:r w:rsidRPr="00A759C7">
          <w:rPr>
            <w:rStyle w:val="Hipervnculo"/>
            <w:noProof/>
            <w:szCs w:val="24"/>
          </w:rPr>
          <w:t>. Irudia: Adibidea - KamisetaGehitu bista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_Toc515505394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27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12E08100" w14:textId="28D62F1B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95" w:history="1">
        <w:r w:rsidRPr="00A759C7">
          <w:rPr>
            <w:rStyle w:val="Hipervnculo"/>
            <w:noProof/>
            <w:szCs w:val="24"/>
            <w:lang w:val="eu-ES"/>
          </w:rPr>
          <w:t>49</w:t>
        </w:r>
        <w:r w:rsidRPr="00A759C7">
          <w:rPr>
            <w:rStyle w:val="Hipervnculo"/>
            <w:noProof/>
            <w:szCs w:val="24"/>
          </w:rPr>
          <w:t>. Irudia: Adibidea - ProdAukeratu bista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_Toc515505395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28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49C188D5" w14:textId="6C4790E1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96" w:history="1">
        <w:r w:rsidRPr="00A759C7">
          <w:rPr>
            <w:rStyle w:val="Hipervnculo"/>
            <w:noProof/>
            <w:szCs w:val="24"/>
            <w:lang w:val="eu-ES"/>
          </w:rPr>
          <w:t>50</w:t>
        </w:r>
        <w:r w:rsidRPr="00A759C7">
          <w:rPr>
            <w:rStyle w:val="Hipervnculo"/>
            <w:noProof/>
            <w:szCs w:val="24"/>
          </w:rPr>
          <w:t>. Irudia: Controller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_Toc515505396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28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20AB3730" w14:textId="73B6761E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97" w:history="1">
        <w:r w:rsidRPr="00A759C7">
          <w:rPr>
            <w:rStyle w:val="Hipervnculo"/>
            <w:noProof/>
            <w:szCs w:val="24"/>
            <w:lang w:val="eu-ES"/>
          </w:rPr>
          <w:t>51</w:t>
        </w:r>
        <w:r w:rsidRPr="00A759C7">
          <w:rPr>
            <w:rStyle w:val="Hipervnculo"/>
            <w:noProof/>
            <w:szCs w:val="24"/>
          </w:rPr>
          <w:t>. Irudia: Adibidea – Akzioak gehitzen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_Toc515505397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29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370DDD0" w14:textId="1965136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98" w:history="1">
        <w:r w:rsidRPr="00A759C7">
          <w:rPr>
            <w:rStyle w:val="Hipervnculo"/>
            <w:noProof/>
            <w:szCs w:val="24"/>
            <w:lang w:val="eu-ES"/>
          </w:rPr>
          <w:t>52</w:t>
        </w:r>
        <w:r w:rsidRPr="00A759C7">
          <w:rPr>
            <w:rStyle w:val="Hipervnculo"/>
            <w:noProof/>
            <w:szCs w:val="24"/>
          </w:rPr>
          <w:t>. Irudia: Akzioak gehitzen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_Toc515505398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29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7BFA694C" w14:textId="295B9F4E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399" w:history="1">
        <w:r w:rsidRPr="00A759C7">
          <w:rPr>
            <w:rStyle w:val="Hipervnculo"/>
            <w:noProof/>
            <w:szCs w:val="24"/>
            <w:lang w:val="eu-ES"/>
          </w:rPr>
          <w:t>53</w:t>
        </w:r>
        <w:r w:rsidRPr="00A759C7">
          <w:rPr>
            <w:rStyle w:val="Hipervnculo"/>
            <w:noProof/>
            <w:szCs w:val="24"/>
          </w:rPr>
          <w:t>. Irudia: Akzioak inplementatu Controller-ean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_Toc515505399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30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50A688A9" w14:textId="4194EC65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00" w:history="1">
        <w:r w:rsidRPr="00A759C7">
          <w:rPr>
            <w:rStyle w:val="Hipervnculo"/>
            <w:noProof/>
            <w:szCs w:val="24"/>
            <w:lang w:val="eu-ES"/>
          </w:rPr>
          <w:t>54</w:t>
        </w:r>
        <w:r w:rsidRPr="00A759C7">
          <w:rPr>
            <w:rStyle w:val="Hipervnculo"/>
            <w:noProof/>
            <w:szCs w:val="24"/>
          </w:rPr>
          <w:t>. Irudia: Adibidea - KamiGehituController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_Toc515505400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30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1FD5A592" w14:textId="2629F74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01" w:history="1">
        <w:r w:rsidRPr="00A759C7">
          <w:rPr>
            <w:rStyle w:val="Hipervnculo"/>
            <w:noProof/>
            <w:szCs w:val="24"/>
            <w:lang w:val="eu-ES"/>
          </w:rPr>
          <w:t>55</w:t>
        </w:r>
        <w:r w:rsidRPr="00A759C7">
          <w:rPr>
            <w:rStyle w:val="Hipervnculo"/>
            <w:noProof/>
            <w:szCs w:val="24"/>
          </w:rPr>
          <w:t>. Irudia: Adibidea - Main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_Toc515505401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31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23D9446" w14:textId="5DEBF0E2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02" w:history="1">
        <w:r w:rsidRPr="00A759C7">
          <w:rPr>
            <w:rStyle w:val="Hipervnculo"/>
            <w:noProof/>
            <w:szCs w:val="24"/>
            <w:lang w:val="eu-ES"/>
          </w:rPr>
          <w:t>56</w:t>
        </w:r>
        <w:r w:rsidRPr="00A759C7">
          <w:rPr>
            <w:rStyle w:val="Hipervnculo"/>
            <w:noProof/>
            <w:szCs w:val="24"/>
          </w:rPr>
          <w:t>. Irudia: Adibidea - Errorea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_Toc515505402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32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F6E3125" w14:textId="39631CD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03" w:history="1">
        <w:r w:rsidRPr="00A759C7">
          <w:rPr>
            <w:rStyle w:val="Hipervnculo"/>
            <w:noProof/>
            <w:szCs w:val="24"/>
            <w:lang w:val="eu-ES"/>
          </w:rPr>
          <w:t>57</w:t>
        </w:r>
        <w:r w:rsidRPr="00A759C7">
          <w:rPr>
            <w:rStyle w:val="Hipervnculo"/>
            <w:noProof/>
            <w:szCs w:val="24"/>
          </w:rPr>
          <w:t>. Irudia: Adibidea - try/catch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_Toc515505403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32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716051F9" w14:textId="37CE33A2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04" w:history="1">
        <w:r w:rsidRPr="00A759C7">
          <w:rPr>
            <w:rStyle w:val="Hipervnculo"/>
            <w:noProof/>
            <w:szCs w:val="24"/>
            <w:lang w:val="eu-ES"/>
          </w:rPr>
          <w:t>58</w:t>
        </w:r>
        <w:r w:rsidRPr="00A759C7">
          <w:rPr>
            <w:rStyle w:val="Hipervnculo"/>
            <w:noProof/>
            <w:szCs w:val="24"/>
          </w:rPr>
          <w:t>. Irudia: Adibidea - try/catch mezuak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_Toc515505404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32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1735AF47" w14:textId="17ABEE4A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05" w:history="1">
        <w:r w:rsidRPr="00A759C7">
          <w:rPr>
            <w:rStyle w:val="Hipervnculo"/>
            <w:noProof/>
            <w:szCs w:val="24"/>
            <w:lang w:val="eu-ES"/>
          </w:rPr>
          <w:t>59</w:t>
        </w:r>
        <w:r w:rsidRPr="00A759C7">
          <w:rPr>
            <w:rStyle w:val="Hipervnculo"/>
            <w:noProof/>
            <w:szCs w:val="24"/>
          </w:rPr>
          <w:t>. Irudia: Adibidea – Erabiltzaileak sartuko dituen datuak baliozkotzen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_Toc515505405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33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0191E6FA" w14:textId="0FE7F70E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06" w:history="1">
        <w:r w:rsidRPr="00A759C7">
          <w:rPr>
            <w:rStyle w:val="Hipervnculo"/>
            <w:noProof/>
            <w:szCs w:val="24"/>
            <w:lang w:val="eu-ES"/>
          </w:rPr>
          <w:t>60</w:t>
        </w:r>
        <w:r w:rsidRPr="00A759C7">
          <w:rPr>
            <w:rStyle w:val="Hipervnculo"/>
            <w:noProof/>
            <w:szCs w:val="24"/>
          </w:rPr>
          <w:t>. Irudia: Main - Menu nagusia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_Toc515505406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34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5556B06D" w14:textId="243F302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07" w:history="1">
        <w:r w:rsidRPr="00A759C7">
          <w:rPr>
            <w:rStyle w:val="Hipervnculo"/>
            <w:noProof/>
            <w:szCs w:val="24"/>
            <w:lang w:val="eu-ES"/>
          </w:rPr>
          <w:t>61</w:t>
        </w:r>
        <w:r w:rsidRPr="00A759C7">
          <w:rPr>
            <w:rStyle w:val="Hipervnculo"/>
            <w:noProof/>
            <w:szCs w:val="24"/>
          </w:rPr>
          <w:t>. Irudia: Aplikazioa – denda kudeatu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_Toc515505407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34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79BB3ADC" w14:textId="28079324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08" w:history="1">
        <w:r w:rsidRPr="00A759C7">
          <w:rPr>
            <w:rStyle w:val="Hipervnculo"/>
            <w:noProof/>
            <w:szCs w:val="24"/>
            <w:lang w:val="eu-ES"/>
          </w:rPr>
          <w:t>62</w:t>
        </w:r>
        <w:r w:rsidRPr="00A759C7">
          <w:rPr>
            <w:rStyle w:val="Hipervnculo"/>
            <w:noProof/>
            <w:szCs w:val="24"/>
          </w:rPr>
          <w:t>. Irudia: Aplikazioa – denda ezabatu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_Toc515505408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35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1ECDF97E" w14:textId="5ADDF31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09" w:history="1">
        <w:r w:rsidRPr="00A759C7">
          <w:rPr>
            <w:rStyle w:val="Hipervnculo"/>
            <w:noProof/>
            <w:szCs w:val="24"/>
            <w:lang w:val="eu-ES"/>
          </w:rPr>
          <w:t>63</w:t>
        </w:r>
        <w:r w:rsidRPr="00A759C7">
          <w:rPr>
            <w:rStyle w:val="Hipervnculo"/>
            <w:noProof/>
            <w:szCs w:val="24"/>
          </w:rPr>
          <w:t>. Irudia: Aplikazioa – denda gehitu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_Toc515505409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35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5EE91C15" w14:textId="46F0AE85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10" w:history="1">
        <w:r w:rsidRPr="00A759C7">
          <w:rPr>
            <w:rStyle w:val="Hipervnculo"/>
            <w:noProof/>
            <w:szCs w:val="24"/>
            <w:lang w:val="eu-ES"/>
          </w:rPr>
          <w:t>64</w:t>
        </w:r>
        <w:r w:rsidRPr="00A759C7">
          <w:rPr>
            <w:rStyle w:val="Hipervnculo"/>
            <w:noProof/>
            <w:szCs w:val="24"/>
          </w:rPr>
          <w:t>. Irudia: Aplikazioa – bezeroak kudeatu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_Toc515505410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36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2FE72C25" w14:textId="6F47FA09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11" w:history="1">
        <w:r w:rsidRPr="00A759C7">
          <w:rPr>
            <w:rStyle w:val="Hipervnculo"/>
            <w:noProof/>
            <w:szCs w:val="24"/>
            <w:lang w:val="eu-ES"/>
          </w:rPr>
          <w:t>65</w:t>
        </w:r>
        <w:r w:rsidRPr="00A759C7">
          <w:rPr>
            <w:rStyle w:val="Hipervnculo"/>
            <w:noProof/>
            <w:szCs w:val="24"/>
          </w:rPr>
          <w:t>. Irudia: Aplikazioa – denda ezabatu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_Toc515505411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36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52954B1A" w14:textId="0C4642F9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12" w:history="1">
        <w:r w:rsidRPr="00A759C7">
          <w:rPr>
            <w:rStyle w:val="Hipervnculo"/>
            <w:noProof/>
            <w:szCs w:val="24"/>
            <w:lang w:val="eu-ES"/>
          </w:rPr>
          <w:t>66</w:t>
        </w:r>
        <w:r w:rsidRPr="00A759C7">
          <w:rPr>
            <w:rStyle w:val="Hipervnculo"/>
            <w:noProof/>
            <w:szCs w:val="24"/>
          </w:rPr>
          <w:t>. Irudia: Aplikazioa – bezeroa gehitu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_Toc515505412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37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446EFF1C" w14:textId="33CF942A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13" w:history="1">
        <w:r w:rsidRPr="00A759C7">
          <w:rPr>
            <w:rStyle w:val="Hipervnculo"/>
            <w:noProof/>
            <w:szCs w:val="24"/>
            <w:lang w:val="eu-ES"/>
          </w:rPr>
          <w:t>67</w:t>
        </w:r>
        <w:r w:rsidRPr="00A759C7">
          <w:rPr>
            <w:rStyle w:val="Hipervnculo"/>
            <w:noProof/>
            <w:szCs w:val="24"/>
          </w:rPr>
          <w:t>. Irudia: Aplikazioa – langileak kudeatu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_Toc515505413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37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713DA6C4" w14:textId="6B090B56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14" w:history="1">
        <w:r w:rsidRPr="00A759C7">
          <w:rPr>
            <w:rStyle w:val="Hipervnculo"/>
            <w:noProof/>
            <w:szCs w:val="24"/>
            <w:lang w:val="eu-ES"/>
          </w:rPr>
          <w:t>68</w:t>
        </w:r>
        <w:r w:rsidRPr="00A759C7">
          <w:rPr>
            <w:rStyle w:val="Hipervnculo"/>
            <w:noProof/>
            <w:szCs w:val="24"/>
          </w:rPr>
          <w:t>. Irudia: Aplikazioa – denda ezabatu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_Toc515505414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38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533A5FC" w14:textId="309B691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15" w:history="1">
        <w:r w:rsidRPr="00A759C7">
          <w:rPr>
            <w:rStyle w:val="Hipervnculo"/>
            <w:noProof/>
            <w:szCs w:val="24"/>
            <w:lang w:val="eu-ES"/>
          </w:rPr>
          <w:t>69</w:t>
        </w:r>
        <w:r w:rsidRPr="00A759C7">
          <w:rPr>
            <w:rStyle w:val="Hipervnculo"/>
            <w:noProof/>
            <w:szCs w:val="24"/>
          </w:rPr>
          <w:t>. Irudia: Aplikazioa – langilea gehitu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_Toc515505415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38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0973AD43" w14:textId="0F1E78F1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16" w:history="1">
        <w:r w:rsidRPr="00A759C7">
          <w:rPr>
            <w:rStyle w:val="Hipervnculo"/>
            <w:noProof/>
            <w:szCs w:val="24"/>
            <w:lang w:val="eu-ES"/>
          </w:rPr>
          <w:t>70</w:t>
        </w:r>
        <w:r w:rsidRPr="00A759C7">
          <w:rPr>
            <w:rStyle w:val="Hipervnculo"/>
            <w:noProof/>
            <w:szCs w:val="24"/>
          </w:rPr>
          <w:t>. Irudia: Aplikazioa – hornitzaileak kudeatu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_Toc515505416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39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35CA885B" w14:textId="68E6302A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17" w:history="1">
        <w:r w:rsidRPr="00A759C7">
          <w:rPr>
            <w:rStyle w:val="Hipervnculo"/>
            <w:noProof/>
            <w:szCs w:val="24"/>
            <w:lang w:val="eu-ES"/>
          </w:rPr>
          <w:t>71</w:t>
        </w:r>
        <w:r w:rsidRPr="00A759C7">
          <w:rPr>
            <w:rStyle w:val="Hipervnculo"/>
            <w:noProof/>
            <w:szCs w:val="24"/>
          </w:rPr>
          <w:t>. Irudia: Aplikazioa – denda ezabatu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_Toc515505417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39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35DDDA8F" w14:textId="7E7BD00B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18" w:history="1">
        <w:r w:rsidRPr="00A759C7">
          <w:rPr>
            <w:rStyle w:val="Hipervnculo"/>
            <w:noProof/>
            <w:szCs w:val="24"/>
            <w:lang w:val="eu-ES"/>
          </w:rPr>
          <w:t>72</w:t>
        </w:r>
        <w:r w:rsidRPr="00A759C7">
          <w:rPr>
            <w:rStyle w:val="Hipervnculo"/>
            <w:noProof/>
            <w:szCs w:val="24"/>
          </w:rPr>
          <w:t>. Irudia: Aplikazioa – hornitzailea gehitu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_Toc515505418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40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1B166F13" w14:textId="18C6DFEC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19" w:history="1">
        <w:r w:rsidRPr="00A759C7">
          <w:rPr>
            <w:rStyle w:val="Hipervnculo"/>
            <w:noProof/>
            <w:szCs w:val="24"/>
            <w:lang w:val="eu-ES"/>
          </w:rPr>
          <w:t>73</w:t>
        </w:r>
        <w:r w:rsidRPr="00A759C7">
          <w:rPr>
            <w:rStyle w:val="Hipervnculo"/>
            <w:noProof/>
            <w:szCs w:val="24"/>
          </w:rPr>
          <w:t>. Irudia: Aplikazioa – eskaerak kudeatu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_Toc515505419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40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46AFFE8C" w14:textId="5B4E659F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20" w:history="1">
        <w:r w:rsidRPr="00A759C7">
          <w:rPr>
            <w:rStyle w:val="Hipervnculo"/>
            <w:noProof/>
            <w:szCs w:val="24"/>
            <w:lang w:val="eu-ES"/>
          </w:rPr>
          <w:t>74</w:t>
        </w:r>
        <w:r w:rsidRPr="00A759C7">
          <w:rPr>
            <w:rStyle w:val="Hipervnculo"/>
            <w:noProof/>
            <w:szCs w:val="24"/>
          </w:rPr>
          <w:t>. Irudia: Aplikazioa – denda ezabatu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_Toc515505420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40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8C5281C" w14:textId="6EF6CE30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21" w:history="1">
        <w:r w:rsidRPr="00A759C7">
          <w:rPr>
            <w:rStyle w:val="Hipervnculo"/>
            <w:noProof/>
            <w:szCs w:val="24"/>
            <w:lang w:val="eu-ES"/>
          </w:rPr>
          <w:t>75</w:t>
        </w:r>
        <w:r w:rsidRPr="00A759C7">
          <w:rPr>
            <w:rStyle w:val="Hipervnculo"/>
            <w:noProof/>
            <w:szCs w:val="24"/>
          </w:rPr>
          <w:t>. Irudia: Aplikazioa – eskaera gehitu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_Toc515505421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41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6EA09F8C" w14:textId="09527E2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22" w:history="1">
        <w:r w:rsidRPr="00A759C7">
          <w:rPr>
            <w:rStyle w:val="Hipervnculo"/>
            <w:noProof/>
            <w:szCs w:val="24"/>
            <w:lang w:val="eu-ES"/>
          </w:rPr>
          <w:t>76</w:t>
        </w:r>
        <w:r w:rsidRPr="00A759C7">
          <w:rPr>
            <w:rStyle w:val="Hipervnculo"/>
            <w:noProof/>
            <w:szCs w:val="24"/>
          </w:rPr>
          <w:t>. Irudia: Aplikazioa – produktuak kudeatu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_Toc515505422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41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2315B4D9" w14:textId="3330E79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23" w:history="1">
        <w:r w:rsidRPr="00A759C7">
          <w:rPr>
            <w:rStyle w:val="Hipervnculo"/>
            <w:noProof/>
            <w:szCs w:val="24"/>
            <w:lang w:val="eu-ES"/>
          </w:rPr>
          <w:t>77</w:t>
        </w:r>
        <w:r w:rsidRPr="00A759C7">
          <w:rPr>
            <w:rStyle w:val="Hipervnculo"/>
            <w:noProof/>
            <w:szCs w:val="24"/>
          </w:rPr>
          <w:t>. Irudia: Aplikazioa – denda ezabatu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_Toc515505423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42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12C7AD65" w14:textId="35C59D1C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24" w:history="1">
        <w:r w:rsidRPr="00A759C7">
          <w:rPr>
            <w:rStyle w:val="Hipervnculo"/>
            <w:noProof/>
            <w:szCs w:val="24"/>
            <w:lang w:val="eu-ES"/>
          </w:rPr>
          <w:t>78</w:t>
        </w:r>
        <w:r w:rsidRPr="00A759C7">
          <w:rPr>
            <w:rStyle w:val="Hipervnculo"/>
            <w:noProof/>
            <w:szCs w:val="24"/>
          </w:rPr>
          <w:t>. Irudia: Aplikazioa – kamiseta gehitu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_Toc515505424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42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1153B6E3" w14:textId="2F424E1F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25" w:history="1">
        <w:r w:rsidRPr="00A759C7">
          <w:rPr>
            <w:rStyle w:val="Hipervnculo"/>
            <w:noProof/>
            <w:szCs w:val="24"/>
            <w:lang w:val="eu-ES"/>
          </w:rPr>
          <w:t>79</w:t>
        </w:r>
        <w:r w:rsidRPr="00A759C7">
          <w:rPr>
            <w:rStyle w:val="Hipervnculo"/>
            <w:noProof/>
            <w:szCs w:val="24"/>
          </w:rPr>
          <w:t>. Irudia: Aplikazioa – inbentarioa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_Toc515505425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43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539BE8F9" w14:textId="382A2F5C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26" w:history="1">
        <w:r w:rsidRPr="00A759C7">
          <w:rPr>
            <w:rStyle w:val="Hipervnculo"/>
            <w:noProof/>
            <w:szCs w:val="24"/>
            <w:lang w:val="eu-ES"/>
          </w:rPr>
          <w:t>80</w:t>
        </w:r>
        <w:r w:rsidRPr="00A759C7">
          <w:rPr>
            <w:rStyle w:val="Hipervnculo"/>
            <w:noProof/>
            <w:szCs w:val="24"/>
          </w:rPr>
          <w:t>. Irudia: Aplikazioa – inbentarioa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_Toc515505426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44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1F456F60" w14:textId="737BDB4D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27" w:history="1">
        <w:r w:rsidRPr="00A759C7">
          <w:rPr>
            <w:rStyle w:val="Hipervnculo"/>
            <w:noProof/>
            <w:szCs w:val="24"/>
            <w:lang w:val="eu-ES"/>
          </w:rPr>
          <w:t>81</w:t>
        </w:r>
        <w:r w:rsidRPr="00A759C7">
          <w:rPr>
            <w:rStyle w:val="Hipervnculo"/>
            <w:noProof/>
            <w:szCs w:val="24"/>
          </w:rPr>
          <w:t>. Irudia: Aplikazioa – kontsulta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_Toc515505427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45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45CE8453" w14:textId="0697D583" w:rsidR="008F0134" w:rsidRPr="00A759C7" w:rsidRDefault="008F0134" w:rsidP="00A759C7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5505428" w:history="1">
        <w:r w:rsidRPr="00A759C7">
          <w:rPr>
            <w:rStyle w:val="Hipervnculo"/>
            <w:noProof/>
            <w:szCs w:val="24"/>
            <w:lang w:val="eu-ES"/>
          </w:rPr>
          <w:t>82</w:t>
        </w:r>
        <w:r w:rsidRPr="00A759C7">
          <w:rPr>
            <w:rStyle w:val="Hipervnculo"/>
            <w:noProof/>
            <w:szCs w:val="24"/>
          </w:rPr>
          <w:t>. Irudia: Aplikazioa – salmenta</w:t>
        </w:r>
        <w:r w:rsidRPr="00A759C7">
          <w:rPr>
            <w:noProof/>
            <w:webHidden/>
            <w:szCs w:val="24"/>
          </w:rPr>
          <w:tab/>
        </w:r>
        <w:r w:rsidRPr="00A759C7">
          <w:rPr>
            <w:noProof/>
            <w:webHidden/>
            <w:szCs w:val="24"/>
          </w:rPr>
          <w:fldChar w:fldCharType="begin"/>
        </w:r>
        <w:r w:rsidRPr="00A759C7">
          <w:rPr>
            <w:noProof/>
            <w:webHidden/>
            <w:szCs w:val="24"/>
          </w:rPr>
          <w:instrText xml:space="preserve"> PAGEREF _Toc515505428 \h </w:instrText>
        </w:r>
        <w:r w:rsidRPr="00A759C7">
          <w:rPr>
            <w:noProof/>
            <w:webHidden/>
            <w:szCs w:val="24"/>
          </w:rPr>
        </w:r>
        <w:r w:rsidRPr="00A759C7">
          <w:rPr>
            <w:noProof/>
            <w:webHidden/>
            <w:szCs w:val="24"/>
          </w:rPr>
          <w:fldChar w:fldCharType="separate"/>
        </w:r>
        <w:r w:rsidRPr="00A759C7">
          <w:rPr>
            <w:noProof/>
            <w:webHidden/>
            <w:szCs w:val="24"/>
          </w:rPr>
          <w:t>45</w:t>
        </w:r>
        <w:r w:rsidRPr="00A759C7">
          <w:rPr>
            <w:noProof/>
            <w:webHidden/>
            <w:szCs w:val="24"/>
          </w:rPr>
          <w:fldChar w:fldCharType="end"/>
        </w:r>
      </w:hyperlink>
    </w:p>
    <w:p w14:paraId="0A9BE9C1" w14:textId="77777777" w:rsidR="00A759C7" w:rsidRDefault="00940676" w:rsidP="00A759C7">
      <w:pPr>
        <w:spacing w:before="200" w:after="200"/>
        <w:rPr>
          <w:sz w:val="24"/>
          <w:szCs w:val="24"/>
          <w:lang w:val="eu-ES"/>
        </w:rPr>
        <w:sectPr w:rsidR="00A759C7" w:rsidSect="00A759C7"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  <w:r w:rsidRPr="00A759C7">
        <w:rPr>
          <w:sz w:val="24"/>
          <w:szCs w:val="24"/>
          <w:lang w:val="eu-ES"/>
        </w:rPr>
        <w:fldChar w:fldCharType="end"/>
      </w:r>
      <w:bookmarkStart w:id="0" w:name="_GoBack"/>
      <w:bookmarkEnd w:id="0"/>
    </w:p>
    <w:p w14:paraId="6E5F908C" w14:textId="77777777" w:rsidR="001C3375" w:rsidRDefault="001C3375" w:rsidP="001C3375">
      <w:pPr>
        <w:pStyle w:val="TtuloTDC"/>
        <w:rPr>
          <w:lang w:val="eu-ES"/>
        </w:rPr>
      </w:pPr>
      <w:r>
        <w:rPr>
          <w:b/>
          <w:color w:val="auto"/>
          <w:lang w:val="eu-ES"/>
        </w:rPr>
        <w:lastRenderedPageBreak/>
        <w:t>TAULAK</w:t>
      </w:r>
    </w:p>
    <w:p w14:paraId="466E8BB1" w14:textId="50498AFE" w:rsidR="00A86762" w:rsidRDefault="001C3375" w:rsidP="00A86762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r w:rsidRPr="001C3375">
        <w:rPr>
          <w:szCs w:val="24"/>
          <w:lang w:val="eu-ES"/>
        </w:rPr>
        <w:fldChar w:fldCharType="begin"/>
      </w:r>
      <w:r w:rsidRPr="001C3375">
        <w:rPr>
          <w:szCs w:val="24"/>
          <w:lang w:val="eu-ES"/>
        </w:rPr>
        <w:instrText xml:space="preserve"> TOC \h \z \c "Taula" </w:instrText>
      </w:r>
      <w:r w:rsidRPr="001C3375">
        <w:rPr>
          <w:szCs w:val="24"/>
          <w:lang w:val="eu-ES"/>
        </w:rPr>
        <w:fldChar w:fldCharType="separate"/>
      </w:r>
      <w:hyperlink w:anchor="_Toc515502109" w:history="1">
        <w:r w:rsidR="00A86762" w:rsidRPr="00E127E7">
          <w:rPr>
            <w:rStyle w:val="Hipervnculo"/>
            <w:noProof/>
            <w:lang w:val="eu-ES"/>
          </w:rPr>
          <w:t>1</w:t>
        </w:r>
        <w:r w:rsidR="00A86762" w:rsidRPr="00E127E7">
          <w:rPr>
            <w:rStyle w:val="Hipervnculo"/>
            <w:noProof/>
          </w:rPr>
          <w:t>. Taula: Modifikatzaileen desberdintasunak</w:t>
        </w:r>
        <w:r w:rsidR="00A86762">
          <w:rPr>
            <w:noProof/>
            <w:webHidden/>
          </w:rPr>
          <w:tab/>
        </w:r>
        <w:r w:rsidR="00A86762">
          <w:rPr>
            <w:noProof/>
            <w:webHidden/>
          </w:rPr>
          <w:fldChar w:fldCharType="begin"/>
        </w:r>
        <w:r w:rsidR="00A86762">
          <w:rPr>
            <w:noProof/>
            <w:webHidden/>
          </w:rPr>
          <w:instrText xml:space="preserve"> PAGEREF _Toc515502109 \h </w:instrText>
        </w:r>
        <w:r w:rsidR="00A86762">
          <w:rPr>
            <w:noProof/>
            <w:webHidden/>
          </w:rPr>
        </w:r>
        <w:r w:rsidR="00A86762">
          <w:rPr>
            <w:noProof/>
            <w:webHidden/>
          </w:rPr>
          <w:fldChar w:fldCharType="separate"/>
        </w:r>
        <w:r w:rsidR="00A86762">
          <w:rPr>
            <w:noProof/>
            <w:webHidden/>
          </w:rPr>
          <w:t>4</w:t>
        </w:r>
        <w:r w:rsidR="00A86762">
          <w:rPr>
            <w:noProof/>
            <w:webHidden/>
          </w:rPr>
          <w:fldChar w:fldCharType="end"/>
        </w:r>
      </w:hyperlink>
    </w:p>
    <w:p w14:paraId="19F1D39A" w14:textId="0DB8BDB6" w:rsidR="00A86762" w:rsidRDefault="00A86762" w:rsidP="00A86762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15502110" w:history="1">
        <w:r w:rsidRPr="00E127E7">
          <w:rPr>
            <w:rStyle w:val="Hipervnculo"/>
            <w:noProof/>
            <w:lang w:val="eu-ES"/>
          </w:rPr>
          <w:t>2</w:t>
        </w:r>
        <w:r w:rsidRPr="00E127E7">
          <w:rPr>
            <w:rStyle w:val="Hipervnculo"/>
            <w:noProof/>
          </w:rPr>
          <w:t>. Taula: DDBB-ko erlazioak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_Toc515502110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4F8DAA" w14:textId="182DA959" w:rsidR="00A86762" w:rsidRDefault="00A86762" w:rsidP="00A86762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15502111" w:history="1">
        <w:r w:rsidRPr="00E127E7">
          <w:rPr>
            <w:rStyle w:val="Hipervnculo"/>
            <w:noProof/>
            <w:lang w:val="eu-ES"/>
          </w:rPr>
          <w:t>3</w:t>
        </w:r>
        <w:r w:rsidRPr="00E127E7">
          <w:rPr>
            <w:rStyle w:val="Hipervnculo"/>
            <w:noProof/>
          </w:rPr>
          <w:t>. Taula: Erroreen kontrola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_Toc515502111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3E11816" w14:textId="2B430DA0" w:rsidR="00C110EE" w:rsidRDefault="001C3375" w:rsidP="00C110EE">
      <w:pPr>
        <w:spacing w:before="200" w:after="200"/>
        <w:rPr>
          <w:sz w:val="24"/>
          <w:szCs w:val="24"/>
          <w:lang w:val="eu-ES"/>
        </w:rPr>
        <w:sectPr w:rsidR="00C110EE" w:rsidSect="00A759C7">
          <w:headerReference w:type="first" r:id="rId15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  <w:r w:rsidRPr="001C3375">
        <w:rPr>
          <w:sz w:val="24"/>
          <w:szCs w:val="24"/>
          <w:lang w:val="eu-ES"/>
        </w:rPr>
        <w:fldChar w:fldCharType="end"/>
      </w:r>
    </w:p>
    <w:p w14:paraId="2187112F" w14:textId="2F6FB607" w:rsidR="00C26BF7" w:rsidRPr="00352FE7" w:rsidRDefault="00C74C1C" w:rsidP="00C110EE">
      <w:pPr>
        <w:pStyle w:val="Ttulo1"/>
        <w:numPr>
          <w:ilvl w:val="0"/>
          <w:numId w:val="1"/>
        </w:numPr>
        <w:ind w:left="432" w:hanging="432"/>
        <w:rPr>
          <w:b/>
          <w:color w:val="auto"/>
          <w:lang w:val="eu-ES"/>
        </w:rPr>
      </w:pPr>
      <w:bookmarkStart w:id="1" w:name="_Toc515501969"/>
      <w:r w:rsidRPr="00352FE7">
        <w:rPr>
          <w:b/>
          <w:color w:val="auto"/>
          <w:lang w:val="eu-ES"/>
        </w:rPr>
        <w:lastRenderedPageBreak/>
        <w:t>SARRERA</w:t>
      </w:r>
      <w:bookmarkEnd w:id="1"/>
    </w:p>
    <w:p w14:paraId="55AB03E7" w14:textId="77777777" w:rsidR="00386106" w:rsidRDefault="00352FE7" w:rsidP="00352FE7">
      <w:pPr>
        <w:spacing w:before="200" w:after="200"/>
        <w:jc w:val="both"/>
        <w:rPr>
          <w:sz w:val="24"/>
          <w:szCs w:val="24"/>
          <w:lang w:val="eu-ES"/>
        </w:rPr>
      </w:pPr>
      <w:r w:rsidRPr="00352FE7">
        <w:rPr>
          <w:sz w:val="24"/>
          <w:szCs w:val="24"/>
          <w:lang w:val="eu-ES"/>
        </w:rPr>
        <w:t>Sortutako aplikazioa denda bat kudeatzeko sortu da.</w:t>
      </w:r>
    </w:p>
    <w:p w14:paraId="1CC187DE" w14:textId="77777777" w:rsidR="00386106" w:rsidRDefault="00386106" w:rsidP="00386106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Proiektu hau, </w:t>
      </w:r>
      <w:proofErr w:type="spellStart"/>
      <w:r>
        <w:rPr>
          <w:sz w:val="24"/>
          <w:szCs w:val="24"/>
          <w:lang w:val="eu-ES"/>
        </w:rPr>
        <w:t>Netbeans</w:t>
      </w:r>
      <w:proofErr w:type="spellEnd"/>
      <w:r>
        <w:rPr>
          <w:sz w:val="24"/>
          <w:szCs w:val="24"/>
          <w:lang w:val="eu-ES"/>
        </w:rPr>
        <w:t xml:space="preserve"> 8.2-rekin sortuta dago, </w:t>
      </w:r>
      <w:proofErr w:type="spellStart"/>
      <w:r>
        <w:rPr>
          <w:sz w:val="24"/>
          <w:szCs w:val="24"/>
          <w:lang w:val="eu-ES"/>
        </w:rPr>
        <w:t>java</w:t>
      </w:r>
      <w:proofErr w:type="spellEnd"/>
      <w:r>
        <w:rPr>
          <w:sz w:val="24"/>
          <w:szCs w:val="24"/>
          <w:lang w:val="eu-ES"/>
        </w:rPr>
        <w:t xml:space="preserve"> lengoaian idatzita.</w:t>
      </w:r>
    </w:p>
    <w:p w14:paraId="4786060C" w14:textId="77777777" w:rsidR="00352FE7" w:rsidRPr="00B8246D" w:rsidRDefault="00352FE7" w:rsidP="00352FE7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Hau, </w:t>
      </w:r>
      <w:r w:rsidR="00535227">
        <w:rPr>
          <w:sz w:val="24"/>
          <w:szCs w:val="24"/>
          <w:lang w:val="eu-ES"/>
        </w:rPr>
        <w:t>bigarren</w:t>
      </w:r>
      <w:r>
        <w:rPr>
          <w:sz w:val="24"/>
          <w:szCs w:val="24"/>
          <w:lang w:val="eu-ES"/>
        </w:rPr>
        <w:t xml:space="preserve"> bertsioa izango da eta d</w:t>
      </w:r>
      <w:r w:rsidRPr="00B8246D">
        <w:rPr>
          <w:sz w:val="24"/>
          <w:szCs w:val="24"/>
          <w:lang w:val="eu-ES"/>
        </w:rPr>
        <w:t>okumentu honek aldaketak jasan dezake edozein puntutan, proiektua aurrera doan heinean.</w:t>
      </w:r>
    </w:p>
    <w:p w14:paraId="7BA2CF40" w14:textId="77777777" w:rsidR="00352FE7" w:rsidRDefault="00734CB6" w:rsidP="003A78DD">
      <w:pPr>
        <w:spacing w:before="200" w:after="200"/>
        <w:jc w:val="both"/>
        <w:rPr>
          <w:sz w:val="24"/>
          <w:szCs w:val="24"/>
          <w:lang w:val="eu-ES"/>
        </w:rPr>
      </w:pPr>
      <w:r w:rsidRPr="008D10DA">
        <w:rPr>
          <w:sz w:val="24"/>
          <w:szCs w:val="24"/>
          <w:lang w:val="eu-ES"/>
        </w:rPr>
        <w:t>Dokumentu honek, honako estruktura hau dauka: Lehenengo, proiektuaren diagrama klasea nolakoa izango den azaltzen da. Ondoren, proiektuaren egitura nolakoa izango den azalduko da, hau da, klaseak, atributuak, herentzia, metodoak</w:t>
      </w:r>
      <w:r w:rsidR="00386106" w:rsidRPr="008D10DA">
        <w:rPr>
          <w:sz w:val="24"/>
          <w:szCs w:val="24"/>
          <w:lang w:val="eu-ES"/>
        </w:rPr>
        <w:t xml:space="preserve"> eta metodo estatikoak</w:t>
      </w:r>
      <w:r w:rsidRPr="008D10DA">
        <w:rPr>
          <w:sz w:val="24"/>
          <w:szCs w:val="24"/>
          <w:lang w:val="eu-ES"/>
        </w:rPr>
        <w:t xml:space="preserve">, </w:t>
      </w:r>
      <w:proofErr w:type="spellStart"/>
      <w:r w:rsidRPr="008D10DA">
        <w:rPr>
          <w:sz w:val="24"/>
          <w:szCs w:val="24"/>
          <w:lang w:val="eu-ES"/>
        </w:rPr>
        <w:t>getter</w:t>
      </w:r>
      <w:proofErr w:type="spellEnd"/>
      <w:r w:rsidRPr="008D10DA">
        <w:rPr>
          <w:sz w:val="24"/>
          <w:szCs w:val="24"/>
          <w:lang w:val="eu-ES"/>
        </w:rPr>
        <w:t xml:space="preserve"> eta setter-ak</w:t>
      </w:r>
      <w:r w:rsidR="00535227" w:rsidRPr="008D10DA">
        <w:rPr>
          <w:sz w:val="24"/>
          <w:szCs w:val="24"/>
          <w:lang w:val="eu-ES"/>
        </w:rPr>
        <w:t xml:space="preserve">, array-ak, </w:t>
      </w:r>
      <w:r w:rsidR="008D10DA" w:rsidRPr="008D10DA">
        <w:rPr>
          <w:sz w:val="24"/>
          <w:szCs w:val="24"/>
          <w:lang w:val="eu-ES"/>
        </w:rPr>
        <w:t>fitxategi</w:t>
      </w:r>
      <w:r w:rsidR="00535227" w:rsidRPr="008D10DA">
        <w:rPr>
          <w:sz w:val="24"/>
          <w:szCs w:val="24"/>
          <w:lang w:val="eu-ES"/>
        </w:rPr>
        <w:t>ak</w:t>
      </w:r>
      <w:r w:rsidR="00C25A74">
        <w:rPr>
          <w:sz w:val="24"/>
          <w:szCs w:val="24"/>
          <w:lang w:val="eu-ES"/>
        </w:rPr>
        <w:t>, interfaze grafikoa</w:t>
      </w:r>
      <w:r w:rsidRPr="008D10DA">
        <w:rPr>
          <w:sz w:val="24"/>
          <w:szCs w:val="24"/>
          <w:lang w:val="eu-ES"/>
        </w:rPr>
        <w:t xml:space="preserve"> eta erroreen kontrola nola kudeatuko den.</w:t>
      </w:r>
      <w:r w:rsidR="00352FE7" w:rsidRPr="008D10DA">
        <w:rPr>
          <w:sz w:val="24"/>
          <w:szCs w:val="24"/>
          <w:lang w:val="eu-ES"/>
        </w:rPr>
        <w:t xml:space="preserve"> Gainera, kontsolaren nondik norakoak ere azalduko dira.</w:t>
      </w:r>
    </w:p>
    <w:p w14:paraId="2FF5C2BC" w14:textId="77777777" w:rsidR="003B51A1" w:rsidRDefault="003B51A1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14:paraId="023C8323" w14:textId="77777777" w:rsidR="00C74C1C" w:rsidRPr="003279ED" w:rsidRDefault="0050465A" w:rsidP="00C74C1C">
      <w:pPr>
        <w:pStyle w:val="Ttulo1"/>
        <w:numPr>
          <w:ilvl w:val="0"/>
          <w:numId w:val="1"/>
        </w:numPr>
        <w:ind w:left="432" w:hanging="432"/>
        <w:rPr>
          <w:b/>
          <w:color w:val="auto"/>
          <w:lang w:val="eu-ES"/>
        </w:rPr>
      </w:pPr>
      <w:bookmarkStart w:id="2" w:name="_Toc515501970"/>
      <w:r w:rsidRPr="003279ED">
        <w:rPr>
          <w:b/>
          <w:color w:val="auto"/>
          <w:lang w:val="eu-ES"/>
        </w:rPr>
        <w:lastRenderedPageBreak/>
        <w:t>PROIEKTUA</w:t>
      </w:r>
      <w:bookmarkEnd w:id="2"/>
    </w:p>
    <w:p w14:paraId="667F8B36" w14:textId="77777777" w:rsidR="00F46CD8" w:rsidRDefault="003279ED" w:rsidP="00C74C1C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Aplikazio honek, denda bat gestionatzeko balio du. Dendan lan egingo duten langileak gestionatzeko aukera emango du. Bezeroak ere kudeatzeko aukera egongo da, eta salduko diren produktuak kudeatzeko ere erabiliko da</w:t>
      </w:r>
      <w:r w:rsidR="005305A0">
        <w:rPr>
          <w:sz w:val="24"/>
          <w:szCs w:val="24"/>
          <w:lang w:val="eu-ES"/>
        </w:rPr>
        <w:t>, baita hornitzaileei produktuak eskatzeko ere</w:t>
      </w:r>
      <w:r>
        <w:rPr>
          <w:sz w:val="24"/>
          <w:szCs w:val="24"/>
          <w:lang w:val="eu-ES"/>
        </w:rPr>
        <w:t>.</w:t>
      </w:r>
    </w:p>
    <w:p w14:paraId="460C8AFC" w14:textId="39F92468" w:rsidR="003A78DD" w:rsidRPr="00734392" w:rsidRDefault="00C110EE" w:rsidP="00C74C1C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3" w:name="_Toc515501971"/>
      <w:r>
        <w:rPr>
          <w:color w:val="auto"/>
          <w:sz w:val="28"/>
          <w:u w:val="single"/>
          <w:lang w:val="eu-ES"/>
        </w:rPr>
        <w:t>Klase d</w:t>
      </w:r>
      <w:r w:rsidR="0064460B" w:rsidRPr="00734392">
        <w:rPr>
          <w:color w:val="auto"/>
          <w:sz w:val="28"/>
          <w:u w:val="single"/>
          <w:lang w:val="eu-ES"/>
        </w:rPr>
        <w:t>iagrama</w:t>
      </w:r>
      <w:bookmarkEnd w:id="3"/>
    </w:p>
    <w:p w14:paraId="6A3CB365" w14:textId="77777777" w:rsidR="00EB4EDD" w:rsidRDefault="00EB4EDD" w:rsidP="00C74C1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Proiektua kodifikatzen hasi aurretik, diagrama bat egin da, edukiko dituen klaseak, herentzia eta klaseen arteko erlazioak kontuan hartuta.</w:t>
      </w:r>
    </w:p>
    <w:p w14:paraId="35BB1F54" w14:textId="77777777" w:rsidR="00F94F32" w:rsidRDefault="004579FD" w:rsidP="00C74C1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diagraman, proiektuak izango dituen klase guztiak ikusi daitezke.</w:t>
      </w:r>
    </w:p>
    <w:p w14:paraId="66ADBA19" w14:textId="7C1D6CFE" w:rsidR="004579FD" w:rsidRDefault="00CC68A0" w:rsidP="00C74C1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033C0735" wp14:editId="389093CC">
            <wp:simplePos x="0" y="0"/>
            <wp:positionH relativeFrom="column">
              <wp:posOffset>-890270</wp:posOffset>
            </wp:positionH>
            <wp:positionV relativeFrom="paragraph">
              <wp:posOffset>547370</wp:posOffset>
            </wp:positionV>
            <wp:extent cx="7177405" cy="3383915"/>
            <wp:effectExtent l="0" t="0" r="4445" b="6985"/>
            <wp:wrapTopAndBottom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40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9FD">
        <w:rPr>
          <w:sz w:val="24"/>
          <w:szCs w:val="24"/>
          <w:lang w:val="eu-ES"/>
        </w:rPr>
        <w:t>Klase bakoitzak, atributuak eta metodoak dituzte</w:t>
      </w:r>
      <w:r w:rsidR="00C26BF7">
        <w:rPr>
          <w:sz w:val="24"/>
          <w:szCs w:val="24"/>
          <w:lang w:val="eu-ES"/>
        </w:rPr>
        <w:t>, ondorengo irudian ikusten den bezala.</w:t>
      </w:r>
    </w:p>
    <w:p w14:paraId="31C93018" w14:textId="26679A4C" w:rsidR="00F94F32" w:rsidRDefault="00852BD2" w:rsidP="00F94F32">
      <w:pPr>
        <w:pStyle w:val="Descripcin"/>
        <w:jc w:val="center"/>
        <w:rPr>
          <w:sz w:val="24"/>
          <w:szCs w:val="24"/>
          <w:lang w:val="eu-ES"/>
        </w:rPr>
      </w:pPr>
      <w:r w:rsidRPr="008A1B9B">
        <w:rPr>
          <w:sz w:val="24"/>
          <w:szCs w:val="24"/>
          <w:lang w:val="eu-ES"/>
        </w:rPr>
        <w:fldChar w:fldCharType="begin"/>
      </w:r>
      <w:r w:rsidRPr="008A1B9B">
        <w:rPr>
          <w:sz w:val="24"/>
          <w:szCs w:val="24"/>
          <w:lang w:val="eu-ES"/>
        </w:rPr>
        <w:instrText xml:space="preserve"> SEQ Irudia \* ARABIC </w:instrText>
      </w:r>
      <w:r w:rsidRPr="008A1B9B">
        <w:rPr>
          <w:sz w:val="24"/>
          <w:szCs w:val="24"/>
          <w:lang w:val="eu-ES"/>
        </w:rPr>
        <w:fldChar w:fldCharType="separate"/>
      </w:r>
      <w:bookmarkStart w:id="4" w:name="_Toc515505347"/>
      <w:r w:rsidR="00E768EB">
        <w:rPr>
          <w:noProof/>
          <w:sz w:val="24"/>
          <w:szCs w:val="24"/>
          <w:lang w:val="eu-ES"/>
        </w:rPr>
        <w:t>1</w:t>
      </w:r>
      <w:r w:rsidRPr="008A1B9B">
        <w:rPr>
          <w:sz w:val="24"/>
          <w:szCs w:val="24"/>
          <w:lang w:val="eu-ES"/>
        </w:rPr>
        <w:fldChar w:fldCharType="end"/>
      </w:r>
      <w:r w:rsidR="00F94F32" w:rsidRPr="008A1B9B">
        <w:t xml:space="preserve">. </w:t>
      </w:r>
      <w:proofErr w:type="spellStart"/>
      <w:r w:rsidR="00F94F32" w:rsidRPr="008A1B9B">
        <w:t>Irudia</w:t>
      </w:r>
      <w:proofErr w:type="spellEnd"/>
      <w:r w:rsidR="00F94F32" w:rsidRPr="008A1B9B">
        <w:t xml:space="preserve">: </w:t>
      </w:r>
      <w:proofErr w:type="spellStart"/>
      <w:r w:rsidR="00F94F32" w:rsidRPr="008A1B9B">
        <w:t>Proiektuaren</w:t>
      </w:r>
      <w:proofErr w:type="spellEnd"/>
      <w:r w:rsidR="00F94F32" w:rsidRPr="008A1B9B">
        <w:t xml:space="preserve"> diagrama</w:t>
      </w:r>
      <w:bookmarkEnd w:id="4"/>
    </w:p>
    <w:p w14:paraId="0E46C87C" w14:textId="77777777" w:rsidR="00F84125" w:rsidRPr="00C26BF7" w:rsidRDefault="00F84125" w:rsidP="00C74C1C">
      <w:pPr>
        <w:spacing w:before="200" w:after="200"/>
        <w:ind w:left="576"/>
        <w:jc w:val="both"/>
        <w:rPr>
          <w:sz w:val="12"/>
          <w:szCs w:val="12"/>
          <w:lang w:val="eu-ES"/>
        </w:rPr>
      </w:pPr>
    </w:p>
    <w:p w14:paraId="4C8606A0" w14:textId="77777777" w:rsidR="00C26BF7" w:rsidRDefault="00C26BF7" w:rsidP="00EB4EDD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Horrez gain, </w:t>
      </w:r>
      <w:proofErr w:type="spellStart"/>
      <w:r>
        <w:rPr>
          <w:sz w:val="24"/>
          <w:szCs w:val="24"/>
          <w:lang w:val="eu-ES"/>
        </w:rPr>
        <w:t>getter</w:t>
      </w:r>
      <w:proofErr w:type="spellEnd"/>
      <w:r>
        <w:rPr>
          <w:sz w:val="24"/>
          <w:szCs w:val="24"/>
          <w:lang w:val="eu-ES"/>
        </w:rPr>
        <w:t xml:space="preserve"> eta setter-ak ere izango dituzte. Hauek, metodo publikoak dira eta atributuetara heltzeko balio dute. </w:t>
      </w:r>
      <w:r w:rsidR="00EB4EDD">
        <w:rPr>
          <w:sz w:val="24"/>
          <w:szCs w:val="24"/>
          <w:lang w:val="eu-ES"/>
        </w:rPr>
        <w:t>Aurrerago</w:t>
      </w:r>
      <w:r w:rsidR="00EF4E83">
        <w:rPr>
          <w:sz w:val="24"/>
          <w:szCs w:val="24"/>
          <w:lang w:val="eu-ES"/>
        </w:rPr>
        <w:t xml:space="preserve"> (</w:t>
      </w:r>
      <w:proofErr w:type="spellStart"/>
      <w:r w:rsidR="00CC68A0">
        <w:rPr>
          <w:rStyle w:val="Hipervnculo"/>
          <w:sz w:val="24"/>
          <w:szCs w:val="24"/>
          <w:lang w:val="eu-ES"/>
        </w:rPr>
        <w:fldChar w:fldCharType="begin"/>
      </w:r>
      <w:r w:rsidR="00CC68A0">
        <w:rPr>
          <w:rStyle w:val="Hipervnculo"/>
          <w:sz w:val="24"/>
          <w:szCs w:val="24"/>
          <w:lang w:val="eu-ES"/>
        </w:rPr>
        <w:instrText xml:space="preserve"> HYPERLINK \l "_Getter_&amp;_Setter_1" </w:instrText>
      </w:r>
      <w:r w:rsidR="00CC68A0">
        <w:rPr>
          <w:rStyle w:val="Hipervnculo"/>
          <w:sz w:val="24"/>
          <w:szCs w:val="24"/>
          <w:lang w:val="eu-ES"/>
        </w:rPr>
        <w:fldChar w:fldCharType="separate"/>
      </w:r>
      <w:r w:rsidR="00EF4E83" w:rsidRPr="00EF4E83">
        <w:rPr>
          <w:rStyle w:val="Hipervnculo"/>
          <w:sz w:val="24"/>
          <w:szCs w:val="24"/>
          <w:lang w:val="eu-ES"/>
        </w:rPr>
        <w:t>Getter</w:t>
      </w:r>
      <w:proofErr w:type="spellEnd"/>
      <w:r w:rsidR="00EF4E83" w:rsidRPr="00EF4E83">
        <w:rPr>
          <w:rStyle w:val="Hipervnculo"/>
          <w:sz w:val="24"/>
          <w:szCs w:val="24"/>
          <w:lang w:val="eu-ES"/>
        </w:rPr>
        <w:t xml:space="preserve"> &amp; Setter</w:t>
      </w:r>
      <w:r w:rsidR="00CC68A0">
        <w:rPr>
          <w:rStyle w:val="Hipervnculo"/>
          <w:sz w:val="24"/>
          <w:szCs w:val="24"/>
          <w:lang w:val="eu-ES"/>
        </w:rPr>
        <w:fldChar w:fldCharType="end"/>
      </w:r>
      <w:r w:rsidR="00EF4E83">
        <w:rPr>
          <w:sz w:val="24"/>
          <w:szCs w:val="24"/>
          <w:lang w:val="eu-ES"/>
        </w:rPr>
        <w:t xml:space="preserve"> puntuan)</w:t>
      </w:r>
      <w:r w:rsidR="00EB4EDD">
        <w:rPr>
          <w:sz w:val="24"/>
          <w:szCs w:val="24"/>
          <w:lang w:val="eu-ES"/>
        </w:rPr>
        <w:t>, adibideekin batera azalduko dira gehiago.</w:t>
      </w:r>
    </w:p>
    <w:p w14:paraId="4CB91033" w14:textId="77777777" w:rsidR="000629DB" w:rsidRDefault="000629DB" w:rsidP="000629DB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Diagraman ikusten den bezala, proiektuak bi atal nagusi izango ditu. Alde batetik, bezero eta langileen kudeaketa eta bestetik, produktuen kudeaketa.</w:t>
      </w:r>
    </w:p>
    <w:p w14:paraId="72AF59D4" w14:textId="77777777" w:rsidR="00EB4EDD" w:rsidRDefault="00D215F9" w:rsidP="00EB4EDD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Proiektu honetan, bi herentzia izango ditugu. Bat pertsona eta bezero-langileen artean eta bestea, </w:t>
      </w:r>
      <w:proofErr w:type="spellStart"/>
      <w:r>
        <w:rPr>
          <w:sz w:val="24"/>
          <w:szCs w:val="24"/>
          <w:lang w:val="eu-ES"/>
        </w:rPr>
        <w:t>produktuena</w:t>
      </w:r>
      <w:proofErr w:type="spellEnd"/>
      <w:r>
        <w:rPr>
          <w:sz w:val="24"/>
          <w:szCs w:val="24"/>
          <w:lang w:val="eu-ES"/>
        </w:rPr>
        <w:t>.</w:t>
      </w:r>
    </w:p>
    <w:p w14:paraId="4C160A08" w14:textId="77777777" w:rsidR="00EB4EDD" w:rsidRPr="00D215F9" w:rsidRDefault="00D215F9" w:rsidP="00D215F9">
      <w:pPr>
        <w:pStyle w:val="Prrafodelista"/>
        <w:numPr>
          <w:ilvl w:val="0"/>
          <w:numId w:val="4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Pertsona klaseak, bezeroa eta langilea azpi klaseak ditu. </w:t>
      </w:r>
    </w:p>
    <w:p w14:paraId="048BC407" w14:textId="5EBBF386" w:rsidR="00F94F32" w:rsidRDefault="00CC68A0" w:rsidP="001B5204">
      <w:pPr>
        <w:keepNext/>
        <w:spacing w:before="200" w:after="120"/>
        <w:ind w:left="576"/>
        <w:jc w:val="center"/>
      </w:pPr>
      <w:r w:rsidRPr="00CC68A0">
        <w:drawing>
          <wp:inline distT="0" distB="0" distL="0" distR="0" wp14:anchorId="6B7A5429" wp14:editId="1D82BA73">
            <wp:extent cx="5400040" cy="5820410"/>
            <wp:effectExtent l="0" t="0" r="0" b="889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0256" w14:textId="29A727BC" w:rsidR="00F94F32" w:rsidRDefault="00852BD2" w:rsidP="00F94F3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" w:name="_Toc515505348"/>
      <w:r w:rsidR="00C110EE">
        <w:rPr>
          <w:noProof/>
          <w:sz w:val="24"/>
          <w:szCs w:val="24"/>
          <w:lang w:val="eu-ES"/>
        </w:rPr>
        <w:t>2</w:t>
      </w:r>
      <w:r>
        <w:rPr>
          <w:sz w:val="24"/>
          <w:szCs w:val="24"/>
          <w:lang w:val="eu-ES"/>
        </w:rPr>
        <w:fldChar w:fldCharType="end"/>
      </w:r>
      <w:r w:rsidR="00F94F32">
        <w:t xml:space="preserve">. </w:t>
      </w:r>
      <w:proofErr w:type="spellStart"/>
      <w:r w:rsidR="00F94F32">
        <w:t>Irudia</w:t>
      </w:r>
      <w:proofErr w:type="spellEnd"/>
      <w:r w:rsidR="00F94F32">
        <w:t xml:space="preserve">: </w:t>
      </w:r>
      <w:proofErr w:type="spellStart"/>
      <w:r w:rsidR="00F94F32" w:rsidRPr="002B01DF">
        <w:t>Herentzia</w:t>
      </w:r>
      <w:proofErr w:type="spellEnd"/>
      <w:r w:rsidR="00F94F32" w:rsidRPr="002B01DF">
        <w:t xml:space="preserve"> - </w:t>
      </w:r>
      <w:proofErr w:type="spellStart"/>
      <w:r w:rsidR="00F94F32" w:rsidRPr="002B01DF">
        <w:t>Pertsona</w:t>
      </w:r>
      <w:bookmarkEnd w:id="5"/>
      <w:proofErr w:type="spellEnd"/>
    </w:p>
    <w:p w14:paraId="79223CC9" w14:textId="77777777" w:rsidR="00453DA5" w:rsidRDefault="00453DA5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14:paraId="3182D6EB" w14:textId="77777777" w:rsidR="00D215F9" w:rsidRPr="00D215F9" w:rsidRDefault="00D215F9" w:rsidP="00D215F9">
      <w:pPr>
        <w:pStyle w:val="Prrafodelista"/>
        <w:numPr>
          <w:ilvl w:val="0"/>
          <w:numId w:val="4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Produktuak klaseak, kamiseta, jertseak eta prakak azpi klaseak ditu.</w:t>
      </w:r>
    </w:p>
    <w:p w14:paraId="037BC9F8" w14:textId="1F46E2F7" w:rsidR="00F94F32" w:rsidRDefault="00CC68A0" w:rsidP="008A1B9B">
      <w:pPr>
        <w:keepNext/>
        <w:spacing w:before="200" w:after="120"/>
        <w:ind w:left="-340"/>
        <w:jc w:val="center"/>
      </w:pPr>
      <w:r w:rsidRPr="00CC68A0">
        <w:drawing>
          <wp:inline distT="0" distB="0" distL="0" distR="0" wp14:anchorId="7D7DE608" wp14:editId="3B37903D">
            <wp:extent cx="5735965" cy="3605213"/>
            <wp:effectExtent l="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589" cy="36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E558" w14:textId="5676886D" w:rsidR="009769F6" w:rsidRPr="00B8246D" w:rsidRDefault="00852BD2" w:rsidP="00F94F3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" w:name="_Toc515505349"/>
      <w:r w:rsidR="00E768EB">
        <w:rPr>
          <w:noProof/>
          <w:sz w:val="24"/>
          <w:szCs w:val="24"/>
          <w:lang w:val="eu-ES"/>
        </w:rPr>
        <w:t>3</w:t>
      </w:r>
      <w:r>
        <w:rPr>
          <w:sz w:val="24"/>
          <w:szCs w:val="24"/>
          <w:lang w:val="eu-ES"/>
        </w:rPr>
        <w:fldChar w:fldCharType="end"/>
      </w:r>
      <w:r w:rsidR="00F94F32">
        <w:t xml:space="preserve">. </w:t>
      </w:r>
      <w:proofErr w:type="spellStart"/>
      <w:r w:rsidR="00F94F32">
        <w:t>Irudia</w:t>
      </w:r>
      <w:proofErr w:type="spellEnd"/>
      <w:r w:rsidR="00F94F32">
        <w:t xml:space="preserve">: </w:t>
      </w:r>
      <w:proofErr w:type="spellStart"/>
      <w:r w:rsidR="00F94F32" w:rsidRPr="004A4396">
        <w:t>Herentzia</w:t>
      </w:r>
      <w:proofErr w:type="spellEnd"/>
      <w:r w:rsidR="00F94F32" w:rsidRPr="004A4396">
        <w:t xml:space="preserve"> - </w:t>
      </w:r>
      <w:proofErr w:type="spellStart"/>
      <w:r w:rsidR="00B65002">
        <w:t>Produktuak</w:t>
      </w:r>
      <w:bookmarkEnd w:id="6"/>
      <w:proofErr w:type="spellEnd"/>
    </w:p>
    <w:p w14:paraId="7A0E27EC" w14:textId="77777777" w:rsidR="00453DA5" w:rsidRPr="00C26BF7" w:rsidRDefault="00453DA5" w:rsidP="00453DA5">
      <w:pPr>
        <w:spacing w:before="200" w:after="200"/>
        <w:ind w:left="576"/>
        <w:jc w:val="both"/>
        <w:rPr>
          <w:sz w:val="12"/>
          <w:szCs w:val="12"/>
          <w:lang w:val="eu-ES"/>
        </w:rPr>
      </w:pPr>
    </w:p>
    <w:p w14:paraId="0C1E8977" w14:textId="77777777" w:rsidR="00216F1B" w:rsidRDefault="00216F1B" w:rsidP="00216F1B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Klaseetako atributu eta metodoak, publikoak, pribatuak edo babestuak izan daitezke,</w:t>
      </w:r>
      <w:r w:rsidR="00CE68B5">
        <w:rPr>
          <w:sz w:val="24"/>
          <w:szCs w:val="24"/>
          <w:lang w:val="eu-ES"/>
        </w:rPr>
        <w:t xml:space="preserve"> eta</w:t>
      </w:r>
      <w:r>
        <w:rPr>
          <w:sz w:val="24"/>
          <w:szCs w:val="24"/>
          <w:lang w:val="eu-ES"/>
        </w:rPr>
        <w:t xml:space="preserve"> lortu nahi dugunaren araberakoak izango dira.</w:t>
      </w:r>
    </w:p>
    <w:p w14:paraId="0A8C501C" w14:textId="77777777" w:rsidR="00216F1B" w:rsidRDefault="00216F1B" w:rsidP="00216F1B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taulan ikusi daitezke modifikatzaileen desberdintasunak.</w:t>
      </w:r>
    </w:p>
    <w:tbl>
      <w:tblPr>
        <w:tblStyle w:val="Cuadrculaclara-nfasis5"/>
        <w:tblW w:w="7259" w:type="dxa"/>
        <w:jc w:val="center"/>
        <w:tblLook w:val="0480" w:firstRow="0" w:lastRow="0" w:firstColumn="1" w:lastColumn="0" w:noHBand="0" w:noVBand="1"/>
      </w:tblPr>
      <w:tblGrid>
        <w:gridCol w:w="500"/>
        <w:gridCol w:w="1584"/>
        <w:gridCol w:w="5175"/>
      </w:tblGrid>
      <w:tr w:rsidR="00216F1B" w14:paraId="0D5E7E47" w14:textId="77777777" w:rsidTr="00F91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dxa"/>
          </w:tcPr>
          <w:p w14:paraId="43E9E64A" w14:textId="77777777" w:rsidR="00216F1B" w:rsidRPr="00EB4EDD" w:rsidRDefault="00216F1B" w:rsidP="00F91510">
            <w:pPr>
              <w:spacing w:before="100" w:after="100"/>
              <w:jc w:val="center"/>
              <w:rPr>
                <w:sz w:val="24"/>
                <w:szCs w:val="24"/>
                <w:lang w:val="eu-ES"/>
              </w:rPr>
            </w:pPr>
            <w:r w:rsidRPr="00EB4EDD">
              <w:rPr>
                <w:sz w:val="24"/>
                <w:szCs w:val="24"/>
                <w:lang w:val="eu-ES"/>
              </w:rPr>
              <w:t>+</w:t>
            </w:r>
          </w:p>
        </w:tc>
        <w:tc>
          <w:tcPr>
            <w:tcW w:w="1584" w:type="dxa"/>
          </w:tcPr>
          <w:p w14:paraId="7F346D7C" w14:textId="77777777" w:rsidR="00216F1B" w:rsidRPr="00EB4EDD" w:rsidRDefault="00216F1B" w:rsidP="00F91510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lang w:val="eu-ES"/>
              </w:rPr>
            </w:pPr>
            <w:proofErr w:type="spellStart"/>
            <w:r w:rsidRPr="00EB4EDD">
              <w:rPr>
                <w:b/>
                <w:sz w:val="24"/>
                <w:szCs w:val="24"/>
                <w:lang w:val="eu-ES"/>
              </w:rPr>
              <w:t>public</w:t>
            </w:r>
            <w:proofErr w:type="spellEnd"/>
          </w:p>
        </w:tc>
        <w:tc>
          <w:tcPr>
            <w:tcW w:w="5175" w:type="dxa"/>
          </w:tcPr>
          <w:p w14:paraId="19592EA0" w14:textId="77777777" w:rsidR="00216F1B" w:rsidRDefault="00216F1B" w:rsidP="00F91510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Edozein klaseetatik ikusi daiteke.</w:t>
            </w:r>
          </w:p>
        </w:tc>
      </w:tr>
      <w:tr w:rsidR="00216F1B" w14:paraId="6C64F4A8" w14:textId="77777777" w:rsidTr="00F915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dxa"/>
          </w:tcPr>
          <w:p w14:paraId="7D1F2E93" w14:textId="77777777" w:rsidR="00216F1B" w:rsidRPr="00EB4EDD" w:rsidRDefault="00216F1B" w:rsidP="00F91510">
            <w:pPr>
              <w:spacing w:before="100" w:after="100"/>
              <w:jc w:val="center"/>
              <w:rPr>
                <w:sz w:val="24"/>
                <w:szCs w:val="24"/>
                <w:lang w:val="eu-ES"/>
              </w:rPr>
            </w:pPr>
            <w:r w:rsidRPr="00EB4EDD">
              <w:rPr>
                <w:sz w:val="24"/>
                <w:szCs w:val="24"/>
                <w:lang w:val="eu-ES"/>
              </w:rPr>
              <w:t>-</w:t>
            </w:r>
          </w:p>
        </w:tc>
        <w:tc>
          <w:tcPr>
            <w:tcW w:w="1584" w:type="dxa"/>
          </w:tcPr>
          <w:p w14:paraId="304AB3DE" w14:textId="77777777" w:rsidR="00216F1B" w:rsidRPr="00EB4EDD" w:rsidRDefault="00216F1B" w:rsidP="00F91510">
            <w:pPr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4"/>
                <w:szCs w:val="24"/>
                <w:lang w:val="eu-ES"/>
              </w:rPr>
            </w:pPr>
            <w:proofErr w:type="spellStart"/>
            <w:r w:rsidRPr="00EB4EDD">
              <w:rPr>
                <w:b/>
                <w:sz w:val="24"/>
                <w:szCs w:val="24"/>
                <w:lang w:val="eu-ES"/>
              </w:rPr>
              <w:t>private</w:t>
            </w:r>
            <w:proofErr w:type="spellEnd"/>
          </w:p>
        </w:tc>
        <w:tc>
          <w:tcPr>
            <w:tcW w:w="5175" w:type="dxa"/>
          </w:tcPr>
          <w:p w14:paraId="3CE305DE" w14:textId="77777777" w:rsidR="00216F1B" w:rsidRDefault="00216F1B" w:rsidP="00F91510">
            <w:pPr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Klasetik kanpora ezin da ikusi.</w:t>
            </w:r>
          </w:p>
        </w:tc>
      </w:tr>
      <w:tr w:rsidR="00216F1B" w14:paraId="58DA74F8" w14:textId="77777777" w:rsidTr="00F91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dxa"/>
          </w:tcPr>
          <w:p w14:paraId="780AB728" w14:textId="77777777" w:rsidR="00216F1B" w:rsidRPr="00EB4EDD" w:rsidRDefault="00216F1B" w:rsidP="00F91510">
            <w:pPr>
              <w:spacing w:before="100" w:after="100"/>
              <w:jc w:val="center"/>
              <w:rPr>
                <w:sz w:val="24"/>
                <w:szCs w:val="24"/>
                <w:lang w:val="eu-ES"/>
              </w:rPr>
            </w:pPr>
            <w:r w:rsidRPr="00EB4EDD">
              <w:rPr>
                <w:sz w:val="24"/>
                <w:szCs w:val="24"/>
                <w:lang w:val="eu-ES"/>
              </w:rPr>
              <w:t>#</w:t>
            </w:r>
          </w:p>
        </w:tc>
        <w:tc>
          <w:tcPr>
            <w:tcW w:w="1584" w:type="dxa"/>
          </w:tcPr>
          <w:p w14:paraId="4E21698C" w14:textId="77777777" w:rsidR="00216F1B" w:rsidRPr="00EB4EDD" w:rsidRDefault="00216F1B" w:rsidP="00F91510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lang w:val="eu-ES"/>
              </w:rPr>
            </w:pPr>
            <w:proofErr w:type="spellStart"/>
            <w:r w:rsidRPr="00EB4EDD">
              <w:rPr>
                <w:b/>
                <w:sz w:val="24"/>
                <w:szCs w:val="24"/>
                <w:lang w:val="eu-ES"/>
              </w:rPr>
              <w:t>protected</w:t>
            </w:r>
            <w:proofErr w:type="spellEnd"/>
          </w:p>
        </w:tc>
        <w:tc>
          <w:tcPr>
            <w:tcW w:w="5175" w:type="dxa"/>
          </w:tcPr>
          <w:p w14:paraId="72DB0EFA" w14:textId="77777777" w:rsidR="00216F1B" w:rsidRDefault="00216F1B" w:rsidP="00F91510">
            <w:pPr>
              <w:keepNext/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Klasetik bertatik eta azpi klaseetatik bakarrik ikusi daiteke.</w:t>
            </w:r>
          </w:p>
        </w:tc>
      </w:tr>
    </w:tbl>
    <w:p w14:paraId="4FC63A84" w14:textId="63361F3B" w:rsidR="00216F1B" w:rsidRDefault="00764770" w:rsidP="00216F1B">
      <w:pPr>
        <w:pStyle w:val="Descripcin"/>
        <w:spacing w:before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Taula \* ARABIC </w:instrText>
      </w:r>
      <w:r>
        <w:rPr>
          <w:sz w:val="24"/>
          <w:szCs w:val="24"/>
          <w:lang w:val="eu-ES"/>
        </w:rPr>
        <w:fldChar w:fldCharType="separate"/>
      </w:r>
      <w:bookmarkStart w:id="7" w:name="_Toc515502109"/>
      <w:r w:rsidR="00E768EB">
        <w:rPr>
          <w:noProof/>
          <w:sz w:val="24"/>
          <w:szCs w:val="24"/>
          <w:lang w:val="eu-ES"/>
        </w:rPr>
        <w:t>1</w:t>
      </w:r>
      <w:r>
        <w:rPr>
          <w:sz w:val="24"/>
          <w:szCs w:val="24"/>
          <w:lang w:val="eu-ES"/>
        </w:rPr>
        <w:fldChar w:fldCharType="end"/>
      </w:r>
      <w:r w:rsidR="00216F1B">
        <w:t xml:space="preserve">. Taula: </w:t>
      </w:r>
      <w:proofErr w:type="spellStart"/>
      <w:r w:rsidR="00216F1B">
        <w:t>Modifikatzaileen</w:t>
      </w:r>
      <w:proofErr w:type="spellEnd"/>
      <w:r w:rsidR="00216F1B">
        <w:t xml:space="preserve"> </w:t>
      </w:r>
      <w:proofErr w:type="spellStart"/>
      <w:r w:rsidR="00216F1B">
        <w:t>desberdintasunak</w:t>
      </w:r>
      <w:bookmarkEnd w:id="7"/>
      <w:proofErr w:type="spellEnd"/>
    </w:p>
    <w:p w14:paraId="02BFAD6D" w14:textId="77777777" w:rsidR="00216F1B" w:rsidRPr="00F46CD8" w:rsidRDefault="00216F1B" w:rsidP="00216F1B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0E6CEF6A" w14:textId="77777777" w:rsidR="00216F1B" w:rsidRDefault="00CE68B5" w:rsidP="00216F1B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Klaseen arteko erlazioa adierazteko:</w:t>
      </w:r>
    </w:p>
    <w:p w14:paraId="04296D8F" w14:textId="77777777" w:rsidR="00216F1B" w:rsidRDefault="00216F1B" w:rsidP="00216F1B">
      <w:pPr>
        <w:spacing w:before="200" w:after="200"/>
        <w:ind w:left="935"/>
        <w:jc w:val="both"/>
        <w:rPr>
          <w:sz w:val="24"/>
          <w:szCs w:val="24"/>
          <w:lang w:val="eu-ES"/>
        </w:rPr>
      </w:pPr>
      <w:r w:rsidRPr="00C93A10">
        <w:rPr>
          <w:noProof/>
          <w:sz w:val="24"/>
          <w:szCs w:val="24"/>
          <w:lang w:eastAsia="es-ES"/>
        </w:rPr>
        <w:drawing>
          <wp:inline distT="0" distB="0" distL="0" distR="0" wp14:anchorId="5DEDBD04" wp14:editId="5DA5526B">
            <wp:extent cx="212254" cy="665808"/>
            <wp:effectExtent l="1905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8965" cy="6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Herentzia.</w:t>
      </w:r>
      <w:r w:rsidR="002C2DD3">
        <w:rPr>
          <w:sz w:val="24"/>
          <w:szCs w:val="24"/>
          <w:lang w:val="eu-ES"/>
        </w:rPr>
        <w:t xml:space="preserve"> Super klase eta azpi klaseen arteko erlazioa.</w:t>
      </w:r>
    </w:p>
    <w:p w14:paraId="445CCC55" w14:textId="77777777" w:rsidR="0064460B" w:rsidRDefault="00CE68B5" w:rsidP="008A1B9B">
      <w:pPr>
        <w:spacing w:before="200" w:after="200"/>
        <w:ind w:left="935"/>
        <w:jc w:val="both"/>
        <w:rPr>
          <w:sz w:val="24"/>
          <w:szCs w:val="24"/>
          <w:lang w:val="eu-ES"/>
        </w:rPr>
      </w:pPr>
      <w:r w:rsidRPr="00CE68B5">
        <w:rPr>
          <w:noProof/>
          <w:sz w:val="24"/>
          <w:szCs w:val="24"/>
          <w:lang w:eastAsia="es-ES"/>
        </w:rPr>
        <w:drawing>
          <wp:inline distT="0" distB="0" distL="0" distR="0" wp14:anchorId="3969AAF0" wp14:editId="2A57C00B">
            <wp:extent cx="704850" cy="1714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95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F1B">
        <w:rPr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Klaseen arteko erlazioa adierazten du.</w:t>
      </w:r>
      <w:r w:rsidR="0064460B" w:rsidRPr="00B8246D">
        <w:rPr>
          <w:sz w:val="24"/>
          <w:szCs w:val="24"/>
          <w:lang w:val="eu-ES"/>
        </w:rPr>
        <w:br w:type="page"/>
      </w:r>
    </w:p>
    <w:p w14:paraId="0F44E507" w14:textId="77777777" w:rsidR="008F0134" w:rsidRDefault="0052486F" w:rsidP="008A1B9B">
      <w:pPr>
        <w:spacing w:before="200" w:after="200"/>
        <w:ind w:left="935"/>
        <w:jc w:val="both"/>
        <w:rPr>
          <w:noProof/>
        </w:rPr>
      </w:pPr>
      <w:r w:rsidRPr="00A86762">
        <w:rPr>
          <w:sz w:val="24"/>
          <w:szCs w:val="24"/>
          <w:lang w:val="eu-ES"/>
        </w:rPr>
        <w:lastRenderedPageBreak/>
        <w:t xml:space="preserve">Ondorengo irudian ikusi daiteke klase diagrama, </w:t>
      </w:r>
      <w:r w:rsidR="00CC68A0" w:rsidRPr="00A86762">
        <w:rPr>
          <w:sz w:val="24"/>
          <w:szCs w:val="24"/>
          <w:lang w:val="eu-ES"/>
        </w:rPr>
        <w:t xml:space="preserve">bista eta </w:t>
      </w:r>
      <w:proofErr w:type="spellStart"/>
      <w:r w:rsidRPr="00A86762">
        <w:rPr>
          <w:sz w:val="24"/>
          <w:szCs w:val="24"/>
          <w:lang w:val="eu-ES"/>
        </w:rPr>
        <w:t>Controllerrekin</w:t>
      </w:r>
      <w:proofErr w:type="spellEnd"/>
      <w:r w:rsidRPr="00A86762">
        <w:rPr>
          <w:sz w:val="24"/>
          <w:szCs w:val="24"/>
          <w:lang w:val="eu-ES"/>
        </w:rPr>
        <w:t xml:space="preserve"> batera. Kolore urdin</w:t>
      </w:r>
      <w:r w:rsidR="007351FE">
        <w:rPr>
          <w:sz w:val="24"/>
          <w:szCs w:val="24"/>
          <w:lang w:val="eu-ES"/>
        </w:rPr>
        <w:t xml:space="preserve">a </w:t>
      </w:r>
      <w:r w:rsidRPr="00A86762">
        <w:rPr>
          <w:sz w:val="24"/>
          <w:szCs w:val="24"/>
          <w:lang w:val="eu-ES"/>
        </w:rPr>
        <w:t xml:space="preserve">duten klaseak, </w:t>
      </w:r>
      <w:r w:rsidR="007351FE">
        <w:rPr>
          <w:sz w:val="24"/>
          <w:szCs w:val="24"/>
          <w:lang w:val="eu-ES"/>
        </w:rPr>
        <w:t>bistak</w:t>
      </w:r>
      <w:r w:rsidRPr="00A86762">
        <w:rPr>
          <w:sz w:val="24"/>
          <w:szCs w:val="24"/>
          <w:lang w:val="eu-ES"/>
        </w:rPr>
        <w:t xml:space="preserve"> dira</w:t>
      </w:r>
      <w:r w:rsidR="007351FE">
        <w:rPr>
          <w:sz w:val="24"/>
          <w:szCs w:val="24"/>
          <w:lang w:val="eu-ES"/>
        </w:rPr>
        <w:t xml:space="preserve"> eta berde kolorekoak berriz, </w:t>
      </w:r>
      <w:proofErr w:type="spellStart"/>
      <w:r w:rsidR="007351FE">
        <w:rPr>
          <w:sz w:val="24"/>
          <w:szCs w:val="24"/>
          <w:lang w:val="eu-ES"/>
        </w:rPr>
        <w:t>Controllerrak</w:t>
      </w:r>
      <w:proofErr w:type="spellEnd"/>
      <w:r>
        <w:rPr>
          <w:sz w:val="24"/>
          <w:szCs w:val="24"/>
          <w:lang w:val="eu-ES"/>
        </w:rPr>
        <w:t>.</w:t>
      </w:r>
      <w:r w:rsidR="008F0134" w:rsidRPr="008F0134">
        <w:rPr>
          <w:noProof/>
        </w:rPr>
        <w:t xml:space="preserve"> </w:t>
      </w:r>
    </w:p>
    <w:p w14:paraId="495F73C6" w14:textId="77777777" w:rsidR="008F0134" w:rsidRDefault="008F0134" w:rsidP="008F0134">
      <w:pPr>
        <w:keepNext/>
        <w:spacing w:before="200" w:after="120"/>
        <w:jc w:val="center"/>
      </w:pPr>
      <w:r>
        <w:rPr>
          <w:noProof/>
        </w:rPr>
        <w:drawing>
          <wp:inline distT="0" distB="0" distL="0" distR="0" wp14:anchorId="3A2A407E" wp14:editId="69D874E8">
            <wp:extent cx="5986462" cy="6035696"/>
            <wp:effectExtent l="0" t="0" r="0" b="317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365" cy="604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7EBB" w14:textId="77777777" w:rsidR="008F0134" w:rsidRPr="00043E43" w:rsidRDefault="008F0134" w:rsidP="008F0134">
      <w:pPr>
        <w:pStyle w:val="Descripcin"/>
        <w:jc w:val="center"/>
        <w:rPr>
          <w:noProof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8" w:name="_Toc515505350"/>
      <w:r>
        <w:rPr>
          <w:noProof/>
          <w:sz w:val="24"/>
          <w:szCs w:val="24"/>
          <w:lang w:val="eu-ES"/>
        </w:rPr>
        <w:t>4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Klase</w:t>
      </w:r>
      <w:proofErr w:type="spellEnd"/>
      <w:r>
        <w:t xml:space="preserve"> diagrama</w:t>
      </w:r>
      <w:r w:rsidRPr="004A4396">
        <w:t xml:space="preserve"> - </w:t>
      </w:r>
      <w:r>
        <w:t>MVC</w:t>
      </w:r>
      <w:bookmarkEnd w:id="8"/>
    </w:p>
    <w:p w14:paraId="24554154" w14:textId="3501AAEE" w:rsidR="00877325" w:rsidRDefault="00877325" w:rsidP="008F0134">
      <w:pPr>
        <w:spacing w:before="200" w:after="200"/>
        <w:ind w:left="935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14:paraId="6B471218" w14:textId="75E68B05" w:rsidR="00877325" w:rsidRPr="00734392" w:rsidRDefault="00877325" w:rsidP="00877325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9" w:name="_Toc515501972"/>
      <w:r>
        <w:rPr>
          <w:color w:val="auto"/>
          <w:sz w:val="28"/>
          <w:u w:val="single"/>
          <w:lang w:val="eu-ES"/>
        </w:rPr>
        <w:lastRenderedPageBreak/>
        <w:t>DDBB-aren diagrama</w:t>
      </w:r>
      <w:bookmarkEnd w:id="9"/>
    </w:p>
    <w:p w14:paraId="4A886440" w14:textId="2A974346" w:rsidR="00877325" w:rsidRDefault="00A86762" w:rsidP="008A1B9B">
      <w:pPr>
        <w:spacing w:before="200" w:after="200"/>
        <w:ind w:left="935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Aurreko puntuko klase diagrama kontuan hartuta, datu baseen taulak eta beraien arteko erlazioa sortu dira.</w:t>
      </w:r>
    </w:p>
    <w:p w14:paraId="14811285" w14:textId="77777777" w:rsidR="00877325" w:rsidRDefault="00877325" w:rsidP="00877325">
      <w:pPr>
        <w:keepNext/>
        <w:spacing w:before="200" w:after="200"/>
        <w:ind w:left="576"/>
        <w:jc w:val="center"/>
      </w:pPr>
      <w:r>
        <w:rPr>
          <w:noProof/>
        </w:rPr>
        <w:drawing>
          <wp:inline distT="0" distB="0" distL="0" distR="0" wp14:anchorId="1BBF633D" wp14:editId="283E967D">
            <wp:extent cx="5400040" cy="4041777"/>
            <wp:effectExtent l="0" t="0" r="0" b="0"/>
            <wp:docPr id="260" name="Imagen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FA55" w14:textId="7B73AE92" w:rsidR="00877325" w:rsidRDefault="00877325" w:rsidP="00877325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0" w:name="_Toc515505351"/>
      <w:r w:rsidR="008F0134">
        <w:rPr>
          <w:noProof/>
          <w:sz w:val="24"/>
          <w:szCs w:val="24"/>
          <w:lang w:val="eu-ES"/>
        </w:rPr>
        <w:t>5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>: DDBB diagrama</w:t>
      </w:r>
      <w:bookmarkEnd w:id="10"/>
    </w:p>
    <w:p w14:paraId="40121563" w14:textId="77777777" w:rsidR="00E57813" w:rsidRPr="00A86762" w:rsidRDefault="00E57813" w:rsidP="00A86762">
      <w:pPr>
        <w:spacing w:before="200" w:after="200"/>
        <w:ind w:left="935"/>
        <w:jc w:val="center"/>
        <w:rPr>
          <w:sz w:val="12"/>
          <w:szCs w:val="12"/>
          <w:lang w:val="eu-ES"/>
        </w:rPr>
      </w:pPr>
    </w:p>
    <w:p w14:paraId="30097677" w14:textId="432D9C48" w:rsidR="00E57813" w:rsidRDefault="00E57813" w:rsidP="008A1B9B">
      <w:pPr>
        <w:spacing w:before="200" w:after="200"/>
        <w:ind w:left="935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taulan, diagraman agertzen diren gezien azalpena ikusi daiteke, bakoitzaren erlazioa jakinez.</w:t>
      </w:r>
    </w:p>
    <w:tbl>
      <w:tblPr>
        <w:tblStyle w:val="Cuadrculaclara-nfasis5"/>
        <w:tblW w:w="4515" w:type="dxa"/>
        <w:jc w:val="center"/>
        <w:tblLook w:val="0400" w:firstRow="0" w:lastRow="0" w:firstColumn="0" w:lastColumn="0" w:noHBand="0" w:noVBand="1"/>
      </w:tblPr>
      <w:tblGrid>
        <w:gridCol w:w="1584"/>
        <w:gridCol w:w="2931"/>
      </w:tblGrid>
      <w:tr w:rsidR="00C110EE" w14:paraId="6464E63C" w14:textId="77777777" w:rsidTr="00C11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84" w:type="dxa"/>
          </w:tcPr>
          <w:p w14:paraId="3B2A3B98" w14:textId="0D526565" w:rsidR="00C110EE" w:rsidRPr="00C110EE" w:rsidRDefault="00C110EE" w:rsidP="00C110EE">
            <w:pPr>
              <w:spacing w:before="100" w:after="100"/>
              <w:jc w:val="center"/>
              <w:rPr>
                <w:b/>
                <w:sz w:val="28"/>
                <w:szCs w:val="28"/>
                <w:lang w:val="eu-ES"/>
              </w:rPr>
            </w:pPr>
            <w:r w:rsidRPr="00C110EE">
              <w:rPr>
                <w:b/>
                <w:sz w:val="28"/>
                <w:szCs w:val="28"/>
                <w:lang w:val="eu-ES"/>
              </w:rPr>
              <w:t>GEZIA</w:t>
            </w:r>
          </w:p>
        </w:tc>
        <w:tc>
          <w:tcPr>
            <w:tcW w:w="2931" w:type="dxa"/>
          </w:tcPr>
          <w:p w14:paraId="5E3CFA8D" w14:textId="56654FDA" w:rsidR="00C110EE" w:rsidRPr="00C110EE" w:rsidRDefault="00C110EE" w:rsidP="00C110EE">
            <w:pPr>
              <w:spacing w:before="100" w:after="100"/>
              <w:jc w:val="center"/>
              <w:rPr>
                <w:b/>
                <w:sz w:val="28"/>
                <w:szCs w:val="28"/>
                <w:lang w:val="eu-ES"/>
              </w:rPr>
            </w:pPr>
            <w:r w:rsidRPr="00C110EE">
              <w:rPr>
                <w:b/>
                <w:sz w:val="28"/>
                <w:szCs w:val="28"/>
                <w:lang w:val="eu-ES"/>
              </w:rPr>
              <w:t>ERLAZIOA</w:t>
            </w:r>
          </w:p>
        </w:tc>
      </w:tr>
      <w:tr w:rsidR="00C110EE" w14:paraId="1E2B2F5A" w14:textId="77777777" w:rsidTr="00C110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584" w:type="dxa"/>
          </w:tcPr>
          <w:p w14:paraId="445903B9" w14:textId="5EE4B2F1" w:rsidR="00C110EE" w:rsidRPr="00EB4EDD" w:rsidRDefault="00C110EE" w:rsidP="00C110EE">
            <w:pPr>
              <w:spacing w:before="100" w:after="100"/>
              <w:jc w:val="center"/>
              <w:rPr>
                <w:b/>
                <w:sz w:val="24"/>
                <w:szCs w:val="24"/>
                <w:lang w:val="eu-ES"/>
              </w:rPr>
            </w:pPr>
            <w:r w:rsidRPr="00C110EE">
              <w:rPr>
                <w:sz w:val="24"/>
                <w:szCs w:val="24"/>
                <w:lang w:val="eu-ES"/>
              </w:rPr>
              <w:drawing>
                <wp:inline distT="0" distB="0" distL="0" distR="0" wp14:anchorId="06B1A79D" wp14:editId="041FEF5D">
                  <wp:extent cx="762106" cy="247685"/>
                  <wp:effectExtent l="0" t="0" r="0" b="0"/>
                  <wp:docPr id="261" name="Imagen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1" w:type="dxa"/>
          </w:tcPr>
          <w:p w14:paraId="25F0B3B7" w14:textId="04CC612D" w:rsidR="00C110EE" w:rsidRDefault="00C110EE" w:rsidP="00C110EE">
            <w:pPr>
              <w:spacing w:before="100" w:after="100"/>
              <w:jc w:val="center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1:1 erlazioa</w:t>
            </w:r>
          </w:p>
        </w:tc>
      </w:tr>
      <w:tr w:rsidR="00C110EE" w14:paraId="55BCC8FD" w14:textId="77777777" w:rsidTr="00C11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84" w:type="dxa"/>
          </w:tcPr>
          <w:p w14:paraId="7A1257FD" w14:textId="70405918" w:rsidR="00C110EE" w:rsidRPr="00EB4EDD" w:rsidRDefault="00C110EE" w:rsidP="00C110EE">
            <w:pPr>
              <w:spacing w:before="100" w:after="100"/>
              <w:jc w:val="center"/>
              <w:rPr>
                <w:b/>
                <w:sz w:val="24"/>
                <w:szCs w:val="24"/>
                <w:lang w:val="eu-ES"/>
              </w:rPr>
            </w:pPr>
            <w:r w:rsidRPr="00C110EE">
              <w:rPr>
                <w:sz w:val="24"/>
                <w:szCs w:val="24"/>
                <w:lang w:val="eu-ES"/>
              </w:rPr>
              <w:drawing>
                <wp:inline distT="0" distB="0" distL="0" distR="0" wp14:anchorId="6FA6E946" wp14:editId="582E6DDE">
                  <wp:extent cx="214312" cy="743789"/>
                  <wp:effectExtent l="1905" t="0" r="0" b="0"/>
                  <wp:docPr id="262" name="Imagen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22327" cy="77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1" w:type="dxa"/>
          </w:tcPr>
          <w:p w14:paraId="2CC67D2C" w14:textId="0F138761" w:rsidR="00C110EE" w:rsidRDefault="00C110EE" w:rsidP="00C110EE">
            <w:pPr>
              <w:keepNext/>
              <w:spacing w:before="100" w:after="100"/>
              <w:jc w:val="center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1:N erlazioa.</w:t>
            </w:r>
          </w:p>
        </w:tc>
      </w:tr>
    </w:tbl>
    <w:p w14:paraId="38C44088" w14:textId="20DC3EBB" w:rsidR="00877325" w:rsidRDefault="00C110EE" w:rsidP="00A42FC3">
      <w:pPr>
        <w:pStyle w:val="Descripcin"/>
        <w:spacing w:before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Taula \* ARABIC </w:instrText>
      </w:r>
      <w:r>
        <w:rPr>
          <w:sz w:val="24"/>
          <w:szCs w:val="24"/>
          <w:lang w:val="eu-ES"/>
        </w:rPr>
        <w:fldChar w:fldCharType="separate"/>
      </w:r>
      <w:bookmarkStart w:id="11" w:name="_Toc515502110"/>
      <w:r>
        <w:rPr>
          <w:noProof/>
          <w:sz w:val="24"/>
          <w:szCs w:val="24"/>
          <w:lang w:val="eu-ES"/>
        </w:rPr>
        <w:t>2</w:t>
      </w:r>
      <w:r>
        <w:rPr>
          <w:sz w:val="24"/>
          <w:szCs w:val="24"/>
          <w:lang w:val="eu-ES"/>
        </w:rPr>
        <w:fldChar w:fldCharType="end"/>
      </w:r>
      <w:r>
        <w:t>. Taula: DDBB-</w:t>
      </w:r>
      <w:proofErr w:type="spellStart"/>
      <w:r>
        <w:t>ko</w:t>
      </w:r>
      <w:proofErr w:type="spellEnd"/>
      <w:r>
        <w:t xml:space="preserve"> </w:t>
      </w:r>
      <w:proofErr w:type="spellStart"/>
      <w:r>
        <w:t>erlazioak</w:t>
      </w:r>
      <w:bookmarkEnd w:id="11"/>
      <w:proofErr w:type="spellEnd"/>
    </w:p>
    <w:p w14:paraId="75B7E830" w14:textId="77777777" w:rsidR="00ED0459" w:rsidRDefault="00ED0459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14:paraId="2B536DE1" w14:textId="77777777" w:rsidR="002C6A96" w:rsidRPr="00734CB6" w:rsidRDefault="002C6A96" w:rsidP="002C6A96">
      <w:pPr>
        <w:pStyle w:val="Ttulo1"/>
        <w:numPr>
          <w:ilvl w:val="0"/>
          <w:numId w:val="1"/>
        </w:numPr>
        <w:ind w:left="432" w:hanging="432"/>
        <w:rPr>
          <w:b/>
          <w:color w:val="auto"/>
          <w:lang w:val="eu-ES"/>
        </w:rPr>
      </w:pPr>
      <w:bookmarkStart w:id="12" w:name="_Toc515501973"/>
      <w:r w:rsidRPr="00734CB6">
        <w:rPr>
          <w:b/>
          <w:color w:val="auto"/>
          <w:lang w:val="eu-ES"/>
        </w:rPr>
        <w:lastRenderedPageBreak/>
        <w:t>PROIEKTUAREN EGITURA</w:t>
      </w:r>
      <w:bookmarkEnd w:id="12"/>
    </w:p>
    <w:p w14:paraId="3AAB0EB4" w14:textId="77777777" w:rsidR="008D5EB6" w:rsidRPr="00526D7B" w:rsidRDefault="00734CB6" w:rsidP="00526D7B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Aurreko puntuan ikusitako klase diagrama kontuan hartuta, klaseak sortu dira. Atal honetan, klaseak, atributuak, metodoak… zeintzuk diren eta nola dauden sortuta azaltzen da.</w:t>
      </w:r>
    </w:p>
    <w:p w14:paraId="4F5FF18C" w14:textId="77777777" w:rsidR="00F46CD8" w:rsidRPr="00683C7E" w:rsidRDefault="002C6A96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13" w:name="_Toc515501974"/>
      <w:r>
        <w:rPr>
          <w:color w:val="auto"/>
          <w:sz w:val="28"/>
          <w:u w:val="single"/>
          <w:lang w:val="eu-ES"/>
        </w:rPr>
        <w:t>Klaseak</w:t>
      </w:r>
      <w:bookmarkEnd w:id="13"/>
    </w:p>
    <w:p w14:paraId="2EC25FC0" w14:textId="77777777" w:rsidR="0064460B" w:rsidRDefault="00A37668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Honako hauek dira proiektu honetan sortutako </w:t>
      </w:r>
      <w:r w:rsidR="001A7B08" w:rsidRPr="00B8246D">
        <w:rPr>
          <w:sz w:val="24"/>
          <w:szCs w:val="24"/>
          <w:lang w:val="eu-ES"/>
        </w:rPr>
        <w:t>klaseak</w:t>
      </w:r>
      <w:r>
        <w:rPr>
          <w:sz w:val="24"/>
          <w:szCs w:val="24"/>
          <w:lang w:val="eu-ES"/>
        </w:rPr>
        <w:t>.</w:t>
      </w:r>
    </w:p>
    <w:p w14:paraId="71E0250F" w14:textId="77777777" w:rsidR="00453DA5" w:rsidRDefault="00213C0E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Sei</w:t>
      </w:r>
      <w:r w:rsidR="00453DA5">
        <w:rPr>
          <w:sz w:val="24"/>
          <w:szCs w:val="24"/>
          <w:lang w:val="eu-ES"/>
        </w:rPr>
        <w:t xml:space="preserve"> pakete sortu dira, </w:t>
      </w:r>
      <w:r w:rsidRPr="00213C0E">
        <w:rPr>
          <w:b/>
          <w:i/>
          <w:sz w:val="24"/>
          <w:szCs w:val="24"/>
          <w:lang w:val="eu-ES"/>
        </w:rPr>
        <w:t>argazki</w:t>
      </w:r>
      <w:r>
        <w:rPr>
          <w:b/>
          <w:i/>
          <w:sz w:val="24"/>
          <w:szCs w:val="24"/>
          <w:lang w:val="eu-ES"/>
        </w:rPr>
        <w:t>a</w:t>
      </w:r>
      <w:r w:rsidRPr="00213C0E">
        <w:rPr>
          <w:b/>
          <w:i/>
          <w:sz w:val="24"/>
          <w:szCs w:val="24"/>
          <w:lang w:val="eu-ES"/>
        </w:rPr>
        <w:t>k</w:t>
      </w:r>
      <w:r>
        <w:rPr>
          <w:sz w:val="24"/>
          <w:szCs w:val="24"/>
          <w:lang w:val="eu-ES"/>
        </w:rPr>
        <w:t xml:space="preserve">, </w:t>
      </w:r>
      <w:proofErr w:type="spellStart"/>
      <w:r w:rsidRPr="00213C0E">
        <w:rPr>
          <w:b/>
          <w:i/>
          <w:sz w:val="24"/>
          <w:szCs w:val="24"/>
          <w:lang w:val="eu-ES"/>
        </w:rPr>
        <w:t>controller</w:t>
      </w:r>
      <w:proofErr w:type="spellEnd"/>
      <w:r>
        <w:rPr>
          <w:sz w:val="24"/>
          <w:szCs w:val="24"/>
          <w:lang w:val="eu-ES"/>
        </w:rPr>
        <w:t xml:space="preserve">, </w:t>
      </w:r>
      <w:r w:rsidR="00453DA5" w:rsidRPr="00453DA5">
        <w:rPr>
          <w:b/>
          <w:i/>
          <w:sz w:val="24"/>
          <w:szCs w:val="24"/>
          <w:lang w:val="eu-ES"/>
        </w:rPr>
        <w:t>gestioa</w:t>
      </w:r>
      <w:r>
        <w:rPr>
          <w:b/>
          <w:i/>
          <w:sz w:val="24"/>
          <w:szCs w:val="24"/>
          <w:lang w:val="eu-ES"/>
        </w:rPr>
        <w:t xml:space="preserve">, </w:t>
      </w:r>
      <w:proofErr w:type="spellStart"/>
      <w:r>
        <w:rPr>
          <w:b/>
          <w:i/>
          <w:sz w:val="24"/>
          <w:szCs w:val="24"/>
          <w:lang w:val="eu-ES"/>
        </w:rPr>
        <w:t>model</w:t>
      </w:r>
      <w:proofErr w:type="spellEnd"/>
      <w:r>
        <w:rPr>
          <w:b/>
          <w:i/>
          <w:sz w:val="24"/>
          <w:szCs w:val="24"/>
          <w:lang w:val="eu-ES"/>
        </w:rPr>
        <w:t>,</w:t>
      </w:r>
      <w:r w:rsidR="00453DA5">
        <w:rPr>
          <w:sz w:val="24"/>
          <w:szCs w:val="24"/>
          <w:lang w:val="eu-ES"/>
        </w:rPr>
        <w:t xml:space="preserve"> </w:t>
      </w:r>
      <w:proofErr w:type="spellStart"/>
      <w:r w:rsidR="00453DA5" w:rsidRPr="00453DA5">
        <w:rPr>
          <w:b/>
          <w:i/>
          <w:sz w:val="24"/>
          <w:szCs w:val="24"/>
          <w:lang w:val="eu-ES"/>
        </w:rPr>
        <w:t>proiektua_denda</w:t>
      </w:r>
      <w:proofErr w:type="spellEnd"/>
      <w:r>
        <w:rPr>
          <w:b/>
          <w:i/>
          <w:sz w:val="24"/>
          <w:szCs w:val="24"/>
          <w:lang w:val="eu-ES"/>
        </w:rPr>
        <w:t xml:space="preserve"> eta </w:t>
      </w:r>
      <w:proofErr w:type="spellStart"/>
      <w:r>
        <w:rPr>
          <w:b/>
          <w:i/>
          <w:sz w:val="24"/>
          <w:szCs w:val="24"/>
          <w:lang w:val="eu-ES"/>
        </w:rPr>
        <w:t>view</w:t>
      </w:r>
      <w:proofErr w:type="spellEnd"/>
      <w:r w:rsidR="00452964">
        <w:rPr>
          <w:sz w:val="24"/>
          <w:szCs w:val="24"/>
          <w:lang w:val="eu-ES"/>
        </w:rPr>
        <w:t>, ordena mantentzeko</w:t>
      </w:r>
      <w:r w:rsidR="00453DA5">
        <w:rPr>
          <w:sz w:val="24"/>
          <w:szCs w:val="24"/>
          <w:lang w:val="eu-ES"/>
        </w:rPr>
        <w:t>.</w:t>
      </w:r>
    </w:p>
    <w:p w14:paraId="3EFAA843" w14:textId="77777777" w:rsidR="00961933" w:rsidRDefault="00213C0E" w:rsidP="00961933">
      <w:pPr>
        <w:keepNext/>
        <w:spacing w:before="200" w:after="120"/>
        <w:ind w:left="576"/>
        <w:jc w:val="center"/>
      </w:pPr>
      <w:r>
        <w:rPr>
          <w:noProof/>
          <w:lang w:eastAsia="es-ES"/>
        </w:rPr>
        <w:drawing>
          <wp:inline distT="0" distB="0" distL="0" distR="0" wp14:anchorId="07D23F09" wp14:editId="0839C880">
            <wp:extent cx="1548666" cy="1701863"/>
            <wp:effectExtent l="0" t="0" r="0" b="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539" cy="170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D6E7" w14:textId="5207CA0B" w:rsidR="00453DA5" w:rsidRDefault="00245A7A" w:rsidP="00961933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4" w:name="_Toc515505352"/>
      <w:r w:rsidR="00063B7E">
        <w:rPr>
          <w:noProof/>
          <w:sz w:val="24"/>
          <w:szCs w:val="24"/>
          <w:lang w:val="eu-ES"/>
        </w:rPr>
        <w:t>6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 w:rsidR="00961933">
        <w:t xml:space="preserve">: </w:t>
      </w:r>
      <w:proofErr w:type="spellStart"/>
      <w:r w:rsidR="00961933">
        <w:t>Paketeak</w:t>
      </w:r>
      <w:bookmarkEnd w:id="14"/>
      <w:proofErr w:type="spellEnd"/>
    </w:p>
    <w:p w14:paraId="2DE2171D" w14:textId="77777777" w:rsidR="00961933" w:rsidRPr="00CF377A" w:rsidRDefault="00961933" w:rsidP="00961933">
      <w:pPr>
        <w:spacing w:before="200" w:after="200"/>
        <w:jc w:val="center"/>
        <w:rPr>
          <w:sz w:val="12"/>
          <w:szCs w:val="12"/>
          <w:lang w:val="eu-ES"/>
        </w:rPr>
      </w:pPr>
    </w:p>
    <w:p w14:paraId="559D7A0B" w14:textId="77777777" w:rsidR="00213C0E" w:rsidRPr="00213C0E" w:rsidRDefault="00213C0E" w:rsidP="00213C0E">
      <w:pPr>
        <w:pStyle w:val="Prrafodelista"/>
        <w:numPr>
          <w:ilvl w:val="0"/>
          <w:numId w:val="26"/>
        </w:numPr>
        <w:spacing w:before="200" w:after="200"/>
        <w:jc w:val="both"/>
        <w:rPr>
          <w:sz w:val="24"/>
          <w:szCs w:val="24"/>
          <w:lang w:val="eu-ES"/>
        </w:rPr>
      </w:pPr>
      <w:r w:rsidRPr="00213C0E">
        <w:rPr>
          <w:b/>
          <w:i/>
          <w:sz w:val="24"/>
          <w:szCs w:val="24"/>
          <w:lang w:val="eu-ES"/>
        </w:rPr>
        <w:t>Argazkiak</w:t>
      </w:r>
      <w:r>
        <w:rPr>
          <w:sz w:val="24"/>
          <w:szCs w:val="24"/>
          <w:lang w:val="eu-ES"/>
        </w:rPr>
        <w:t xml:space="preserve"> paketean, honako irudi hauek daude:</w:t>
      </w:r>
    </w:p>
    <w:p w14:paraId="155FCEEA" w14:textId="77777777" w:rsidR="00365B0B" w:rsidRDefault="00325D6C" w:rsidP="00365B0B">
      <w:pPr>
        <w:keepNext/>
        <w:spacing w:before="200" w:after="120"/>
        <w:ind w:left="576"/>
        <w:jc w:val="center"/>
      </w:pPr>
      <w:r w:rsidRPr="00325D6C">
        <w:rPr>
          <w:noProof/>
        </w:rPr>
        <w:drawing>
          <wp:inline distT="0" distB="0" distL="0" distR="0" wp14:anchorId="601001AC" wp14:editId="2BCD8ABA">
            <wp:extent cx="1657581" cy="3448531"/>
            <wp:effectExtent l="0" t="0" r="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B576" w14:textId="5309CB1F" w:rsidR="00325D6C" w:rsidRPr="00B8246D" w:rsidRDefault="00325D6C" w:rsidP="00325D6C">
      <w:pPr>
        <w:pStyle w:val="Descripcin"/>
        <w:ind w:left="576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5" w:name="_Toc515505353"/>
      <w:r w:rsidR="00063B7E">
        <w:rPr>
          <w:noProof/>
          <w:sz w:val="24"/>
          <w:szCs w:val="24"/>
          <w:lang w:val="eu-ES"/>
        </w:rPr>
        <w:t>7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Argazkiak</w:t>
      </w:r>
      <w:proofErr w:type="spellEnd"/>
      <w:r>
        <w:t xml:space="preserve"> </w:t>
      </w:r>
      <w:proofErr w:type="spellStart"/>
      <w:r>
        <w:t>paketea</w:t>
      </w:r>
      <w:bookmarkEnd w:id="15"/>
      <w:proofErr w:type="spellEnd"/>
    </w:p>
    <w:p w14:paraId="4BEB2A29" w14:textId="77777777" w:rsidR="00213C0E" w:rsidRPr="00CF377A" w:rsidRDefault="00213C0E" w:rsidP="00213C0E">
      <w:pPr>
        <w:spacing w:before="200" w:after="200"/>
        <w:jc w:val="center"/>
        <w:rPr>
          <w:sz w:val="12"/>
          <w:szCs w:val="12"/>
          <w:lang w:val="eu-ES"/>
        </w:rPr>
      </w:pPr>
    </w:p>
    <w:p w14:paraId="17BD4CE0" w14:textId="77777777" w:rsidR="00213C0E" w:rsidRPr="00325D6C" w:rsidRDefault="00213C0E" w:rsidP="00213C0E">
      <w:pPr>
        <w:pStyle w:val="Prrafodelista"/>
        <w:numPr>
          <w:ilvl w:val="0"/>
          <w:numId w:val="26"/>
        </w:numPr>
        <w:spacing w:before="200" w:after="200"/>
        <w:jc w:val="both"/>
        <w:rPr>
          <w:sz w:val="24"/>
          <w:szCs w:val="24"/>
          <w:lang w:val="eu-ES"/>
        </w:rPr>
      </w:pPr>
      <w:proofErr w:type="spellStart"/>
      <w:r w:rsidRPr="00325D6C">
        <w:rPr>
          <w:b/>
          <w:i/>
          <w:sz w:val="24"/>
          <w:szCs w:val="24"/>
          <w:lang w:val="eu-ES"/>
        </w:rPr>
        <w:t>Controller</w:t>
      </w:r>
      <w:proofErr w:type="spellEnd"/>
      <w:r w:rsidRPr="00325D6C">
        <w:rPr>
          <w:sz w:val="24"/>
          <w:szCs w:val="24"/>
          <w:lang w:val="eu-ES"/>
        </w:rPr>
        <w:t xml:space="preserve"> paketean, </w:t>
      </w:r>
      <w:r w:rsidR="00325D6C" w:rsidRPr="00325D6C">
        <w:rPr>
          <w:sz w:val="24"/>
          <w:szCs w:val="24"/>
          <w:lang w:val="eu-ES"/>
        </w:rPr>
        <w:t>bistak kontrolatzeko fitxategiak daude. Honek, bistak egingo duen guztia kontrolatuko du, bai diseinu aldetik, baita funtzionalitate aldetik ere.</w:t>
      </w:r>
    </w:p>
    <w:p w14:paraId="543AE904" w14:textId="77777777" w:rsidR="00365B0B" w:rsidRDefault="00325D6C" w:rsidP="00365B0B">
      <w:pPr>
        <w:keepNext/>
        <w:spacing w:before="200" w:after="120"/>
        <w:ind w:left="576"/>
        <w:jc w:val="center"/>
      </w:pPr>
      <w:r w:rsidRPr="00325D6C">
        <w:rPr>
          <w:noProof/>
        </w:rPr>
        <w:drawing>
          <wp:inline distT="0" distB="0" distL="0" distR="0" wp14:anchorId="339063E6" wp14:editId="074FCC34">
            <wp:extent cx="2076450" cy="3373055"/>
            <wp:effectExtent l="0" t="0" r="0" b="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207" cy="33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2EC5" w14:textId="139A292C" w:rsidR="00325D6C" w:rsidRPr="00B8246D" w:rsidRDefault="00325D6C" w:rsidP="00325D6C">
      <w:pPr>
        <w:pStyle w:val="Descripcin"/>
        <w:ind w:left="576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6" w:name="_Toc515505354"/>
      <w:r w:rsidR="00063B7E">
        <w:rPr>
          <w:noProof/>
          <w:sz w:val="24"/>
          <w:szCs w:val="24"/>
          <w:lang w:val="eu-ES"/>
        </w:rPr>
        <w:t>8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paketea</w:t>
      </w:r>
      <w:bookmarkEnd w:id="16"/>
      <w:proofErr w:type="spellEnd"/>
    </w:p>
    <w:p w14:paraId="68B1201E" w14:textId="77777777" w:rsidR="006E40D1" w:rsidRPr="006E40D1" w:rsidRDefault="006E40D1" w:rsidP="00213C0E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6E2A161B" w14:textId="77777777" w:rsidR="006E40D1" w:rsidRPr="006E40D1" w:rsidRDefault="006E40D1" w:rsidP="006E40D1">
      <w:pPr>
        <w:pStyle w:val="Prrafodelista"/>
        <w:numPr>
          <w:ilvl w:val="0"/>
          <w:numId w:val="26"/>
        </w:numPr>
        <w:spacing w:before="200" w:after="200"/>
        <w:jc w:val="both"/>
        <w:rPr>
          <w:sz w:val="24"/>
          <w:szCs w:val="24"/>
          <w:lang w:val="eu-ES"/>
        </w:rPr>
      </w:pPr>
      <w:r w:rsidRPr="006E40D1">
        <w:rPr>
          <w:b/>
          <w:i/>
          <w:sz w:val="24"/>
          <w:szCs w:val="24"/>
          <w:lang w:val="eu-ES"/>
        </w:rPr>
        <w:t>Gestioa</w:t>
      </w:r>
      <w:r w:rsidRPr="006E40D1">
        <w:rPr>
          <w:sz w:val="24"/>
          <w:szCs w:val="24"/>
          <w:lang w:val="eu-ES"/>
        </w:rPr>
        <w:t xml:space="preserve"> paketean berriz, beste paketeko klaseak kudeatzeko sortu diren klaseak daude, non objektu bakoitza kudeatzeko metodo estatikoak dauden.</w:t>
      </w:r>
    </w:p>
    <w:p w14:paraId="5F9F09A2" w14:textId="31934EFB" w:rsidR="006E40D1" w:rsidRDefault="00CC68A0" w:rsidP="00B81A7D">
      <w:pPr>
        <w:keepNext/>
        <w:spacing w:before="200" w:after="120"/>
        <w:ind w:left="576"/>
        <w:jc w:val="center"/>
      </w:pPr>
      <w:r w:rsidRPr="00CC68A0">
        <w:drawing>
          <wp:inline distT="0" distB="0" distL="0" distR="0" wp14:anchorId="7B49BE7C" wp14:editId="1B599712">
            <wp:extent cx="2043113" cy="2204147"/>
            <wp:effectExtent l="0" t="0" r="0" b="5715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5795" cy="220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878E" w14:textId="6E364E96" w:rsidR="006E40D1" w:rsidRPr="00B8246D" w:rsidRDefault="006E40D1" w:rsidP="00B81A7D">
      <w:pPr>
        <w:pStyle w:val="Descripcin"/>
        <w:ind w:left="576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7" w:name="_Toc515505355"/>
      <w:r w:rsidR="00063B7E">
        <w:rPr>
          <w:noProof/>
          <w:sz w:val="24"/>
          <w:szCs w:val="24"/>
          <w:lang w:val="eu-ES"/>
        </w:rPr>
        <w:t>9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 w:rsidR="00365B0B">
        <w:t>Gestioa</w:t>
      </w:r>
      <w:proofErr w:type="spellEnd"/>
      <w:r w:rsidR="00365B0B">
        <w:t xml:space="preserve"> </w:t>
      </w:r>
      <w:proofErr w:type="spellStart"/>
      <w:r w:rsidR="00365B0B">
        <w:t>paketea</w:t>
      </w:r>
      <w:bookmarkEnd w:id="17"/>
      <w:proofErr w:type="spellEnd"/>
    </w:p>
    <w:p w14:paraId="33FA4E85" w14:textId="77777777" w:rsidR="006E40D1" w:rsidRPr="00B81A7D" w:rsidRDefault="006E40D1" w:rsidP="00B81A7D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70D55A69" w14:textId="77777777" w:rsidR="00CC68A0" w:rsidRPr="00CC68A0" w:rsidRDefault="00CC68A0" w:rsidP="00CC68A0">
      <w:pPr>
        <w:spacing w:before="200" w:after="120"/>
        <w:jc w:val="both"/>
        <w:rPr>
          <w:b/>
          <w:i/>
          <w:sz w:val="24"/>
          <w:szCs w:val="24"/>
          <w:lang w:val="eu-ES"/>
        </w:rPr>
      </w:pPr>
    </w:p>
    <w:p w14:paraId="24A30894" w14:textId="61BB845C" w:rsidR="00213C0E" w:rsidRPr="00A23B91" w:rsidRDefault="00B81A7D" w:rsidP="00A23B91">
      <w:pPr>
        <w:pStyle w:val="Prrafodelista"/>
        <w:numPr>
          <w:ilvl w:val="0"/>
          <w:numId w:val="26"/>
        </w:numPr>
        <w:spacing w:before="200" w:after="120"/>
        <w:jc w:val="both"/>
        <w:rPr>
          <w:b/>
          <w:i/>
          <w:sz w:val="24"/>
          <w:szCs w:val="24"/>
          <w:lang w:val="eu-ES"/>
        </w:rPr>
      </w:pPr>
      <w:proofErr w:type="spellStart"/>
      <w:r w:rsidRPr="00A23B91">
        <w:rPr>
          <w:b/>
          <w:i/>
          <w:sz w:val="24"/>
          <w:szCs w:val="24"/>
          <w:lang w:val="eu-ES"/>
        </w:rPr>
        <w:lastRenderedPageBreak/>
        <w:t>Model</w:t>
      </w:r>
      <w:proofErr w:type="spellEnd"/>
      <w:r w:rsidRPr="00A23B91">
        <w:rPr>
          <w:sz w:val="24"/>
          <w:szCs w:val="24"/>
          <w:lang w:val="eu-ES"/>
        </w:rPr>
        <w:t xml:space="preserve"> paketean, </w:t>
      </w:r>
      <w:r w:rsidR="00A23B91" w:rsidRPr="00A23B91">
        <w:rPr>
          <w:sz w:val="24"/>
          <w:szCs w:val="24"/>
          <w:lang w:val="eu-ES"/>
        </w:rPr>
        <w:t>modeloak daude.</w:t>
      </w:r>
      <w:r w:rsidR="00CC68A0">
        <w:rPr>
          <w:sz w:val="24"/>
          <w:szCs w:val="24"/>
          <w:lang w:val="eu-ES"/>
        </w:rPr>
        <w:t xml:space="preserve"> Baita, datu basera konektatu eta deskonektatzeko klasea ere (</w:t>
      </w:r>
      <w:proofErr w:type="spellStart"/>
      <w:r w:rsidR="00CC68A0">
        <w:rPr>
          <w:sz w:val="24"/>
          <w:szCs w:val="24"/>
          <w:lang w:val="eu-ES"/>
        </w:rPr>
        <w:t>DBKonexioa</w:t>
      </w:r>
      <w:proofErr w:type="spellEnd"/>
      <w:r w:rsidR="00CC68A0">
        <w:rPr>
          <w:sz w:val="24"/>
          <w:szCs w:val="24"/>
          <w:lang w:val="eu-ES"/>
        </w:rPr>
        <w:t xml:space="preserve"> klasea).</w:t>
      </w:r>
    </w:p>
    <w:p w14:paraId="1D8CDB74" w14:textId="3CFBA02D" w:rsidR="00365B0B" w:rsidRDefault="00CC68A0" w:rsidP="00A23B91">
      <w:pPr>
        <w:keepNext/>
        <w:spacing w:before="120" w:after="120"/>
        <w:jc w:val="center"/>
      </w:pPr>
      <w:r w:rsidRPr="00CC68A0">
        <w:drawing>
          <wp:inline distT="0" distB="0" distL="0" distR="0" wp14:anchorId="1C3CA95A" wp14:editId="57055F82">
            <wp:extent cx="1469275" cy="1956644"/>
            <wp:effectExtent l="0" t="0" r="0" b="5715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6270" cy="197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A1C5" w14:textId="4975C5A6" w:rsidR="00325D6C" w:rsidRPr="00325D6C" w:rsidRDefault="00325D6C" w:rsidP="00325D6C">
      <w:pPr>
        <w:pStyle w:val="Descripcin"/>
        <w:jc w:val="center"/>
        <w:rPr>
          <w:sz w:val="24"/>
          <w:szCs w:val="24"/>
          <w:u w:val="single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8" w:name="_Toc515505356"/>
      <w:r w:rsidR="00063B7E">
        <w:rPr>
          <w:noProof/>
          <w:sz w:val="24"/>
          <w:szCs w:val="24"/>
          <w:lang w:val="eu-ES"/>
        </w:rPr>
        <w:t>10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paketea</w:t>
      </w:r>
      <w:bookmarkEnd w:id="18"/>
      <w:proofErr w:type="spellEnd"/>
    </w:p>
    <w:p w14:paraId="0209D7FD" w14:textId="77777777" w:rsidR="00B81A7D" w:rsidRPr="00B81A7D" w:rsidRDefault="00B81A7D" w:rsidP="00A23B91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14:paraId="4EAFBB15" w14:textId="77777777" w:rsidR="00961933" w:rsidRDefault="00961933" w:rsidP="00A23B91">
      <w:pPr>
        <w:pStyle w:val="Prrafodelista"/>
        <w:numPr>
          <w:ilvl w:val="0"/>
          <w:numId w:val="26"/>
        </w:numPr>
        <w:spacing w:before="120" w:after="200"/>
        <w:jc w:val="both"/>
        <w:rPr>
          <w:sz w:val="24"/>
          <w:szCs w:val="24"/>
          <w:lang w:val="eu-ES"/>
        </w:rPr>
      </w:pPr>
      <w:proofErr w:type="spellStart"/>
      <w:r w:rsidRPr="00213C0E">
        <w:rPr>
          <w:b/>
          <w:i/>
          <w:sz w:val="24"/>
          <w:szCs w:val="24"/>
          <w:lang w:val="eu-ES"/>
        </w:rPr>
        <w:t>proiektua_denda</w:t>
      </w:r>
      <w:proofErr w:type="spellEnd"/>
      <w:r>
        <w:rPr>
          <w:sz w:val="24"/>
          <w:szCs w:val="24"/>
          <w:lang w:val="eu-ES"/>
        </w:rPr>
        <w:t xml:space="preserve"> paketen, proiektuko </w:t>
      </w:r>
      <w:r w:rsidR="00325D6C">
        <w:rPr>
          <w:sz w:val="24"/>
          <w:szCs w:val="24"/>
          <w:lang w:val="eu-ES"/>
        </w:rPr>
        <w:t xml:space="preserve">klasea dago, hau da, </w:t>
      </w:r>
      <w:proofErr w:type="spellStart"/>
      <w:r w:rsidR="00325D6C">
        <w:rPr>
          <w:sz w:val="24"/>
          <w:szCs w:val="24"/>
          <w:lang w:val="eu-ES"/>
        </w:rPr>
        <w:t>main</w:t>
      </w:r>
      <w:proofErr w:type="spellEnd"/>
      <w:r w:rsidR="00325D6C">
        <w:rPr>
          <w:sz w:val="24"/>
          <w:szCs w:val="24"/>
          <w:lang w:val="eu-ES"/>
        </w:rPr>
        <w:t>-a</w:t>
      </w:r>
      <w:r>
        <w:rPr>
          <w:sz w:val="24"/>
          <w:szCs w:val="24"/>
          <w:lang w:val="eu-ES"/>
        </w:rPr>
        <w:t>.</w:t>
      </w:r>
    </w:p>
    <w:p w14:paraId="46A8FAFC" w14:textId="77777777" w:rsidR="00961933" w:rsidRDefault="00365B0B" w:rsidP="00961933">
      <w:pPr>
        <w:keepNext/>
        <w:spacing w:before="200" w:after="120"/>
        <w:ind w:left="576"/>
        <w:jc w:val="center"/>
      </w:pPr>
      <w:r>
        <w:rPr>
          <w:noProof/>
          <w:lang w:eastAsia="es-ES"/>
        </w:rPr>
        <w:drawing>
          <wp:inline distT="0" distB="0" distL="0" distR="0" wp14:anchorId="796EC403" wp14:editId="042DF37E">
            <wp:extent cx="1521561" cy="333603"/>
            <wp:effectExtent l="0" t="0" r="2540" b="9525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1" cy="34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64AB" w14:textId="446DB7B1" w:rsidR="00453DA5" w:rsidRDefault="00245A7A" w:rsidP="00961933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9" w:name="_Toc515505357"/>
      <w:r w:rsidR="00063B7E">
        <w:rPr>
          <w:noProof/>
          <w:sz w:val="24"/>
          <w:szCs w:val="24"/>
          <w:lang w:val="eu-ES"/>
        </w:rPr>
        <w:t>11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>:</w:t>
      </w:r>
      <w:r w:rsidR="00961933">
        <w:t xml:space="preserve"> </w:t>
      </w:r>
      <w:proofErr w:type="spellStart"/>
      <w:r w:rsidR="00325D6C">
        <w:t>Main</w:t>
      </w:r>
      <w:proofErr w:type="spellEnd"/>
      <w:r w:rsidR="00325D6C">
        <w:t xml:space="preserve"> </w:t>
      </w:r>
      <w:proofErr w:type="spellStart"/>
      <w:r w:rsidR="00325D6C">
        <w:t>paketea</w:t>
      </w:r>
      <w:bookmarkEnd w:id="19"/>
      <w:proofErr w:type="spellEnd"/>
    </w:p>
    <w:p w14:paraId="3F6FED21" w14:textId="77777777" w:rsidR="00961933" w:rsidRPr="00CF377A" w:rsidRDefault="00961933" w:rsidP="00A23B91">
      <w:pPr>
        <w:spacing w:before="120" w:after="120"/>
        <w:jc w:val="center"/>
        <w:rPr>
          <w:sz w:val="12"/>
          <w:szCs w:val="12"/>
          <w:lang w:val="eu-ES"/>
        </w:rPr>
      </w:pPr>
    </w:p>
    <w:p w14:paraId="43E8F23D" w14:textId="77777777" w:rsidR="004A1804" w:rsidRPr="00A23B91" w:rsidRDefault="004A1804" w:rsidP="00A23B91">
      <w:pPr>
        <w:pStyle w:val="Prrafodelista"/>
        <w:numPr>
          <w:ilvl w:val="0"/>
          <w:numId w:val="26"/>
        </w:numPr>
        <w:spacing w:before="120" w:after="200"/>
        <w:jc w:val="both"/>
        <w:rPr>
          <w:b/>
          <w:i/>
          <w:sz w:val="24"/>
          <w:szCs w:val="24"/>
          <w:lang w:val="eu-ES"/>
        </w:rPr>
      </w:pPr>
      <w:proofErr w:type="spellStart"/>
      <w:r w:rsidRPr="00A23B91">
        <w:rPr>
          <w:b/>
          <w:i/>
          <w:sz w:val="24"/>
          <w:szCs w:val="24"/>
          <w:lang w:val="eu-ES"/>
        </w:rPr>
        <w:t>view</w:t>
      </w:r>
      <w:proofErr w:type="spellEnd"/>
      <w:r w:rsidRPr="00A23B91">
        <w:rPr>
          <w:sz w:val="24"/>
          <w:szCs w:val="24"/>
          <w:lang w:val="eu-ES"/>
        </w:rPr>
        <w:t xml:space="preserve"> paketean, </w:t>
      </w:r>
      <w:r w:rsidR="00A23B91" w:rsidRPr="00A23B91">
        <w:rPr>
          <w:sz w:val="24"/>
          <w:szCs w:val="24"/>
          <w:lang w:val="eu-ES"/>
        </w:rPr>
        <w:t>aplikazioak dituen bista guztiak daude.</w:t>
      </w:r>
    </w:p>
    <w:p w14:paraId="5AA1F389" w14:textId="77777777" w:rsidR="00365B0B" w:rsidRDefault="00A23B91" w:rsidP="00365B0B">
      <w:pPr>
        <w:keepNext/>
        <w:spacing w:before="200" w:after="120"/>
        <w:jc w:val="center"/>
      </w:pPr>
      <w:r w:rsidRPr="00A23B91">
        <w:rPr>
          <w:noProof/>
        </w:rPr>
        <w:drawing>
          <wp:inline distT="0" distB="0" distL="0" distR="0" wp14:anchorId="4682738B" wp14:editId="71E2E683">
            <wp:extent cx="1522611" cy="2436177"/>
            <wp:effectExtent l="0" t="0" r="1905" b="254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3650" cy="24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C5C2" w14:textId="28FEF6C1" w:rsidR="00213C0E" w:rsidRDefault="00A23B91" w:rsidP="00A23B91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0" w:name="_Toc515505358"/>
      <w:r w:rsidR="00063B7E">
        <w:rPr>
          <w:noProof/>
          <w:sz w:val="24"/>
          <w:szCs w:val="24"/>
          <w:lang w:val="eu-ES"/>
        </w:rPr>
        <w:t>12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View </w:t>
      </w:r>
      <w:proofErr w:type="spellStart"/>
      <w:r>
        <w:t>paketea</w:t>
      </w:r>
      <w:bookmarkEnd w:id="20"/>
      <w:proofErr w:type="spellEnd"/>
    </w:p>
    <w:p w14:paraId="75976808" w14:textId="77777777" w:rsidR="008D5EB6" w:rsidRDefault="008D5EB6" w:rsidP="008D5EB6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Kolore desberdinez agertzen direnak (</w:t>
      </w:r>
      <w:r w:rsidRPr="00846168">
        <w:rPr>
          <w:noProof/>
          <w:sz w:val="24"/>
          <w:szCs w:val="24"/>
          <w:lang w:eastAsia="es-ES"/>
        </w:rPr>
        <w:drawing>
          <wp:inline distT="0" distB="0" distL="0" distR="0" wp14:anchorId="717133E6" wp14:editId="28B22335">
            <wp:extent cx="966159" cy="155395"/>
            <wp:effectExtent l="0" t="0" r="571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82074" cy="1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adibidez), </w:t>
      </w:r>
      <w:r w:rsidRPr="00CF377A">
        <w:rPr>
          <w:b/>
          <w:sz w:val="24"/>
          <w:szCs w:val="24"/>
          <w:lang w:val="eu-ES"/>
        </w:rPr>
        <w:t>klase abstraktuak</w:t>
      </w:r>
      <w:r>
        <w:rPr>
          <w:sz w:val="24"/>
          <w:szCs w:val="24"/>
          <w:lang w:val="eu-ES"/>
        </w:rPr>
        <w:t xml:space="preserve"> dira. Klase hauen instantzia berririk ezingo da sortu. Hau lortzeko, kodean “</w:t>
      </w:r>
      <w:proofErr w:type="spellStart"/>
      <w:r w:rsidRPr="00EF4E83">
        <w:rPr>
          <w:i/>
          <w:sz w:val="24"/>
          <w:szCs w:val="24"/>
          <w:lang w:val="eu-ES"/>
        </w:rPr>
        <w:t>abstract</w:t>
      </w:r>
      <w:proofErr w:type="spellEnd"/>
      <w:r>
        <w:rPr>
          <w:sz w:val="24"/>
          <w:szCs w:val="24"/>
          <w:lang w:val="eu-ES"/>
        </w:rPr>
        <w:t>” hitza erabili behar da. Hona hemen adibide bat.</w:t>
      </w:r>
    </w:p>
    <w:p w14:paraId="4C7F02D3" w14:textId="77777777" w:rsidR="008D5EB6" w:rsidRDefault="008D5EB6" w:rsidP="001B5204">
      <w:pPr>
        <w:keepNext/>
        <w:spacing w:before="200" w:after="120"/>
        <w:ind w:left="576"/>
        <w:jc w:val="center"/>
      </w:pPr>
      <w:r w:rsidRPr="008D5EB6">
        <w:rPr>
          <w:noProof/>
          <w:sz w:val="24"/>
          <w:szCs w:val="24"/>
          <w:lang w:eastAsia="es-ES"/>
        </w:rPr>
        <w:drawing>
          <wp:inline distT="0" distB="0" distL="0" distR="0" wp14:anchorId="37161B9C" wp14:editId="54FD6638">
            <wp:extent cx="2648320" cy="190527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45AC" w14:textId="4748BF0D" w:rsidR="008D5EB6" w:rsidRDefault="00852BD2" w:rsidP="00A23B91">
      <w:pPr>
        <w:pStyle w:val="Descripcin"/>
        <w:jc w:val="center"/>
        <w:rPr>
          <w:sz w:val="12"/>
          <w:szCs w:val="12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1" w:name="_Toc515505359"/>
      <w:r w:rsidR="00063B7E">
        <w:rPr>
          <w:noProof/>
          <w:sz w:val="24"/>
          <w:szCs w:val="24"/>
          <w:lang w:val="eu-ES"/>
        </w:rPr>
        <w:t>13</w:t>
      </w:r>
      <w:r>
        <w:rPr>
          <w:sz w:val="24"/>
          <w:szCs w:val="24"/>
          <w:lang w:val="eu-ES"/>
        </w:rPr>
        <w:fldChar w:fldCharType="end"/>
      </w:r>
      <w:r w:rsidR="008D5EB6">
        <w:t xml:space="preserve">. </w:t>
      </w:r>
      <w:proofErr w:type="spellStart"/>
      <w:r w:rsidR="008D5EB6">
        <w:t>Irudia</w:t>
      </w:r>
      <w:proofErr w:type="spellEnd"/>
      <w:r w:rsidR="008D5EB6">
        <w:t xml:space="preserve">: </w:t>
      </w:r>
      <w:proofErr w:type="spellStart"/>
      <w:r w:rsidR="008D5EB6">
        <w:t>Klase</w:t>
      </w:r>
      <w:proofErr w:type="spellEnd"/>
      <w:r w:rsidR="008D5EB6">
        <w:t xml:space="preserve"> </w:t>
      </w:r>
      <w:proofErr w:type="spellStart"/>
      <w:r w:rsidR="008D5EB6">
        <w:t>abstraktuak</w:t>
      </w:r>
      <w:bookmarkEnd w:id="21"/>
      <w:proofErr w:type="spellEnd"/>
    </w:p>
    <w:p w14:paraId="6929BC56" w14:textId="77777777" w:rsidR="00A662E5" w:rsidRPr="00CB5514" w:rsidRDefault="00A662E5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22" w:name="_Toc515501975"/>
      <w:r w:rsidRPr="00CB5514">
        <w:rPr>
          <w:color w:val="auto"/>
          <w:sz w:val="28"/>
          <w:u w:val="single"/>
          <w:lang w:val="eu-ES"/>
        </w:rPr>
        <w:lastRenderedPageBreak/>
        <w:t>Herentzia</w:t>
      </w:r>
      <w:bookmarkEnd w:id="22"/>
    </w:p>
    <w:p w14:paraId="012B1BD1" w14:textId="77777777" w:rsidR="00A662E5" w:rsidRPr="00CB5514" w:rsidRDefault="00FD0DD4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 w:rsidRPr="00CB5514">
        <w:rPr>
          <w:sz w:val="24"/>
          <w:szCs w:val="24"/>
          <w:lang w:val="eu-ES"/>
        </w:rPr>
        <w:t xml:space="preserve">Herentzia, </w:t>
      </w:r>
      <w:r w:rsidR="00CB5514" w:rsidRPr="00CB5514">
        <w:rPr>
          <w:sz w:val="24"/>
          <w:szCs w:val="24"/>
          <w:lang w:val="eu-ES"/>
        </w:rPr>
        <w:t>super klase bat sortzea da, honen azpi klaseak, bere atributu bai metodoak heredatzeko asmoz. Horrela, azpi klaseetan, ez lirateke egongo atributu eta metodoak errepikatuta.</w:t>
      </w:r>
    </w:p>
    <w:p w14:paraId="6DD6DBF8" w14:textId="77777777" w:rsidR="00EF4E83" w:rsidRDefault="00CB5514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Esan bezala, k</w:t>
      </w:r>
      <w:r w:rsidR="00466471">
        <w:rPr>
          <w:sz w:val="24"/>
          <w:szCs w:val="24"/>
          <w:lang w:val="eu-ES"/>
        </w:rPr>
        <w:t xml:space="preserve">lase bat heredatzerakoan, klase horrek duen atributu bai metodoak heredatzen dira. Hau da, </w:t>
      </w:r>
      <w:r w:rsidR="00961933">
        <w:rPr>
          <w:sz w:val="24"/>
          <w:szCs w:val="24"/>
          <w:lang w:val="eu-ES"/>
        </w:rPr>
        <w:t>superklaseak</w:t>
      </w:r>
      <w:r w:rsidR="00466471">
        <w:rPr>
          <w:sz w:val="24"/>
          <w:szCs w:val="24"/>
          <w:lang w:val="eu-ES"/>
        </w:rPr>
        <w:t xml:space="preserve"> dituen atributu eta metodoak, azpi klaseek ere izango dute.</w:t>
      </w:r>
    </w:p>
    <w:p w14:paraId="66C19807" w14:textId="77777777" w:rsidR="00AC0D84" w:rsidRDefault="00AC0D84" w:rsidP="00CB5514">
      <w:pPr>
        <w:spacing w:before="200" w:after="12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Hau lortzeko, kodean “</w:t>
      </w:r>
      <w:proofErr w:type="spellStart"/>
      <w:r>
        <w:rPr>
          <w:i/>
          <w:sz w:val="24"/>
          <w:szCs w:val="24"/>
          <w:lang w:val="eu-ES"/>
        </w:rPr>
        <w:t>extends</w:t>
      </w:r>
      <w:proofErr w:type="spellEnd"/>
      <w:r>
        <w:rPr>
          <w:sz w:val="24"/>
          <w:szCs w:val="24"/>
          <w:lang w:val="eu-ES"/>
        </w:rPr>
        <w:t>” hitza erabili behar da. Hona hemen adibide bat.</w:t>
      </w:r>
    </w:p>
    <w:p w14:paraId="2BF22F51" w14:textId="77777777" w:rsidR="00AC0D84" w:rsidRDefault="00AC0D84" w:rsidP="00CB5514">
      <w:pPr>
        <w:keepNext/>
        <w:spacing w:before="120" w:after="0"/>
        <w:ind w:left="576"/>
        <w:jc w:val="center"/>
      </w:pPr>
      <w:r w:rsidRPr="00EF4E83">
        <w:rPr>
          <w:noProof/>
          <w:sz w:val="24"/>
          <w:szCs w:val="24"/>
          <w:lang w:eastAsia="es-ES"/>
        </w:rPr>
        <w:drawing>
          <wp:inline distT="0" distB="0" distL="0" distR="0" wp14:anchorId="0C417A05" wp14:editId="18475481">
            <wp:extent cx="3638195" cy="212141"/>
            <wp:effectExtent l="0" t="0" r="63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4684" cy="22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0A0D" w14:textId="2E4691F3" w:rsidR="00AC0D84" w:rsidRDefault="00852BD2" w:rsidP="00CB5514">
      <w:pPr>
        <w:pStyle w:val="Descripcin"/>
        <w:spacing w:after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3" w:name="_Toc515505360"/>
      <w:r w:rsidR="00063B7E">
        <w:rPr>
          <w:noProof/>
          <w:sz w:val="24"/>
          <w:szCs w:val="24"/>
          <w:lang w:val="eu-ES"/>
        </w:rPr>
        <w:t>14</w:t>
      </w:r>
      <w:r>
        <w:rPr>
          <w:sz w:val="24"/>
          <w:szCs w:val="24"/>
          <w:lang w:val="eu-ES"/>
        </w:rPr>
        <w:fldChar w:fldCharType="end"/>
      </w:r>
      <w:r w:rsidR="00AC0D84">
        <w:t xml:space="preserve">. </w:t>
      </w:r>
      <w:proofErr w:type="spellStart"/>
      <w:r w:rsidR="00AC0D84">
        <w:t>Irudia</w:t>
      </w:r>
      <w:proofErr w:type="spellEnd"/>
      <w:r w:rsidR="00AC0D84">
        <w:t xml:space="preserve">: </w:t>
      </w:r>
      <w:proofErr w:type="spellStart"/>
      <w:r w:rsidR="00AC0D84">
        <w:t>Herentzia</w:t>
      </w:r>
      <w:bookmarkEnd w:id="23"/>
      <w:proofErr w:type="spellEnd"/>
    </w:p>
    <w:p w14:paraId="06A43D1D" w14:textId="77777777" w:rsidR="00AC0D84" w:rsidRPr="00EF4E83" w:rsidRDefault="00AC0D84" w:rsidP="00CB5514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14:paraId="65C93156" w14:textId="77777777" w:rsidR="00FD0DD4" w:rsidRDefault="00FD0DD4" w:rsidP="00CB5514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Adibide horretan, Kamiseta, Produktuak klasearen azpi klasea da. Produktuak dituen atributu eta metodoak heredatuko ditu.</w:t>
      </w:r>
    </w:p>
    <w:p w14:paraId="7276AC19" w14:textId="77777777" w:rsidR="00AC0D84" w:rsidRDefault="00466471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Honekin, kodea </w:t>
      </w:r>
      <w:r w:rsidR="00AC0D84">
        <w:rPr>
          <w:sz w:val="24"/>
          <w:szCs w:val="24"/>
          <w:lang w:val="eu-ES"/>
        </w:rPr>
        <w:t xml:space="preserve">klaseetan </w:t>
      </w:r>
      <w:r>
        <w:rPr>
          <w:sz w:val="24"/>
          <w:szCs w:val="24"/>
          <w:lang w:val="eu-ES"/>
        </w:rPr>
        <w:t xml:space="preserve">behin </w:t>
      </w:r>
      <w:r w:rsidR="00AC0D84">
        <w:rPr>
          <w:sz w:val="24"/>
          <w:szCs w:val="24"/>
          <w:lang w:val="eu-ES"/>
        </w:rPr>
        <w:t>eta berriz</w:t>
      </w:r>
      <w:r>
        <w:rPr>
          <w:sz w:val="24"/>
          <w:szCs w:val="24"/>
          <w:lang w:val="eu-ES"/>
        </w:rPr>
        <w:t xml:space="preserve"> errepikatzea saihestuko dugu, amankomunean daukaten atributu eta metodoak </w:t>
      </w:r>
      <w:r w:rsidR="00AC0D84">
        <w:rPr>
          <w:sz w:val="24"/>
          <w:szCs w:val="24"/>
          <w:lang w:val="eu-ES"/>
        </w:rPr>
        <w:t>aita izango den klasean jarriz.</w:t>
      </w:r>
    </w:p>
    <w:p w14:paraId="4DB51E96" w14:textId="77777777" w:rsidR="000E48F8" w:rsidRDefault="000E48F8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Proiektu honetan, herentzia behin baino gehiagotan aplikatzen da. Honen adibide bat, pertsona, langile eta bezeroen artekoa da.</w:t>
      </w:r>
    </w:p>
    <w:p w14:paraId="386342B9" w14:textId="77777777" w:rsidR="00466471" w:rsidRDefault="00AC0D84" w:rsidP="00CB5514">
      <w:pPr>
        <w:spacing w:before="200" w:after="12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Langile eta bezero guztiek, izena, abizenak, NAN-a, jaiotze data… izango dute. Atributu guzti horiek behin eta berriz errepikatu ordez, </w:t>
      </w:r>
      <w:r w:rsidR="00466471" w:rsidRPr="00AC0D84">
        <w:rPr>
          <w:b/>
          <w:sz w:val="24"/>
          <w:szCs w:val="24"/>
          <w:lang w:val="eu-ES"/>
        </w:rPr>
        <w:t>Pertsona</w:t>
      </w:r>
      <w:r w:rsidR="00466471">
        <w:rPr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 xml:space="preserve">izeneko </w:t>
      </w:r>
      <w:r w:rsidR="00466471">
        <w:rPr>
          <w:sz w:val="24"/>
          <w:szCs w:val="24"/>
          <w:lang w:val="eu-ES"/>
        </w:rPr>
        <w:t xml:space="preserve">klase </w:t>
      </w:r>
      <w:r>
        <w:rPr>
          <w:sz w:val="24"/>
          <w:szCs w:val="24"/>
          <w:lang w:val="eu-ES"/>
        </w:rPr>
        <w:t xml:space="preserve">bat sortu eta </w:t>
      </w:r>
      <w:r w:rsidR="00466471">
        <w:rPr>
          <w:sz w:val="24"/>
          <w:szCs w:val="24"/>
          <w:lang w:val="eu-ES"/>
        </w:rPr>
        <w:t xml:space="preserve">atributu honek </w:t>
      </w:r>
      <w:r>
        <w:rPr>
          <w:sz w:val="24"/>
          <w:szCs w:val="24"/>
          <w:lang w:val="eu-ES"/>
        </w:rPr>
        <w:t>bertan jarri daitezke, ondorengo argazkian ikusten den bezala</w:t>
      </w:r>
      <w:r w:rsidR="00466471">
        <w:rPr>
          <w:sz w:val="24"/>
          <w:szCs w:val="24"/>
          <w:lang w:val="eu-ES"/>
        </w:rPr>
        <w:t>.</w:t>
      </w:r>
    </w:p>
    <w:p w14:paraId="53039211" w14:textId="6E8B9826" w:rsidR="00AC0D84" w:rsidRDefault="009B7A5D" w:rsidP="00CB5514">
      <w:pPr>
        <w:keepNext/>
        <w:spacing w:before="120" w:after="120"/>
        <w:ind w:left="576"/>
        <w:jc w:val="center"/>
      </w:pPr>
      <w:r w:rsidRPr="009B7A5D">
        <w:drawing>
          <wp:inline distT="0" distB="0" distL="0" distR="0" wp14:anchorId="7C58D16D" wp14:editId="03818A65">
            <wp:extent cx="2829320" cy="1733792"/>
            <wp:effectExtent l="0" t="0" r="9525" b="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6E5E" w14:textId="12983FEB" w:rsidR="00466471" w:rsidRDefault="00852BD2" w:rsidP="00AC0D84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4" w:name="_Toc515505361"/>
      <w:r w:rsidR="00063B7E">
        <w:rPr>
          <w:noProof/>
          <w:sz w:val="24"/>
          <w:szCs w:val="24"/>
          <w:lang w:val="eu-ES"/>
        </w:rPr>
        <w:t>15</w:t>
      </w:r>
      <w:r>
        <w:rPr>
          <w:sz w:val="24"/>
          <w:szCs w:val="24"/>
          <w:lang w:val="eu-ES"/>
        </w:rPr>
        <w:fldChar w:fldCharType="end"/>
      </w:r>
      <w:r w:rsidR="00AC0D84">
        <w:t xml:space="preserve">. </w:t>
      </w:r>
      <w:proofErr w:type="spellStart"/>
      <w:r w:rsidR="00AC0D84">
        <w:t>Irudia</w:t>
      </w:r>
      <w:proofErr w:type="spellEnd"/>
      <w:r w:rsidR="00AC0D84">
        <w:t xml:space="preserve">: </w:t>
      </w:r>
      <w:proofErr w:type="spellStart"/>
      <w:r w:rsidR="00AC0D84">
        <w:t>Adibidea</w:t>
      </w:r>
      <w:proofErr w:type="spellEnd"/>
      <w:r w:rsidR="00AC0D84">
        <w:t xml:space="preserve"> - </w:t>
      </w:r>
      <w:proofErr w:type="spellStart"/>
      <w:r w:rsidR="00AC0D84">
        <w:t>Herentzia</w:t>
      </w:r>
      <w:proofErr w:type="spellEnd"/>
      <w:r w:rsidR="00AC0D84">
        <w:t xml:space="preserve"> </w:t>
      </w:r>
      <w:proofErr w:type="spellStart"/>
      <w:r w:rsidR="00AC0D84">
        <w:t>Pertsona</w:t>
      </w:r>
      <w:bookmarkEnd w:id="24"/>
      <w:proofErr w:type="spellEnd"/>
    </w:p>
    <w:p w14:paraId="7721DDF8" w14:textId="77777777" w:rsidR="00961933" w:rsidRPr="00EF4E83" w:rsidRDefault="00961933" w:rsidP="00961933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14:paraId="694D5A6B" w14:textId="1B883C6D" w:rsidR="00A662E5" w:rsidRDefault="00AC0D84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Pertsona klaseak atributu guzti horiek izanik, eta Langilea eta Bezeroa klaseetan herentzia aplikatuz, hauetan desberdinak direnak bakarrik jarri beharko lirateke. Hona hemen bi adibideak.</w:t>
      </w:r>
    </w:p>
    <w:p w14:paraId="5482DA18" w14:textId="3AF5A2E9" w:rsidR="009B7A5D" w:rsidRDefault="009B7A5D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</w:p>
    <w:p w14:paraId="7C779676" w14:textId="77777777" w:rsidR="009B7A5D" w:rsidRDefault="009B7A5D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</w:p>
    <w:p w14:paraId="25B642A9" w14:textId="77777777" w:rsidR="00AC0D84" w:rsidRPr="00AC0D84" w:rsidRDefault="00AC0D84" w:rsidP="00AC0D84">
      <w:pPr>
        <w:pStyle w:val="Prrafodelista"/>
        <w:numPr>
          <w:ilvl w:val="0"/>
          <w:numId w:val="8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Langilea klas</w:t>
      </w:r>
      <w:r w:rsidR="00961933">
        <w:rPr>
          <w:sz w:val="24"/>
          <w:szCs w:val="24"/>
          <w:lang w:val="eu-ES"/>
        </w:rPr>
        <w:t xml:space="preserve">ean, </w:t>
      </w:r>
      <w:proofErr w:type="spellStart"/>
      <w:r w:rsidR="00961933">
        <w:rPr>
          <w:sz w:val="24"/>
          <w:szCs w:val="24"/>
          <w:lang w:val="eu-ES"/>
        </w:rPr>
        <w:t>kodLan</w:t>
      </w:r>
      <w:proofErr w:type="spellEnd"/>
      <w:r w:rsidR="00961933">
        <w:rPr>
          <w:sz w:val="24"/>
          <w:szCs w:val="24"/>
          <w:lang w:val="eu-ES"/>
        </w:rPr>
        <w:t xml:space="preserve"> (langilearen kodea), </w:t>
      </w:r>
      <w:r>
        <w:rPr>
          <w:sz w:val="24"/>
          <w:szCs w:val="24"/>
          <w:lang w:val="eu-ES"/>
        </w:rPr>
        <w:t>soldata</w:t>
      </w:r>
      <w:r w:rsidR="00961933">
        <w:rPr>
          <w:sz w:val="24"/>
          <w:szCs w:val="24"/>
          <w:lang w:val="eu-ES"/>
        </w:rPr>
        <w:t xml:space="preserve"> eta eremua</w:t>
      </w:r>
      <w:r>
        <w:rPr>
          <w:sz w:val="24"/>
          <w:szCs w:val="24"/>
          <w:lang w:val="eu-ES"/>
        </w:rPr>
        <w:t xml:space="preserve"> daude.</w:t>
      </w:r>
    </w:p>
    <w:p w14:paraId="5C280571" w14:textId="25569DAC" w:rsidR="00A662E5" w:rsidRPr="009B7A5D" w:rsidRDefault="009B7A5D" w:rsidP="00961933">
      <w:pPr>
        <w:keepNext/>
        <w:spacing w:before="200" w:after="120"/>
        <w:ind w:left="936"/>
        <w:jc w:val="center"/>
        <w:rPr>
          <w:u w:val="single"/>
        </w:rPr>
      </w:pPr>
      <w:r w:rsidRPr="009B7A5D">
        <w:drawing>
          <wp:inline distT="0" distB="0" distL="0" distR="0" wp14:anchorId="06EB8BCE" wp14:editId="1BA6FAA4">
            <wp:extent cx="5213891" cy="1004888"/>
            <wp:effectExtent l="0" t="0" r="6350" b="5080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139" cy="10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94CC" w14:textId="73DAF26C" w:rsidR="00A662E5" w:rsidRPr="00B8246D" w:rsidRDefault="00852BD2" w:rsidP="00A662E5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5" w:name="_Toc515505362"/>
      <w:r w:rsidR="00063B7E">
        <w:rPr>
          <w:noProof/>
          <w:sz w:val="24"/>
          <w:szCs w:val="24"/>
          <w:lang w:val="eu-ES"/>
        </w:rPr>
        <w:t>16</w:t>
      </w:r>
      <w:r>
        <w:rPr>
          <w:sz w:val="24"/>
          <w:szCs w:val="24"/>
          <w:lang w:val="eu-ES"/>
        </w:rPr>
        <w:fldChar w:fldCharType="end"/>
      </w:r>
      <w:r w:rsidR="00A662E5">
        <w:t xml:space="preserve">. </w:t>
      </w:r>
      <w:proofErr w:type="spellStart"/>
      <w:r w:rsidR="00A662E5">
        <w:t>Irudia</w:t>
      </w:r>
      <w:proofErr w:type="spellEnd"/>
      <w:r w:rsidR="00A662E5">
        <w:t xml:space="preserve">: </w:t>
      </w:r>
      <w:proofErr w:type="spellStart"/>
      <w:r w:rsidR="00A662E5" w:rsidRPr="000B3C0E">
        <w:t>Adibidea</w:t>
      </w:r>
      <w:proofErr w:type="spellEnd"/>
      <w:r w:rsidR="00A662E5" w:rsidRPr="000B3C0E">
        <w:t xml:space="preserve"> </w:t>
      </w:r>
      <w:r w:rsidR="00785AEF">
        <w:t>-</w:t>
      </w:r>
      <w:r w:rsidR="00A662E5" w:rsidRPr="000B3C0E">
        <w:t xml:space="preserve"> </w:t>
      </w:r>
      <w:proofErr w:type="spellStart"/>
      <w:r w:rsidR="00A662E5" w:rsidRPr="000B3C0E">
        <w:t>Herentzia</w:t>
      </w:r>
      <w:proofErr w:type="spellEnd"/>
      <w:r w:rsidR="00A662E5" w:rsidRPr="000B3C0E">
        <w:t xml:space="preserve"> </w:t>
      </w:r>
      <w:proofErr w:type="spellStart"/>
      <w:r w:rsidR="00AC0D84">
        <w:t>Langilea</w:t>
      </w:r>
      <w:bookmarkEnd w:id="25"/>
      <w:proofErr w:type="spellEnd"/>
    </w:p>
    <w:p w14:paraId="020A1A4C" w14:textId="77777777" w:rsidR="00A662E5" w:rsidRPr="00A662E5" w:rsidRDefault="00A662E5" w:rsidP="00A662E5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589F9453" w14:textId="77777777" w:rsidR="00AC0D84" w:rsidRPr="00AC0D84" w:rsidRDefault="00AC0D84" w:rsidP="00AC0D84">
      <w:pPr>
        <w:pStyle w:val="Prrafodelista"/>
        <w:numPr>
          <w:ilvl w:val="0"/>
          <w:numId w:val="8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Bezeroa klasean, berriz, </w:t>
      </w:r>
      <w:proofErr w:type="spellStart"/>
      <w:r>
        <w:rPr>
          <w:sz w:val="24"/>
          <w:szCs w:val="24"/>
          <w:lang w:val="eu-ES"/>
        </w:rPr>
        <w:t>kodBez</w:t>
      </w:r>
      <w:proofErr w:type="spellEnd"/>
      <w:r>
        <w:rPr>
          <w:sz w:val="24"/>
          <w:szCs w:val="24"/>
          <w:lang w:val="eu-ES"/>
        </w:rPr>
        <w:t xml:space="preserve"> (bezeroaren kodea).</w:t>
      </w:r>
    </w:p>
    <w:p w14:paraId="7D0A0F44" w14:textId="048DF320" w:rsidR="00AC0D84" w:rsidRDefault="009B7A5D" w:rsidP="001B5204">
      <w:pPr>
        <w:keepNext/>
        <w:spacing w:before="200" w:after="120"/>
        <w:ind w:left="576"/>
        <w:jc w:val="center"/>
      </w:pPr>
      <w:r w:rsidRPr="009B7A5D">
        <w:drawing>
          <wp:inline distT="0" distB="0" distL="0" distR="0" wp14:anchorId="54B4BC36" wp14:editId="6FEA3706">
            <wp:extent cx="3196217" cy="623887"/>
            <wp:effectExtent l="0" t="0" r="4445" b="508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8790" cy="62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8FC1" w14:textId="3985C363" w:rsidR="00466471" w:rsidRDefault="00852BD2" w:rsidP="00AC0D84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6" w:name="_Toc515505363"/>
      <w:r w:rsidR="00063B7E">
        <w:rPr>
          <w:noProof/>
          <w:sz w:val="24"/>
          <w:szCs w:val="24"/>
          <w:lang w:val="eu-ES"/>
        </w:rPr>
        <w:t>17</w:t>
      </w:r>
      <w:r>
        <w:rPr>
          <w:sz w:val="24"/>
          <w:szCs w:val="24"/>
          <w:lang w:val="eu-ES"/>
        </w:rPr>
        <w:fldChar w:fldCharType="end"/>
      </w:r>
      <w:r w:rsidR="00AC0D84">
        <w:t xml:space="preserve">. </w:t>
      </w:r>
      <w:proofErr w:type="spellStart"/>
      <w:r w:rsidR="00AC0D84">
        <w:t>Irudia</w:t>
      </w:r>
      <w:proofErr w:type="spellEnd"/>
      <w:r w:rsidR="00AC0D84">
        <w:t xml:space="preserve">: </w:t>
      </w:r>
      <w:proofErr w:type="spellStart"/>
      <w:r w:rsidR="00AC0D84">
        <w:t>Adibidea</w:t>
      </w:r>
      <w:proofErr w:type="spellEnd"/>
      <w:r w:rsidR="00AC0D84">
        <w:t xml:space="preserve"> - </w:t>
      </w:r>
      <w:proofErr w:type="spellStart"/>
      <w:r w:rsidR="00AC0D84">
        <w:t>Herentzia</w:t>
      </w:r>
      <w:proofErr w:type="spellEnd"/>
      <w:r w:rsidR="00AC0D84">
        <w:t xml:space="preserve"> </w:t>
      </w:r>
      <w:proofErr w:type="spellStart"/>
      <w:r w:rsidR="00AC0D84">
        <w:t>Bezeroa</w:t>
      </w:r>
      <w:bookmarkEnd w:id="26"/>
      <w:proofErr w:type="spellEnd"/>
    </w:p>
    <w:p w14:paraId="2BAF8FE5" w14:textId="77777777" w:rsidR="00466471" w:rsidRPr="000E48F8" w:rsidRDefault="00466471" w:rsidP="000E48F8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09300130" w14:textId="77777777" w:rsidR="00683C7E" w:rsidRPr="00683C7E" w:rsidRDefault="00683C7E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27" w:name="_Toc515501976"/>
      <w:r>
        <w:rPr>
          <w:color w:val="auto"/>
          <w:sz w:val="28"/>
          <w:u w:val="single"/>
          <w:lang w:val="eu-ES"/>
        </w:rPr>
        <w:t>Atributuak</w:t>
      </w:r>
      <w:bookmarkEnd w:id="27"/>
    </w:p>
    <w:p w14:paraId="11AA3C5F" w14:textId="77777777" w:rsidR="0064460B" w:rsidRDefault="00A662E5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 bakoitzak, beharrezkoak dituen atributuak ditu. Atributuak definitzerakoan, zein modifikatzaile izango duen (</w:t>
      </w:r>
      <w:proofErr w:type="spellStart"/>
      <w:r>
        <w:rPr>
          <w:sz w:val="24"/>
          <w:szCs w:val="24"/>
          <w:lang w:val="eu-ES"/>
        </w:rPr>
        <w:t>public</w:t>
      </w:r>
      <w:proofErr w:type="spellEnd"/>
      <w:r>
        <w:rPr>
          <w:sz w:val="24"/>
          <w:szCs w:val="24"/>
          <w:lang w:val="eu-ES"/>
        </w:rPr>
        <w:t xml:space="preserve">, </w:t>
      </w:r>
      <w:proofErr w:type="spellStart"/>
      <w:r>
        <w:rPr>
          <w:sz w:val="24"/>
          <w:szCs w:val="24"/>
          <w:lang w:val="eu-ES"/>
        </w:rPr>
        <w:t>private</w:t>
      </w:r>
      <w:proofErr w:type="spellEnd"/>
      <w:r>
        <w:rPr>
          <w:sz w:val="24"/>
          <w:szCs w:val="24"/>
          <w:lang w:val="eu-ES"/>
        </w:rPr>
        <w:t xml:space="preserve">, </w:t>
      </w:r>
      <w:proofErr w:type="spellStart"/>
      <w:r>
        <w:rPr>
          <w:sz w:val="24"/>
          <w:szCs w:val="24"/>
          <w:lang w:val="eu-ES"/>
        </w:rPr>
        <w:t>protected</w:t>
      </w:r>
      <w:proofErr w:type="spellEnd"/>
      <w:r>
        <w:rPr>
          <w:sz w:val="24"/>
          <w:szCs w:val="24"/>
          <w:lang w:val="eu-ES"/>
        </w:rPr>
        <w:t xml:space="preserve"> edo </w:t>
      </w:r>
      <w:proofErr w:type="spellStart"/>
      <w:r>
        <w:rPr>
          <w:sz w:val="24"/>
          <w:szCs w:val="24"/>
          <w:lang w:val="eu-ES"/>
        </w:rPr>
        <w:t>default</w:t>
      </w:r>
      <w:proofErr w:type="spellEnd"/>
      <w:r>
        <w:rPr>
          <w:sz w:val="24"/>
          <w:szCs w:val="24"/>
          <w:lang w:val="eu-ES"/>
        </w:rPr>
        <w:t>/</w:t>
      </w:r>
      <w:proofErr w:type="spellStart"/>
      <w:r>
        <w:rPr>
          <w:sz w:val="24"/>
          <w:szCs w:val="24"/>
          <w:lang w:val="eu-ES"/>
        </w:rPr>
        <w:t>package</w:t>
      </w:r>
      <w:proofErr w:type="spellEnd"/>
      <w:r>
        <w:rPr>
          <w:sz w:val="24"/>
          <w:szCs w:val="24"/>
          <w:lang w:val="eu-ES"/>
        </w:rPr>
        <w:t>), zein datu mota izango den</w:t>
      </w:r>
      <w:r w:rsidR="00916ED4">
        <w:rPr>
          <w:sz w:val="24"/>
          <w:szCs w:val="24"/>
          <w:lang w:val="eu-ES"/>
        </w:rPr>
        <w:t xml:space="preserve"> (</w:t>
      </w:r>
      <w:proofErr w:type="spellStart"/>
      <w:r w:rsidR="00916ED4">
        <w:rPr>
          <w:sz w:val="24"/>
          <w:szCs w:val="24"/>
          <w:lang w:val="eu-ES"/>
        </w:rPr>
        <w:t>int</w:t>
      </w:r>
      <w:proofErr w:type="spellEnd"/>
      <w:r w:rsidR="00916ED4">
        <w:rPr>
          <w:sz w:val="24"/>
          <w:szCs w:val="24"/>
          <w:lang w:val="eu-ES"/>
        </w:rPr>
        <w:t xml:space="preserve">, String, </w:t>
      </w:r>
      <w:proofErr w:type="spellStart"/>
      <w:r w:rsidR="00916ED4">
        <w:rPr>
          <w:sz w:val="24"/>
          <w:szCs w:val="24"/>
          <w:lang w:val="eu-ES"/>
        </w:rPr>
        <w:t>double</w:t>
      </w:r>
      <w:proofErr w:type="spellEnd"/>
      <w:r w:rsidR="00916ED4">
        <w:rPr>
          <w:sz w:val="24"/>
          <w:szCs w:val="24"/>
          <w:lang w:val="eu-ES"/>
        </w:rPr>
        <w:t>…)</w:t>
      </w:r>
      <w:r>
        <w:rPr>
          <w:sz w:val="24"/>
          <w:szCs w:val="24"/>
          <w:lang w:val="eu-ES"/>
        </w:rPr>
        <w:t xml:space="preserve"> eta edukiko duen izena jarri behar dira.</w:t>
      </w:r>
    </w:p>
    <w:p w14:paraId="4ADAC940" w14:textId="77777777" w:rsidR="00852BD2" w:rsidRPr="00852BD2" w:rsidRDefault="005F1FC7" w:rsidP="005F1FC7">
      <w:pPr>
        <w:keepNext/>
        <w:spacing w:before="200" w:after="120"/>
        <w:ind w:left="576"/>
        <w:jc w:val="center"/>
      </w:pPr>
      <w:r w:rsidRPr="005F1FC7">
        <w:rPr>
          <w:noProof/>
          <w:lang w:eastAsia="es-ES"/>
        </w:rPr>
        <w:drawing>
          <wp:inline distT="0" distB="0" distL="0" distR="0" wp14:anchorId="0F084990" wp14:editId="074DCC08">
            <wp:extent cx="2152980" cy="109537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6963" cy="110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73B1" w14:textId="09381283" w:rsidR="00852BD2" w:rsidRDefault="00852BD2" w:rsidP="00852BD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8" w:name="_Toc515505364"/>
      <w:r w:rsidR="00063B7E">
        <w:rPr>
          <w:noProof/>
          <w:sz w:val="24"/>
          <w:szCs w:val="24"/>
          <w:lang w:val="eu-ES"/>
        </w:rPr>
        <w:t>18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Atributuak</w:t>
      </w:r>
      <w:bookmarkEnd w:id="28"/>
      <w:proofErr w:type="spellEnd"/>
    </w:p>
    <w:p w14:paraId="09CE262B" w14:textId="77777777" w:rsidR="00852BD2" w:rsidRPr="00A662E5" w:rsidRDefault="00852BD2" w:rsidP="00A662E5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449B036E" w14:textId="77777777" w:rsidR="000E48F8" w:rsidRDefault="000E48F8" w:rsidP="000E48F8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Atributu guztiak, pribatuak (</w:t>
      </w:r>
      <w:proofErr w:type="spellStart"/>
      <w:r>
        <w:rPr>
          <w:sz w:val="24"/>
          <w:szCs w:val="24"/>
          <w:lang w:val="eu-ES"/>
        </w:rPr>
        <w:t>private</w:t>
      </w:r>
      <w:proofErr w:type="spellEnd"/>
      <w:r>
        <w:rPr>
          <w:sz w:val="24"/>
          <w:szCs w:val="24"/>
          <w:lang w:val="eu-ES"/>
        </w:rPr>
        <w:t xml:space="preserve">) izango dira, salbuespen batekin. Herentzia aplikatuta dauden </w:t>
      </w:r>
      <w:proofErr w:type="spellStart"/>
      <w:r>
        <w:rPr>
          <w:sz w:val="24"/>
          <w:szCs w:val="24"/>
          <w:lang w:val="eu-ES"/>
        </w:rPr>
        <w:t>azpiklaseetan</w:t>
      </w:r>
      <w:proofErr w:type="spellEnd"/>
      <w:r>
        <w:rPr>
          <w:sz w:val="24"/>
          <w:szCs w:val="24"/>
          <w:lang w:val="eu-ES"/>
        </w:rPr>
        <w:t>, babestuak (</w:t>
      </w:r>
      <w:proofErr w:type="spellStart"/>
      <w:r>
        <w:rPr>
          <w:sz w:val="24"/>
          <w:szCs w:val="24"/>
          <w:lang w:val="eu-ES"/>
        </w:rPr>
        <w:t>protected</w:t>
      </w:r>
      <w:proofErr w:type="spellEnd"/>
      <w:r>
        <w:rPr>
          <w:sz w:val="24"/>
          <w:szCs w:val="24"/>
          <w:lang w:val="eu-ES"/>
        </w:rPr>
        <w:t>) izango dira.</w:t>
      </w:r>
    </w:p>
    <w:p w14:paraId="09DF7B91" w14:textId="77777777" w:rsidR="00852BD2" w:rsidRDefault="00DB7C51" w:rsidP="00852BD2">
      <w:pPr>
        <w:keepNext/>
        <w:spacing w:before="200" w:after="120"/>
        <w:ind w:left="576"/>
        <w:jc w:val="center"/>
      </w:pPr>
      <w:r w:rsidRPr="00DB7C51">
        <w:rPr>
          <w:noProof/>
          <w:lang w:eastAsia="es-ES"/>
        </w:rPr>
        <w:drawing>
          <wp:inline distT="0" distB="0" distL="0" distR="0" wp14:anchorId="6F6F947A" wp14:editId="4E990348">
            <wp:extent cx="2462921" cy="1347787"/>
            <wp:effectExtent l="0" t="0" r="0" b="508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8366" cy="13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0CAA" w14:textId="0EB8B197" w:rsidR="00852BD2" w:rsidRDefault="00852BD2" w:rsidP="00852BD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9" w:name="_Toc515505365"/>
      <w:r w:rsidR="00063B7E">
        <w:rPr>
          <w:noProof/>
          <w:sz w:val="24"/>
          <w:szCs w:val="24"/>
          <w:lang w:val="eu-ES"/>
        </w:rPr>
        <w:t>19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Atributuak</w:t>
      </w:r>
      <w:proofErr w:type="spellEnd"/>
      <w:r>
        <w:t xml:space="preserve"> (</w:t>
      </w:r>
      <w:proofErr w:type="spellStart"/>
      <w:r>
        <w:t>herentziarekin</w:t>
      </w:r>
      <w:proofErr w:type="spellEnd"/>
      <w:r>
        <w:t>)</w:t>
      </w:r>
      <w:bookmarkEnd w:id="29"/>
    </w:p>
    <w:p w14:paraId="673B3B8C" w14:textId="77777777" w:rsidR="001A7B08" w:rsidRPr="00245A7A" w:rsidRDefault="00683C7E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30" w:name="_Toc515501977"/>
      <w:r w:rsidRPr="00245A7A">
        <w:rPr>
          <w:color w:val="auto"/>
          <w:sz w:val="28"/>
          <w:u w:val="single"/>
          <w:lang w:val="eu-ES"/>
        </w:rPr>
        <w:lastRenderedPageBreak/>
        <w:t>Eraikitzaileak</w:t>
      </w:r>
      <w:bookmarkEnd w:id="30"/>
    </w:p>
    <w:p w14:paraId="666858C0" w14:textId="77777777" w:rsidR="00B914CD" w:rsidRDefault="006E1D3C" w:rsidP="00683C7E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Eraikitzaileak, objektu berri bat sortzeko balio dute. Hauen izena, </w:t>
      </w:r>
      <w:r w:rsidR="00B914CD">
        <w:rPr>
          <w:sz w:val="24"/>
          <w:szCs w:val="24"/>
          <w:lang w:val="eu-ES"/>
        </w:rPr>
        <w:t>klasearen berdina izan behar da</w:t>
      </w:r>
      <w:r>
        <w:rPr>
          <w:sz w:val="24"/>
          <w:szCs w:val="24"/>
          <w:lang w:val="eu-ES"/>
        </w:rPr>
        <w:t xml:space="preserve"> eta</w:t>
      </w:r>
      <w:r w:rsidR="00B914CD">
        <w:rPr>
          <w:sz w:val="24"/>
          <w:szCs w:val="24"/>
          <w:lang w:val="eu-ES"/>
        </w:rPr>
        <w:t xml:space="preserve"> ez dute ezer bueltatzen.</w:t>
      </w:r>
    </w:p>
    <w:p w14:paraId="4C21B75C" w14:textId="77777777" w:rsidR="006E1D3C" w:rsidRDefault="006E1D3C" w:rsidP="006E1D3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Objektu baten instantzia berri bat egiten denean, eraikitzaileari deitzen zaio. Instantzia berri bat egiteko, </w:t>
      </w:r>
      <w:r w:rsidRPr="006E1D3C">
        <w:rPr>
          <w:i/>
          <w:sz w:val="24"/>
          <w:szCs w:val="24"/>
          <w:lang w:val="eu-ES"/>
        </w:rPr>
        <w:t>“</w:t>
      </w:r>
      <w:proofErr w:type="spellStart"/>
      <w:r w:rsidRPr="006E1D3C">
        <w:rPr>
          <w:i/>
          <w:sz w:val="24"/>
          <w:szCs w:val="24"/>
          <w:lang w:val="eu-ES"/>
        </w:rPr>
        <w:t>new</w:t>
      </w:r>
      <w:proofErr w:type="spellEnd"/>
      <w:r w:rsidRPr="006E1D3C">
        <w:rPr>
          <w:i/>
          <w:sz w:val="24"/>
          <w:szCs w:val="24"/>
          <w:lang w:val="eu-ES"/>
        </w:rPr>
        <w:t>”</w:t>
      </w:r>
      <w:r>
        <w:rPr>
          <w:sz w:val="24"/>
          <w:szCs w:val="24"/>
          <w:lang w:val="eu-ES"/>
        </w:rPr>
        <w:t xml:space="preserve"> hitza erabiltzen da.</w:t>
      </w:r>
    </w:p>
    <w:p w14:paraId="448416B1" w14:textId="77777777" w:rsidR="006E1D3C" w:rsidRDefault="006E1D3C" w:rsidP="00BE5C4E">
      <w:pPr>
        <w:keepNext/>
        <w:spacing w:before="200" w:after="0"/>
        <w:ind w:left="576"/>
        <w:jc w:val="center"/>
      </w:pPr>
      <w:r w:rsidRPr="00502579">
        <w:rPr>
          <w:noProof/>
          <w:sz w:val="24"/>
          <w:szCs w:val="24"/>
          <w:lang w:eastAsia="es-ES"/>
        </w:rPr>
        <w:drawing>
          <wp:inline distT="0" distB="0" distL="0" distR="0" wp14:anchorId="60479977" wp14:editId="5F1FB9B8">
            <wp:extent cx="2055571" cy="212010"/>
            <wp:effectExtent l="0" t="0" r="190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4970" cy="2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6F14" w14:textId="266CDDBA" w:rsidR="006E1D3C" w:rsidRDefault="00852BD2" w:rsidP="006E1D3C">
      <w:pPr>
        <w:pStyle w:val="Descripcin"/>
        <w:ind w:left="576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1" w:name="_Toc515505366"/>
      <w:r w:rsidR="00063B7E">
        <w:rPr>
          <w:noProof/>
          <w:sz w:val="24"/>
          <w:szCs w:val="24"/>
          <w:lang w:val="eu-ES"/>
        </w:rPr>
        <w:t>20</w:t>
      </w:r>
      <w:r>
        <w:rPr>
          <w:sz w:val="24"/>
          <w:szCs w:val="24"/>
          <w:lang w:val="eu-ES"/>
        </w:rPr>
        <w:fldChar w:fldCharType="end"/>
      </w:r>
      <w:r w:rsidR="006E1D3C">
        <w:t xml:space="preserve">. </w:t>
      </w:r>
      <w:proofErr w:type="spellStart"/>
      <w:r w:rsidR="006E1D3C">
        <w:t>Irudia</w:t>
      </w:r>
      <w:proofErr w:type="spellEnd"/>
      <w:r w:rsidR="006E1D3C">
        <w:t xml:space="preserve">: </w:t>
      </w:r>
      <w:proofErr w:type="spellStart"/>
      <w:r w:rsidR="006E1D3C">
        <w:t>Adibidea</w:t>
      </w:r>
      <w:proofErr w:type="spellEnd"/>
      <w:r w:rsidR="006E1D3C">
        <w:t xml:space="preserve"> – </w:t>
      </w:r>
      <w:proofErr w:type="spellStart"/>
      <w:r w:rsidR="006E1D3C">
        <w:t>Instantzia</w:t>
      </w:r>
      <w:proofErr w:type="spellEnd"/>
      <w:r w:rsidR="006E1D3C">
        <w:t xml:space="preserve"> </w:t>
      </w:r>
      <w:proofErr w:type="spellStart"/>
      <w:r w:rsidR="006E1D3C">
        <w:t>berria</w:t>
      </w:r>
      <w:proofErr w:type="spellEnd"/>
      <w:r w:rsidR="006E1D3C">
        <w:t xml:space="preserve"> </w:t>
      </w:r>
      <w:proofErr w:type="spellStart"/>
      <w:r w:rsidR="006E1D3C">
        <w:t>sortu</w:t>
      </w:r>
      <w:bookmarkEnd w:id="31"/>
      <w:proofErr w:type="spellEnd"/>
    </w:p>
    <w:p w14:paraId="0D1CFF87" w14:textId="77777777" w:rsidR="006E1D3C" w:rsidRPr="006E1D3C" w:rsidRDefault="006E1D3C" w:rsidP="006E1D3C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2C83866E" w14:textId="77777777" w:rsidR="00BE5C4E" w:rsidRDefault="00BE5C4E" w:rsidP="00BE5C4E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 berdin bakoitzean, eraikitzaileen gainkarga egon daiteke. Guztiek izen berdina izan behar dute, baina, parametro desberdinak. Hau da, parametro kopurua eta ordena desberdina izan behar da.</w:t>
      </w:r>
    </w:p>
    <w:p w14:paraId="4CC90021" w14:textId="77777777" w:rsidR="00D851F6" w:rsidRDefault="00E5595A" w:rsidP="00D851F6">
      <w:pPr>
        <w:keepNext/>
        <w:spacing w:before="200" w:after="120"/>
        <w:ind w:left="576"/>
        <w:jc w:val="center"/>
      </w:pPr>
      <w:r w:rsidRPr="00E5595A">
        <w:rPr>
          <w:noProof/>
          <w:sz w:val="24"/>
          <w:szCs w:val="24"/>
          <w:lang w:eastAsia="es-ES"/>
        </w:rPr>
        <w:drawing>
          <wp:inline distT="0" distB="0" distL="0" distR="0" wp14:anchorId="1E63D7D3" wp14:editId="5F24BC81">
            <wp:extent cx="5800953" cy="738835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2534" cy="74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C77B" w14:textId="08BC7D13" w:rsidR="00E5595A" w:rsidRDefault="00852BD2" w:rsidP="00D851F6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2" w:name="_Toc515505367"/>
      <w:r w:rsidR="00063B7E">
        <w:rPr>
          <w:noProof/>
          <w:sz w:val="24"/>
          <w:szCs w:val="24"/>
          <w:lang w:val="eu-ES"/>
        </w:rPr>
        <w:t>21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 w:rsidR="00D851F6" w:rsidRPr="002433F0">
        <w:t>Eraikitzaileetan</w:t>
      </w:r>
      <w:proofErr w:type="spellEnd"/>
      <w:r w:rsidR="00D851F6" w:rsidRPr="002433F0">
        <w:t xml:space="preserve"> </w:t>
      </w:r>
      <w:proofErr w:type="spellStart"/>
      <w:r w:rsidR="00D851F6" w:rsidRPr="002433F0">
        <w:t>gainkarga</w:t>
      </w:r>
      <w:bookmarkEnd w:id="32"/>
      <w:proofErr w:type="spellEnd"/>
    </w:p>
    <w:p w14:paraId="42EF9D30" w14:textId="77777777" w:rsidR="009A23AC" w:rsidRPr="00D851F6" w:rsidRDefault="009A23AC" w:rsidP="00D851F6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7D6E1CAA" w14:textId="77777777" w:rsidR="00B914CD" w:rsidRDefault="00B914CD" w:rsidP="00683C7E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Eraikitzai</w:t>
      </w:r>
      <w:r w:rsidR="00BE5C4E">
        <w:rPr>
          <w:sz w:val="24"/>
          <w:szCs w:val="24"/>
          <w:lang w:val="eu-ES"/>
        </w:rPr>
        <w:t>leen adibide bat, Kamiseta klaseko hau izan daiteke. Hemen, aurretik esan bezala, gainkarga daukagu.</w:t>
      </w:r>
    </w:p>
    <w:p w14:paraId="044EAAFC" w14:textId="77777777" w:rsidR="00D851F6" w:rsidRDefault="00E5595A" w:rsidP="00D851F6">
      <w:pPr>
        <w:keepNext/>
        <w:spacing w:before="200" w:after="120"/>
        <w:ind w:left="576"/>
        <w:jc w:val="center"/>
      </w:pPr>
      <w:r w:rsidRPr="00E5595A">
        <w:rPr>
          <w:noProof/>
          <w:sz w:val="24"/>
          <w:szCs w:val="24"/>
          <w:lang w:eastAsia="es-ES"/>
        </w:rPr>
        <w:drawing>
          <wp:inline distT="0" distB="0" distL="0" distR="0" wp14:anchorId="0D4A9090" wp14:editId="1F6099F3">
            <wp:extent cx="4601261" cy="1391674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986" cy="139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3786" w14:textId="1538C9AB" w:rsidR="00E5595A" w:rsidRDefault="00852BD2" w:rsidP="00D851F6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3" w:name="_Toc515505368"/>
      <w:r w:rsidR="00063B7E">
        <w:rPr>
          <w:noProof/>
          <w:sz w:val="24"/>
          <w:szCs w:val="24"/>
          <w:lang w:val="eu-ES"/>
        </w:rPr>
        <w:t>22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>:</w:t>
      </w:r>
      <w:r w:rsidR="00D851F6">
        <w:t xml:space="preserve"> </w:t>
      </w:r>
      <w:proofErr w:type="spellStart"/>
      <w:r w:rsidR="00D851F6">
        <w:t>Adibidea</w:t>
      </w:r>
      <w:proofErr w:type="spellEnd"/>
      <w:r w:rsidR="00D851F6">
        <w:t xml:space="preserve"> - </w:t>
      </w:r>
      <w:proofErr w:type="spellStart"/>
      <w:r w:rsidR="00D851F6">
        <w:t>Eraikitzaileak</w:t>
      </w:r>
      <w:bookmarkEnd w:id="33"/>
      <w:proofErr w:type="spellEnd"/>
    </w:p>
    <w:p w14:paraId="4518EF70" w14:textId="77777777" w:rsidR="00E5595A" w:rsidRPr="00BE5C4E" w:rsidRDefault="00E5595A" w:rsidP="00BE5C4E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68A67AC5" w14:textId="77777777" w:rsidR="00B44857" w:rsidRDefault="00BE5C4E" w:rsidP="00245A7A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b/>
          <w:i/>
          <w:sz w:val="24"/>
          <w:szCs w:val="24"/>
          <w:lang w:val="eu-ES"/>
        </w:rPr>
        <w:t xml:space="preserve">OHARRA: </w:t>
      </w:r>
      <w:r w:rsidR="00B44857" w:rsidRPr="00B44857">
        <w:rPr>
          <w:b/>
          <w:i/>
          <w:sz w:val="24"/>
          <w:szCs w:val="24"/>
          <w:lang w:val="eu-ES"/>
        </w:rPr>
        <w:t>super();</w:t>
      </w:r>
      <w:r w:rsidR="00B44857">
        <w:rPr>
          <w:sz w:val="24"/>
          <w:szCs w:val="24"/>
          <w:lang w:val="eu-ES"/>
        </w:rPr>
        <w:t xml:space="preserve"> edo </w:t>
      </w:r>
      <w:r w:rsidR="00B44857" w:rsidRPr="00B44857">
        <w:rPr>
          <w:b/>
          <w:i/>
          <w:sz w:val="24"/>
          <w:szCs w:val="24"/>
          <w:lang w:val="eu-ES"/>
        </w:rPr>
        <w:t>super(arg1, arg2…);</w:t>
      </w:r>
      <w:r w:rsidR="00B44857">
        <w:rPr>
          <w:sz w:val="24"/>
          <w:szCs w:val="24"/>
          <w:lang w:val="eu-ES"/>
        </w:rPr>
        <w:t xml:space="preserve"> erabiltzen dira, herentzia dutenen kasuan, super klaseko eraikitzaileari deitzeko.</w:t>
      </w:r>
    </w:p>
    <w:p w14:paraId="55C0C4A9" w14:textId="77777777" w:rsidR="009235AA" w:rsidRDefault="00BE5C4E" w:rsidP="009235AA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Objektu berri bat sortzeko, instantzia berri bat egiten da, eraikitzaile bati deituz. Parametro kopuru eta ordenaren arabera, eraikitzaile bati edo beste bati deitzen zaio.</w:t>
      </w:r>
    </w:p>
    <w:p w14:paraId="5F457337" w14:textId="77777777" w:rsidR="00BE5C4E" w:rsidRDefault="009235AA" w:rsidP="00BE5C4E">
      <w:pPr>
        <w:keepNext/>
        <w:spacing w:before="200" w:after="120"/>
        <w:ind w:left="576"/>
        <w:jc w:val="both"/>
      </w:pPr>
      <w:r w:rsidRPr="009235AA">
        <w:rPr>
          <w:noProof/>
          <w:sz w:val="24"/>
          <w:szCs w:val="24"/>
          <w:lang w:eastAsia="es-ES"/>
        </w:rPr>
        <w:drawing>
          <wp:inline distT="0" distB="0" distL="0" distR="0" wp14:anchorId="7B14DA41" wp14:editId="57FEC722">
            <wp:extent cx="5281574" cy="508035"/>
            <wp:effectExtent l="0" t="0" r="0" b="635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2966" cy="50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ED6F" w14:textId="5F3FC10F" w:rsidR="009235AA" w:rsidRDefault="00852BD2" w:rsidP="00BE5C4E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4" w:name="_Toc515505369"/>
      <w:r w:rsidR="00063B7E">
        <w:rPr>
          <w:noProof/>
          <w:sz w:val="24"/>
          <w:szCs w:val="24"/>
          <w:lang w:val="eu-ES"/>
        </w:rPr>
        <w:t>23</w:t>
      </w:r>
      <w:r>
        <w:rPr>
          <w:sz w:val="24"/>
          <w:szCs w:val="24"/>
          <w:lang w:val="eu-ES"/>
        </w:rPr>
        <w:fldChar w:fldCharType="end"/>
      </w:r>
      <w:r w:rsidR="00BE5C4E">
        <w:t xml:space="preserve">. </w:t>
      </w:r>
      <w:proofErr w:type="spellStart"/>
      <w:r w:rsidR="00BE5C4E">
        <w:t>Irudia</w:t>
      </w:r>
      <w:proofErr w:type="spellEnd"/>
      <w:r w:rsidR="00BE5C4E">
        <w:t xml:space="preserve">: </w:t>
      </w:r>
      <w:proofErr w:type="spellStart"/>
      <w:r w:rsidR="00BE5C4E">
        <w:t>Adibidea</w:t>
      </w:r>
      <w:proofErr w:type="spellEnd"/>
      <w:r w:rsidR="00BE5C4E">
        <w:t xml:space="preserve"> - </w:t>
      </w:r>
      <w:proofErr w:type="spellStart"/>
      <w:r w:rsidR="00BE5C4E">
        <w:t>Objektu</w:t>
      </w:r>
      <w:proofErr w:type="spellEnd"/>
      <w:r w:rsidR="00BE5C4E">
        <w:t xml:space="preserve"> </w:t>
      </w:r>
      <w:proofErr w:type="spellStart"/>
      <w:r w:rsidR="00BE5C4E">
        <w:t>berria</w:t>
      </w:r>
      <w:bookmarkEnd w:id="34"/>
      <w:proofErr w:type="spellEnd"/>
    </w:p>
    <w:p w14:paraId="75DE76BD" w14:textId="77777777" w:rsidR="00683C7E" w:rsidRPr="005F5B82" w:rsidRDefault="00683C7E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35" w:name="_Toc515501978"/>
      <w:r w:rsidRPr="005F5B82">
        <w:rPr>
          <w:color w:val="auto"/>
          <w:sz w:val="28"/>
          <w:u w:val="single"/>
          <w:lang w:val="eu-ES"/>
        </w:rPr>
        <w:lastRenderedPageBreak/>
        <w:t>Metodoak</w:t>
      </w:r>
      <w:bookmarkEnd w:id="35"/>
    </w:p>
    <w:p w14:paraId="727E326F" w14:textId="77777777" w:rsidR="00843B15" w:rsidRDefault="00317016" w:rsidP="00843B1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Metodoek, definituta daukaten zeregin jakin bat egiten dute</w:t>
      </w:r>
      <w:r w:rsidR="00812F6D">
        <w:rPr>
          <w:sz w:val="24"/>
          <w:szCs w:val="24"/>
          <w:lang w:val="eu-ES"/>
        </w:rPr>
        <w:t xml:space="preserve"> eta izenaren bidez deitzen dira.</w:t>
      </w:r>
    </w:p>
    <w:p w14:paraId="6E61BD3D" w14:textId="77777777" w:rsidR="00317016" w:rsidRDefault="00317016" w:rsidP="00843B15">
      <w:pPr>
        <w:spacing w:before="200" w:after="200"/>
        <w:ind w:left="576"/>
        <w:jc w:val="both"/>
        <w:rPr>
          <w:sz w:val="24"/>
          <w:szCs w:val="24"/>
          <w:lang w:val="eu-ES"/>
        </w:rPr>
      </w:pPr>
      <w:proofErr w:type="spellStart"/>
      <w:r>
        <w:rPr>
          <w:sz w:val="24"/>
          <w:szCs w:val="24"/>
          <w:lang w:val="eu-ES"/>
        </w:rPr>
        <w:t>Herentziadun</w:t>
      </w:r>
      <w:proofErr w:type="spellEnd"/>
      <w:r>
        <w:rPr>
          <w:sz w:val="24"/>
          <w:szCs w:val="24"/>
          <w:lang w:val="eu-ES"/>
        </w:rPr>
        <w:t xml:space="preserve"> klaseetan, </w:t>
      </w:r>
      <w:r w:rsidR="00812F6D">
        <w:rPr>
          <w:sz w:val="24"/>
          <w:szCs w:val="24"/>
          <w:lang w:val="eu-ES"/>
        </w:rPr>
        <w:t xml:space="preserve">azpi klaseetan, </w:t>
      </w:r>
      <w:r w:rsidRPr="00317016">
        <w:rPr>
          <w:b/>
          <w:i/>
          <w:sz w:val="24"/>
          <w:szCs w:val="24"/>
          <w:lang w:val="eu-ES"/>
        </w:rPr>
        <w:t>super.&lt;</w:t>
      </w:r>
      <w:proofErr w:type="spellStart"/>
      <w:r w:rsidRPr="00317016">
        <w:rPr>
          <w:b/>
          <w:i/>
          <w:sz w:val="24"/>
          <w:szCs w:val="24"/>
          <w:lang w:val="eu-ES"/>
        </w:rPr>
        <w:t>MetodoIzena</w:t>
      </w:r>
      <w:proofErr w:type="spellEnd"/>
      <w:r w:rsidRPr="00317016">
        <w:rPr>
          <w:b/>
          <w:i/>
          <w:sz w:val="24"/>
          <w:szCs w:val="24"/>
          <w:lang w:val="eu-ES"/>
        </w:rPr>
        <w:t>&gt;()</w:t>
      </w:r>
      <w:r>
        <w:rPr>
          <w:sz w:val="24"/>
          <w:szCs w:val="24"/>
          <w:lang w:val="eu-ES"/>
        </w:rPr>
        <w:t xml:space="preserve"> erabili beharko da </w:t>
      </w:r>
      <w:r w:rsidR="00E5727D">
        <w:rPr>
          <w:sz w:val="24"/>
          <w:szCs w:val="24"/>
          <w:lang w:val="eu-ES"/>
        </w:rPr>
        <w:t>superrari</w:t>
      </w:r>
      <w:r>
        <w:rPr>
          <w:sz w:val="24"/>
          <w:szCs w:val="24"/>
          <w:lang w:val="eu-ES"/>
        </w:rPr>
        <w:t xml:space="preserve"> deitu eta datu guztiak hartzeko, bai azpi klaseak duena eta baita </w:t>
      </w:r>
      <w:r w:rsidR="00E5727D">
        <w:rPr>
          <w:sz w:val="24"/>
          <w:szCs w:val="24"/>
          <w:lang w:val="eu-ES"/>
        </w:rPr>
        <w:t>superklaseak</w:t>
      </w:r>
      <w:r>
        <w:rPr>
          <w:sz w:val="24"/>
          <w:szCs w:val="24"/>
          <w:lang w:val="eu-ES"/>
        </w:rPr>
        <w:t xml:space="preserve"> duenak ere.</w:t>
      </w:r>
    </w:p>
    <w:p w14:paraId="36A5C32C" w14:textId="77777777" w:rsidR="00812F6D" w:rsidRPr="00812F6D" w:rsidRDefault="00812F6D" w:rsidP="00843B1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Ondorengo irudian ikusi daiteke adibide argi bat. Lehenengo irudiko metodoa, </w:t>
      </w:r>
      <w:r w:rsidRPr="00812F6D">
        <w:rPr>
          <w:b/>
          <w:sz w:val="24"/>
          <w:szCs w:val="24"/>
          <w:lang w:val="eu-ES"/>
        </w:rPr>
        <w:t>Kamiseta</w:t>
      </w:r>
      <w:r>
        <w:rPr>
          <w:sz w:val="24"/>
          <w:szCs w:val="24"/>
          <w:lang w:val="eu-ES"/>
        </w:rPr>
        <w:t xml:space="preserve"> klasean definituta dago. Honek, </w:t>
      </w:r>
      <w:r w:rsidRPr="00812F6D">
        <w:rPr>
          <w:b/>
          <w:sz w:val="24"/>
          <w:szCs w:val="24"/>
          <w:lang w:val="eu-ES"/>
        </w:rPr>
        <w:t>Produktua</w:t>
      </w:r>
      <w:r>
        <w:rPr>
          <w:sz w:val="24"/>
          <w:szCs w:val="24"/>
          <w:lang w:val="eu-ES"/>
        </w:rPr>
        <w:t xml:space="preserve"> klaseko atributuak hartzen dituenez, </w:t>
      </w:r>
      <w:proofErr w:type="spellStart"/>
      <w:r w:rsidRPr="00812F6D">
        <w:rPr>
          <w:i/>
          <w:sz w:val="24"/>
          <w:szCs w:val="24"/>
          <w:lang w:val="eu-ES"/>
        </w:rPr>
        <w:t>super.printDatuak</w:t>
      </w:r>
      <w:proofErr w:type="spellEnd"/>
      <w:r w:rsidRPr="00812F6D">
        <w:rPr>
          <w:i/>
          <w:sz w:val="24"/>
          <w:szCs w:val="24"/>
          <w:lang w:val="eu-ES"/>
        </w:rPr>
        <w:t>()</w:t>
      </w:r>
      <w:r>
        <w:rPr>
          <w:sz w:val="24"/>
          <w:szCs w:val="24"/>
          <w:lang w:val="eu-ES"/>
        </w:rPr>
        <w:t xml:space="preserve"> jarri behar da. </w:t>
      </w:r>
      <w:proofErr w:type="spellStart"/>
      <w:r w:rsidRPr="00812F6D">
        <w:rPr>
          <w:i/>
          <w:sz w:val="24"/>
          <w:szCs w:val="24"/>
          <w:lang w:val="eu-ES"/>
        </w:rPr>
        <w:t>super.printDatuak</w:t>
      </w:r>
      <w:proofErr w:type="spellEnd"/>
      <w:r w:rsidRPr="00812F6D">
        <w:rPr>
          <w:i/>
          <w:sz w:val="24"/>
          <w:szCs w:val="24"/>
          <w:lang w:val="eu-ES"/>
        </w:rPr>
        <w:t>()</w:t>
      </w:r>
      <w:r>
        <w:rPr>
          <w:sz w:val="24"/>
          <w:szCs w:val="24"/>
          <w:lang w:val="eu-ES"/>
        </w:rPr>
        <w:t xml:space="preserve">, </w:t>
      </w:r>
      <w:r w:rsidR="00E5727D">
        <w:rPr>
          <w:sz w:val="24"/>
          <w:szCs w:val="24"/>
          <w:lang w:val="eu-ES"/>
        </w:rPr>
        <w:t>superklasearen</w:t>
      </w:r>
      <w:r>
        <w:rPr>
          <w:sz w:val="24"/>
          <w:szCs w:val="24"/>
          <w:lang w:val="eu-ES"/>
        </w:rPr>
        <w:t xml:space="preserve"> </w:t>
      </w:r>
      <w:proofErr w:type="spellStart"/>
      <w:r w:rsidRPr="00812F6D">
        <w:rPr>
          <w:i/>
          <w:sz w:val="24"/>
          <w:szCs w:val="24"/>
          <w:lang w:val="eu-ES"/>
        </w:rPr>
        <w:t>printDatuak</w:t>
      </w:r>
      <w:proofErr w:type="spellEnd"/>
      <w:r w:rsidRPr="00812F6D">
        <w:rPr>
          <w:i/>
          <w:sz w:val="24"/>
          <w:szCs w:val="24"/>
          <w:lang w:val="eu-ES"/>
        </w:rPr>
        <w:t>()</w:t>
      </w:r>
      <w:r>
        <w:rPr>
          <w:sz w:val="24"/>
          <w:szCs w:val="24"/>
          <w:lang w:val="eu-ES"/>
        </w:rPr>
        <w:t xml:space="preserve"> metodoari deituko dio (ikusi gezi gorria) eta bertako</w:t>
      </w:r>
      <w:r w:rsidR="00E5727D">
        <w:rPr>
          <w:sz w:val="24"/>
          <w:szCs w:val="24"/>
          <w:lang w:val="eu-ES"/>
        </w:rPr>
        <w:t>a</w:t>
      </w:r>
      <w:r>
        <w:rPr>
          <w:sz w:val="24"/>
          <w:szCs w:val="24"/>
          <w:lang w:val="eu-ES"/>
        </w:rPr>
        <w:t xml:space="preserve"> inprimatu, bestearekin batera.</w:t>
      </w:r>
    </w:p>
    <w:p w14:paraId="103D4C20" w14:textId="77777777" w:rsidR="00843B15" w:rsidRDefault="00167E2E" w:rsidP="001B5204">
      <w:pPr>
        <w:keepNext/>
        <w:spacing w:before="200" w:after="120"/>
        <w:jc w:val="center"/>
      </w:pPr>
      <w:r>
        <w:rPr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19840" behindDoc="0" locked="0" layoutInCell="1" allowOverlap="1" wp14:anchorId="0215B379" wp14:editId="642A449B">
                <wp:simplePos x="0" y="0"/>
                <wp:positionH relativeFrom="column">
                  <wp:posOffset>2894965</wp:posOffset>
                </wp:positionH>
                <wp:positionV relativeFrom="paragraph">
                  <wp:posOffset>573405</wp:posOffset>
                </wp:positionV>
                <wp:extent cx="1803400" cy="1441450"/>
                <wp:effectExtent l="0" t="0" r="25400" b="101600"/>
                <wp:wrapNone/>
                <wp:docPr id="6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3400" cy="1441450"/>
                          <a:chOff x="0" y="0"/>
                          <a:chExt cx="2228850" cy="1638300"/>
                        </a:xfrm>
                      </wpg:grpSpPr>
                      <wps:wsp>
                        <wps:cNvPr id="58" name="Conector recto 58"/>
                        <wps:cNvCnPr/>
                        <wps:spPr>
                          <a:xfrm>
                            <a:off x="0" y="0"/>
                            <a:ext cx="22225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ector recto de flecha 61"/>
                        <wps:cNvCnPr/>
                        <wps:spPr>
                          <a:xfrm>
                            <a:off x="285750" y="1638300"/>
                            <a:ext cx="1943100" cy="0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ector recto 62"/>
                        <wps:cNvCnPr/>
                        <wps:spPr>
                          <a:xfrm>
                            <a:off x="2216150" y="0"/>
                            <a:ext cx="0" cy="163195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87F0AA" id="Grupo 63" o:spid="_x0000_s1026" style="position:absolute;margin-left:227.95pt;margin-top:45.15pt;width:142pt;height:113.5pt;z-index:251619840;mso-width-relative:margin;mso-height-relative:margin" coordsize="22288,16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">
                <v:line id="Conector recto 58" o:spid="_x0000_s1027" style="position:absolute;visibility:visible;mso-wrap-style:square" from="0,0" to="2222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" strokecolor="#c00000 [3204]" strokeweight="1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61" o:spid="_x0000_s1028" type="#_x0000_t32" style="position:absolute;left:2857;top:16383;width:194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" strokecolor="#c00000 [3204]" strokeweight="1.5pt">
                  <v:stroke startarrow="block" joinstyle="miter"/>
                </v:shape>
                <v:line id="Conector recto 62" o:spid="_x0000_s1029" style="position:absolute;visibility:visible;mso-wrap-style:square" from="22161,0" to="22161,16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" strokecolor="#c00000 [3204]" strokeweight="1.5pt">
                  <v:stroke joinstyle="miter"/>
                </v:line>
              </v:group>
            </w:pict>
          </mc:Fallback>
        </mc:AlternateContent>
      </w:r>
      <w:r w:rsidR="00843B15" w:rsidRPr="00B8246D">
        <w:rPr>
          <w:noProof/>
          <w:sz w:val="24"/>
          <w:szCs w:val="24"/>
          <w:lang w:eastAsia="es-ES"/>
        </w:rPr>
        <w:drawing>
          <wp:inline distT="0" distB="0" distL="0" distR="0" wp14:anchorId="3D8706DA" wp14:editId="4496E5AB">
            <wp:extent cx="3124200" cy="1206883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1200" cy="12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12A3" w14:textId="12EAA31A" w:rsidR="00843B15" w:rsidRPr="00B8246D" w:rsidRDefault="00852BD2" w:rsidP="00843B15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6" w:name="_Toc515505370"/>
      <w:r w:rsidR="00E768EB">
        <w:rPr>
          <w:noProof/>
          <w:sz w:val="24"/>
          <w:szCs w:val="24"/>
          <w:lang w:val="eu-ES"/>
        </w:rPr>
        <w:t>23</w:t>
      </w:r>
      <w:r>
        <w:rPr>
          <w:sz w:val="24"/>
          <w:szCs w:val="24"/>
          <w:lang w:val="eu-ES"/>
        </w:rPr>
        <w:fldChar w:fldCharType="end"/>
      </w:r>
      <w:r w:rsidR="00843B15">
        <w:t xml:space="preserve">. </w:t>
      </w:r>
      <w:proofErr w:type="spellStart"/>
      <w:r w:rsidR="00843B15">
        <w:t>Irudia</w:t>
      </w:r>
      <w:proofErr w:type="spellEnd"/>
      <w:r w:rsidR="00843B15">
        <w:t xml:space="preserve">: </w:t>
      </w:r>
      <w:proofErr w:type="spellStart"/>
      <w:r w:rsidR="00843B15">
        <w:t>Adibidea</w:t>
      </w:r>
      <w:proofErr w:type="spellEnd"/>
      <w:r w:rsidR="00843B15">
        <w:t xml:space="preserve"> </w:t>
      </w:r>
      <w:r w:rsidR="00785AEF">
        <w:t>-</w:t>
      </w:r>
      <w:r w:rsidR="00812F6D">
        <w:t xml:space="preserve"> </w:t>
      </w:r>
      <w:proofErr w:type="spellStart"/>
      <w:proofErr w:type="gramStart"/>
      <w:r w:rsidR="00812F6D">
        <w:t>printDatuak</w:t>
      </w:r>
      <w:proofErr w:type="spellEnd"/>
      <w:r w:rsidR="00785AEF">
        <w:t>(</w:t>
      </w:r>
      <w:proofErr w:type="gramEnd"/>
      <w:r w:rsidR="00785AEF">
        <w:t>)</w:t>
      </w:r>
      <w:r w:rsidR="00812F6D">
        <w:t xml:space="preserve"> </w:t>
      </w:r>
      <w:proofErr w:type="spellStart"/>
      <w:r w:rsidR="00812F6D">
        <w:t>metodoa</w:t>
      </w:r>
      <w:proofErr w:type="spellEnd"/>
      <w:r w:rsidR="00812F6D">
        <w:t xml:space="preserve"> (</w:t>
      </w:r>
      <w:proofErr w:type="spellStart"/>
      <w:r w:rsidR="00812F6D">
        <w:t>Kamiseta</w:t>
      </w:r>
      <w:proofErr w:type="spellEnd"/>
      <w:r w:rsidR="00812F6D">
        <w:t>)</w:t>
      </w:r>
      <w:bookmarkEnd w:id="36"/>
    </w:p>
    <w:p w14:paraId="3D3DB4BB" w14:textId="77777777" w:rsidR="00843B15" w:rsidRPr="00380496" w:rsidRDefault="00843B15" w:rsidP="00E5113A">
      <w:pPr>
        <w:spacing w:before="200" w:after="120"/>
        <w:jc w:val="center"/>
        <w:rPr>
          <w:sz w:val="12"/>
          <w:szCs w:val="12"/>
          <w:lang w:val="eu-ES"/>
        </w:rPr>
      </w:pPr>
    </w:p>
    <w:p w14:paraId="034B48A6" w14:textId="77777777" w:rsidR="00167E2E" w:rsidRDefault="00380496" w:rsidP="00E5113A">
      <w:pPr>
        <w:keepNext/>
        <w:spacing w:before="120" w:after="120"/>
        <w:ind w:left="576"/>
        <w:jc w:val="center"/>
      </w:pPr>
      <w:r w:rsidRPr="00380496">
        <w:rPr>
          <w:noProof/>
          <w:sz w:val="24"/>
          <w:szCs w:val="24"/>
          <w:lang w:eastAsia="es-ES"/>
        </w:rPr>
        <w:drawing>
          <wp:inline distT="0" distB="0" distL="0" distR="0" wp14:anchorId="36651F52" wp14:editId="6BF5B885">
            <wp:extent cx="3244850" cy="1313964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3964" cy="132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AC31" w14:textId="37B11E4A" w:rsidR="00380496" w:rsidRDefault="00852BD2" w:rsidP="00167E2E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7" w:name="_Toc515505371"/>
      <w:r w:rsidR="00063B7E">
        <w:rPr>
          <w:noProof/>
          <w:sz w:val="24"/>
          <w:szCs w:val="24"/>
          <w:lang w:val="eu-ES"/>
        </w:rPr>
        <w:t>25</w:t>
      </w:r>
      <w:r>
        <w:rPr>
          <w:sz w:val="24"/>
          <w:szCs w:val="24"/>
          <w:lang w:val="eu-ES"/>
        </w:rPr>
        <w:fldChar w:fldCharType="end"/>
      </w:r>
      <w:r w:rsidR="00167E2E">
        <w:t xml:space="preserve">. </w:t>
      </w:r>
      <w:proofErr w:type="spellStart"/>
      <w:r w:rsidR="00167E2E">
        <w:t>Irudia</w:t>
      </w:r>
      <w:proofErr w:type="spellEnd"/>
      <w:r w:rsidR="00167E2E">
        <w:t xml:space="preserve">: </w:t>
      </w:r>
      <w:proofErr w:type="spellStart"/>
      <w:r w:rsidR="00167E2E" w:rsidRPr="002935B5">
        <w:t>Adibidea</w:t>
      </w:r>
      <w:proofErr w:type="spellEnd"/>
      <w:r w:rsidR="00167E2E" w:rsidRPr="002935B5">
        <w:t xml:space="preserve"> </w:t>
      </w:r>
      <w:r w:rsidR="00785AEF">
        <w:t>-</w:t>
      </w:r>
      <w:r w:rsidR="00167E2E" w:rsidRPr="002935B5">
        <w:t xml:space="preserve"> </w:t>
      </w:r>
      <w:proofErr w:type="spellStart"/>
      <w:proofErr w:type="gramStart"/>
      <w:r w:rsidR="00812F6D">
        <w:t>printDatuak</w:t>
      </w:r>
      <w:proofErr w:type="spellEnd"/>
      <w:r w:rsidR="00812F6D">
        <w:t>(</w:t>
      </w:r>
      <w:proofErr w:type="gramEnd"/>
      <w:r w:rsidR="00812F6D">
        <w:t xml:space="preserve">) </w:t>
      </w:r>
      <w:proofErr w:type="spellStart"/>
      <w:r w:rsidR="00812F6D">
        <w:t>m</w:t>
      </w:r>
      <w:r w:rsidR="00167E2E" w:rsidRPr="002935B5">
        <w:t>etodoa</w:t>
      </w:r>
      <w:proofErr w:type="spellEnd"/>
      <w:r w:rsidR="00812F6D">
        <w:t xml:space="preserve"> (</w:t>
      </w:r>
      <w:proofErr w:type="spellStart"/>
      <w:r w:rsidR="00812F6D">
        <w:t>Produktua</w:t>
      </w:r>
      <w:proofErr w:type="spellEnd"/>
      <w:r w:rsidR="00812F6D">
        <w:t>)</w:t>
      </w:r>
      <w:bookmarkEnd w:id="37"/>
    </w:p>
    <w:p w14:paraId="6B90D43A" w14:textId="77777777" w:rsidR="00380496" w:rsidRPr="00167E2E" w:rsidRDefault="00380496" w:rsidP="00167E2E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2E2AB2BA" w14:textId="77777777" w:rsidR="00812F6D" w:rsidRPr="00812F6D" w:rsidRDefault="00812F6D" w:rsidP="00E5113A">
      <w:pPr>
        <w:spacing w:before="200" w:after="120"/>
        <w:ind w:left="576"/>
        <w:jc w:val="both"/>
        <w:rPr>
          <w:sz w:val="24"/>
          <w:szCs w:val="24"/>
          <w:lang w:val="eu-ES"/>
        </w:rPr>
      </w:pPr>
      <w:r w:rsidRPr="00812F6D">
        <w:rPr>
          <w:sz w:val="24"/>
          <w:szCs w:val="24"/>
          <w:lang w:val="eu-ES"/>
        </w:rPr>
        <w:t>Metodo horrek, honako hau bueltatuko luke:</w:t>
      </w:r>
    </w:p>
    <w:p w14:paraId="37175493" w14:textId="77777777" w:rsidR="00E5113A" w:rsidRDefault="00812F6D" w:rsidP="00E5113A">
      <w:pPr>
        <w:keepNext/>
        <w:spacing w:before="120" w:after="120"/>
        <w:ind w:left="576"/>
        <w:jc w:val="center"/>
      </w:pPr>
      <w:r w:rsidRPr="00812F6D">
        <w:rPr>
          <w:noProof/>
          <w:sz w:val="24"/>
          <w:szCs w:val="24"/>
          <w:lang w:eastAsia="es-ES"/>
        </w:rPr>
        <w:drawing>
          <wp:inline distT="0" distB="0" distL="0" distR="0" wp14:anchorId="29FDEE5D" wp14:editId="4CB4B9A1">
            <wp:extent cx="1114748" cy="1076960"/>
            <wp:effectExtent l="0" t="0" r="9525" b="889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31783" cy="109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5E6D" w14:textId="3BB66FF4" w:rsidR="00812F6D" w:rsidRDefault="00852BD2" w:rsidP="00E5113A">
      <w:pPr>
        <w:pStyle w:val="Descripcin"/>
        <w:jc w:val="center"/>
        <w:rPr>
          <w:b/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8" w:name="_Toc515505372"/>
      <w:r w:rsidR="00E768EB">
        <w:rPr>
          <w:noProof/>
          <w:sz w:val="24"/>
          <w:szCs w:val="24"/>
          <w:lang w:val="eu-ES"/>
        </w:rPr>
        <w:t>25</w:t>
      </w:r>
      <w:r>
        <w:rPr>
          <w:sz w:val="24"/>
          <w:szCs w:val="24"/>
          <w:lang w:val="eu-ES"/>
        </w:rPr>
        <w:fldChar w:fldCharType="end"/>
      </w:r>
      <w:r w:rsidR="00E5113A">
        <w:t xml:space="preserve">. </w:t>
      </w:r>
      <w:proofErr w:type="spellStart"/>
      <w:r w:rsidR="00E5113A">
        <w:t>Irudia</w:t>
      </w:r>
      <w:proofErr w:type="spellEnd"/>
      <w:r w:rsidR="00E5113A">
        <w:t xml:space="preserve">: </w:t>
      </w:r>
      <w:proofErr w:type="spellStart"/>
      <w:r w:rsidR="00E5113A">
        <w:t>Adibidea</w:t>
      </w:r>
      <w:proofErr w:type="spellEnd"/>
      <w:r w:rsidR="00E5113A">
        <w:t xml:space="preserve"> - </w:t>
      </w:r>
      <w:proofErr w:type="spellStart"/>
      <w:proofErr w:type="gramStart"/>
      <w:r w:rsidR="00E5113A">
        <w:t>printDatuak</w:t>
      </w:r>
      <w:proofErr w:type="spellEnd"/>
      <w:r w:rsidR="00E5113A">
        <w:t>(</w:t>
      </w:r>
      <w:proofErr w:type="gramEnd"/>
      <w:r w:rsidR="00E5113A">
        <w:t>)</w:t>
      </w:r>
      <w:bookmarkEnd w:id="38"/>
    </w:p>
    <w:p w14:paraId="497738F7" w14:textId="77777777" w:rsidR="00E5113A" w:rsidRPr="00E5113A" w:rsidRDefault="00E5113A" w:rsidP="00E5113A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14:paraId="7DD12C80" w14:textId="77777777" w:rsidR="00812F6D" w:rsidRDefault="00812F6D" w:rsidP="00E5113A">
      <w:pPr>
        <w:spacing w:before="120" w:after="200"/>
        <w:ind w:left="576"/>
        <w:jc w:val="both"/>
        <w:rPr>
          <w:sz w:val="24"/>
          <w:szCs w:val="24"/>
          <w:lang w:val="eu-ES"/>
        </w:rPr>
      </w:pPr>
      <w:proofErr w:type="spellStart"/>
      <w:r w:rsidRPr="007E67AC">
        <w:rPr>
          <w:b/>
          <w:sz w:val="24"/>
          <w:szCs w:val="24"/>
          <w:lang w:val="eu-ES"/>
        </w:rPr>
        <w:t>printDatuak</w:t>
      </w:r>
      <w:proofErr w:type="spellEnd"/>
      <w:r w:rsidRPr="007E67AC">
        <w:rPr>
          <w:b/>
          <w:sz w:val="24"/>
          <w:szCs w:val="24"/>
          <w:lang w:val="eu-ES"/>
        </w:rPr>
        <w:t>()</w:t>
      </w:r>
      <w:r>
        <w:rPr>
          <w:sz w:val="24"/>
          <w:szCs w:val="24"/>
          <w:lang w:val="eu-ES"/>
        </w:rPr>
        <w:t xml:space="preserve"> metodoa klase guztietan sortu da. Honek, klaseko atributu guztien datuak erakusten ditu.</w:t>
      </w:r>
    </w:p>
    <w:p w14:paraId="5CA5235C" w14:textId="77777777" w:rsidR="00775080" w:rsidRDefault="00775080" w:rsidP="00A33A91">
      <w:pPr>
        <w:spacing w:before="120" w:after="200"/>
        <w:ind w:left="576"/>
        <w:jc w:val="both"/>
        <w:rPr>
          <w:sz w:val="24"/>
          <w:szCs w:val="24"/>
          <w:lang w:val="eu-ES"/>
        </w:rPr>
      </w:pPr>
      <w:proofErr w:type="spellStart"/>
      <w:r w:rsidRPr="00775080">
        <w:rPr>
          <w:b/>
          <w:sz w:val="24"/>
          <w:szCs w:val="24"/>
          <w:lang w:val="eu-ES"/>
        </w:rPr>
        <w:lastRenderedPageBreak/>
        <w:t>printDatuak</w:t>
      </w:r>
      <w:proofErr w:type="spellEnd"/>
      <w:r w:rsidRPr="00775080">
        <w:rPr>
          <w:b/>
          <w:sz w:val="24"/>
          <w:szCs w:val="24"/>
          <w:lang w:val="eu-ES"/>
        </w:rPr>
        <w:t>()</w:t>
      </w:r>
      <w:r>
        <w:rPr>
          <w:sz w:val="24"/>
          <w:szCs w:val="24"/>
          <w:lang w:val="eu-ES"/>
        </w:rPr>
        <w:t xml:space="preserve"> metodoaz gain, beste hainbat sortu dira. Ondorengo irudian ikusi daitezke adibide batzuk.</w:t>
      </w:r>
      <w:r w:rsidR="00E1662D">
        <w:rPr>
          <w:sz w:val="24"/>
          <w:szCs w:val="24"/>
          <w:lang w:val="eu-ES"/>
        </w:rPr>
        <w:t xml:space="preserve"> Metodo hauek, Kamiseta klasean definituta daudenak dira. Hauek, ondoren, Kamiseta kudeatzeko sortuta dauden beste klasean erabiliko dira, datu zehatz batzuk bistaratzeko.</w:t>
      </w:r>
    </w:p>
    <w:p w14:paraId="464A59D0" w14:textId="77777777" w:rsidR="00775080" w:rsidRDefault="001B339A" w:rsidP="00A33A91">
      <w:pPr>
        <w:keepNext/>
        <w:spacing w:before="120" w:after="120"/>
        <w:ind w:left="576"/>
        <w:jc w:val="center"/>
      </w:pPr>
      <w:r w:rsidRPr="001B339A">
        <w:rPr>
          <w:noProof/>
          <w:lang w:eastAsia="es-ES"/>
        </w:rPr>
        <w:drawing>
          <wp:inline distT="0" distB="0" distL="0" distR="0" wp14:anchorId="6CB55DDE" wp14:editId="4C42444F">
            <wp:extent cx="4972814" cy="274955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4907" cy="27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4ECA" w14:textId="35E6463F" w:rsidR="00775080" w:rsidRDefault="00775080" w:rsidP="00775080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9" w:name="_Toc515505373"/>
      <w:r w:rsidR="00063B7E">
        <w:rPr>
          <w:noProof/>
          <w:sz w:val="24"/>
          <w:szCs w:val="24"/>
          <w:lang w:val="eu-ES"/>
        </w:rPr>
        <w:t>27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r>
        <w:t>Metodoak</w:t>
      </w:r>
      <w:bookmarkEnd w:id="39"/>
      <w:proofErr w:type="spellEnd"/>
    </w:p>
    <w:p w14:paraId="7C2F6722" w14:textId="77777777" w:rsidR="00775080" w:rsidRDefault="00775080" w:rsidP="00A33A91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14:paraId="419475B1" w14:textId="77777777" w:rsidR="001B339A" w:rsidRDefault="00801BB7" w:rsidP="001B339A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Datuak pantailan inprimitzerakoan, zutabetan edo errenkadetan ikusi nahi denaren arabera, informazioa nahasi zamar agertu daiteke.</w:t>
      </w:r>
    </w:p>
    <w:p w14:paraId="7773E854" w14:textId="77777777" w:rsidR="00801BB7" w:rsidRDefault="00801BB7" w:rsidP="001B339A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Datuak errenkadetan bistaratzeko, </w:t>
      </w:r>
      <w:proofErr w:type="spellStart"/>
      <w:r w:rsidRPr="006C624D">
        <w:rPr>
          <w:b/>
          <w:sz w:val="24"/>
          <w:szCs w:val="24"/>
          <w:lang w:val="eu-ES"/>
        </w:rPr>
        <w:t>System.out.printf</w:t>
      </w:r>
      <w:proofErr w:type="spellEnd"/>
      <w:r w:rsidRPr="006C624D">
        <w:rPr>
          <w:b/>
          <w:sz w:val="24"/>
          <w:szCs w:val="24"/>
          <w:lang w:val="eu-ES"/>
        </w:rPr>
        <w:t>()</w:t>
      </w:r>
      <w:r>
        <w:rPr>
          <w:sz w:val="24"/>
          <w:szCs w:val="24"/>
          <w:lang w:val="eu-ES"/>
        </w:rPr>
        <w:t xml:space="preserve"> metodoa erabili da</w:t>
      </w:r>
      <w:r w:rsidR="006C624D">
        <w:rPr>
          <w:sz w:val="24"/>
          <w:szCs w:val="24"/>
          <w:lang w:val="eu-ES"/>
        </w:rPr>
        <w:t>, datuen arteko espazioa kontrolatzeko.</w:t>
      </w:r>
    </w:p>
    <w:p w14:paraId="34A4E756" w14:textId="77777777" w:rsidR="008F5EF7" w:rsidRDefault="008F5EF7" w:rsidP="001B339A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Ondoko irudian, horren adibide bat.</w:t>
      </w:r>
    </w:p>
    <w:p w14:paraId="354B9BCB" w14:textId="77777777" w:rsidR="00801BB7" w:rsidRDefault="006C624D" w:rsidP="00801BB7">
      <w:pPr>
        <w:keepNext/>
        <w:spacing w:before="120" w:after="120"/>
        <w:ind w:left="576"/>
        <w:jc w:val="center"/>
      </w:pPr>
      <w:r>
        <w:rPr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7CA76FFD" wp14:editId="254356FA">
                <wp:simplePos x="0" y="0"/>
                <wp:positionH relativeFrom="column">
                  <wp:posOffset>2298065</wp:posOffset>
                </wp:positionH>
                <wp:positionV relativeFrom="paragraph">
                  <wp:posOffset>400685</wp:posOffset>
                </wp:positionV>
                <wp:extent cx="3378200" cy="946150"/>
                <wp:effectExtent l="0" t="0" r="31750" b="82550"/>
                <wp:wrapNone/>
                <wp:docPr id="123" name="Grupo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8200" cy="946150"/>
                          <a:chOff x="0" y="0"/>
                          <a:chExt cx="3472345" cy="927100"/>
                        </a:xfrm>
                      </wpg:grpSpPr>
                      <wps:wsp>
                        <wps:cNvPr id="90" name="Conector recto 90"/>
                        <wps:cNvCnPr/>
                        <wps:spPr>
                          <a:xfrm>
                            <a:off x="3454400" y="0"/>
                            <a:ext cx="0" cy="92350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Conector recto de flecha 89"/>
                        <wps:cNvCnPr/>
                        <wps:spPr>
                          <a:xfrm>
                            <a:off x="414196" y="923507"/>
                            <a:ext cx="3058149" cy="3593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Conector recto 121"/>
                        <wps:cNvCnPr/>
                        <wps:spPr>
                          <a:xfrm>
                            <a:off x="0" y="0"/>
                            <a:ext cx="346355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BC59A8" id="Grupo 123" o:spid="_x0000_s1026" style="position:absolute;margin-left:180.95pt;margin-top:31.55pt;width:266pt;height:74.5pt;z-index:251680256;mso-width-relative:margin;mso-height-relative:margin" coordsize="34723,9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">
                <v:line id="Conector recto 90" o:spid="_x0000_s1027" style="position:absolute;visibility:visible;mso-wrap-style:square" from="34544,0" to="34544,9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" strokecolor="#c00000 [3204]" strokeweight="1.5pt">
                  <v:stroke joinstyle="miter"/>
                </v:line>
                <v:shape id="Conector recto de flecha 89" o:spid="_x0000_s1028" type="#_x0000_t32" style="position:absolute;left:4141;top:9235;width:30582;height: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" strokecolor="#c00000 [3204]" strokeweight="1.5pt">
                  <v:stroke startarrow="block" joinstyle="miter"/>
                </v:shape>
                <v:line id="Conector recto 121" o:spid="_x0000_s1029" style="position:absolute;visibility:visible;mso-wrap-style:square" from="0,0" to="3463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" strokecolor="#c00000 [3204]" strokeweight="1.5pt">
                  <v:stroke joinstyle="miter"/>
                </v:line>
              </v:group>
            </w:pict>
          </mc:Fallback>
        </mc:AlternateContent>
      </w:r>
      <w:r w:rsidR="00976D9B" w:rsidRPr="00976D9B">
        <w:rPr>
          <w:noProof/>
          <w:sz w:val="24"/>
          <w:szCs w:val="24"/>
          <w:lang w:eastAsia="es-ES"/>
        </w:rPr>
        <w:drawing>
          <wp:inline distT="0" distB="0" distL="0" distR="0" wp14:anchorId="5A05A413" wp14:editId="236C8B37">
            <wp:extent cx="5263911" cy="810260"/>
            <wp:effectExtent l="0" t="0" r="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246" cy="82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9483" w14:textId="7A889F1E" w:rsidR="00976D9B" w:rsidRDefault="00801BB7" w:rsidP="00801BB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0" w:name="_Toc515505374"/>
      <w:r w:rsidR="00063B7E">
        <w:rPr>
          <w:noProof/>
          <w:sz w:val="24"/>
          <w:szCs w:val="24"/>
          <w:lang w:val="eu-ES"/>
        </w:rPr>
        <w:t>28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proofErr w:type="gramStart"/>
      <w:r>
        <w:t>prodKontsultatu</w:t>
      </w:r>
      <w:proofErr w:type="spellEnd"/>
      <w:r>
        <w:t>(</w:t>
      </w:r>
      <w:proofErr w:type="gramEnd"/>
      <w:r>
        <w:t xml:space="preserve">) </w:t>
      </w:r>
      <w:proofErr w:type="spellStart"/>
      <w:r>
        <w:t>metodoa</w:t>
      </w:r>
      <w:proofErr w:type="spellEnd"/>
      <w:r>
        <w:t xml:space="preserve"> (</w:t>
      </w:r>
      <w:proofErr w:type="spellStart"/>
      <w:r>
        <w:t>Kamiseta</w:t>
      </w:r>
      <w:proofErr w:type="spellEnd"/>
      <w:r>
        <w:t>)</w:t>
      </w:r>
      <w:bookmarkEnd w:id="40"/>
    </w:p>
    <w:p w14:paraId="34E2304B" w14:textId="77777777" w:rsidR="00801BB7" w:rsidRDefault="00976D9B" w:rsidP="00A33A91">
      <w:pPr>
        <w:keepNext/>
        <w:spacing w:before="120" w:after="120"/>
        <w:ind w:left="576"/>
        <w:jc w:val="center"/>
      </w:pPr>
      <w:r w:rsidRPr="00976D9B">
        <w:rPr>
          <w:noProof/>
          <w:sz w:val="24"/>
          <w:szCs w:val="24"/>
          <w:lang w:eastAsia="es-ES"/>
        </w:rPr>
        <w:drawing>
          <wp:inline distT="0" distB="0" distL="0" distR="0" wp14:anchorId="7B34BCE3" wp14:editId="16258105">
            <wp:extent cx="5185504" cy="53721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7374" cy="55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8AC1" w14:textId="55891FA1" w:rsidR="001B339A" w:rsidRDefault="00801BB7" w:rsidP="00801BB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1" w:name="_Toc515505375"/>
      <w:r w:rsidR="00063B7E">
        <w:rPr>
          <w:noProof/>
          <w:sz w:val="24"/>
          <w:szCs w:val="24"/>
          <w:lang w:val="eu-ES"/>
        </w:rPr>
        <w:t>29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 w:rsidRPr="000A1F6B">
        <w:t>Adibidea</w:t>
      </w:r>
      <w:proofErr w:type="spellEnd"/>
      <w:r w:rsidRPr="000A1F6B">
        <w:t xml:space="preserve"> - </w:t>
      </w:r>
      <w:proofErr w:type="spellStart"/>
      <w:proofErr w:type="gramStart"/>
      <w:r w:rsidRPr="000A1F6B">
        <w:t>prodKontsultatu</w:t>
      </w:r>
      <w:proofErr w:type="spellEnd"/>
      <w:r w:rsidRPr="000A1F6B">
        <w:t>(</w:t>
      </w:r>
      <w:proofErr w:type="gramEnd"/>
      <w:r w:rsidRPr="000A1F6B">
        <w:t xml:space="preserve">) </w:t>
      </w:r>
      <w:proofErr w:type="spellStart"/>
      <w:r w:rsidRPr="000A1F6B">
        <w:t>metodoa</w:t>
      </w:r>
      <w:proofErr w:type="spellEnd"/>
      <w:r w:rsidRPr="000A1F6B">
        <w:t xml:space="preserve"> </w:t>
      </w:r>
      <w:r>
        <w:t>(</w:t>
      </w:r>
      <w:proofErr w:type="spellStart"/>
      <w:r>
        <w:t>Produktua</w:t>
      </w:r>
      <w:proofErr w:type="spellEnd"/>
      <w:r>
        <w:t>)</w:t>
      </w:r>
      <w:bookmarkEnd w:id="41"/>
    </w:p>
    <w:p w14:paraId="59CF0253" w14:textId="77777777" w:rsidR="00A33A91" w:rsidRPr="00A33A91" w:rsidRDefault="00A33A91" w:rsidP="00A33A91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14:paraId="75991FC9" w14:textId="77777777" w:rsidR="008F5EF7" w:rsidRDefault="008F5EF7" w:rsidP="00A33A91">
      <w:pPr>
        <w:spacing w:before="120" w:after="120"/>
        <w:ind w:left="576"/>
        <w:jc w:val="both"/>
        <w:rPr>
          <w:b/>
          <w:sz w:val="24"/>
          <w:szCs w:val="24"/>
          <w:lang w:val="eu-ES"/>
        </w:rPr>
      </w:pPr>
    </w:p>
    <w:p w14:paraId="0E6568F8" w14:textId="77777777" w:rsidR="008F5EF7" w:rsidRDefault="008F5EF7" w:rsidP="00A33A91">
      <w:pPr>
        <w:spacing w:before="120" w:after="120"/>
        <w:ind w:left="576"/>
        <w:jc w:val="both"/>
        <w:rPr>
          <w:b/>
          <w:sz w:val="24"/>
          <w:szCs w:val="24"/>
          <w:lang w:val="eu-ES"/>
        </w:rPr>
      </w:pPr>
    </w:p>
    <w:p w14:paraId="6378AAD0" w14:textId="77777777" w:rsidR="00A33A91" w:rsidRDefault="006C624D" w:rsidP="00A33A91">
      <w:pPr>
        <w:spacing w:before="120" w:after="120"/>
        <w:ind w:left="576"/>
        <w:jc w:val="both"/>
        <w:rPr>
          <w:sz w:val="24"/>
          <w:szCs w:val="24"/>
          <w:lang w:val="eu-ES"/>
        </w:rPr>
      </w:pPr>
      <w:r w:rsidRPr="00A33A91">
        <w:rPr>
          <w:b/>
          <w:sz w:val="24"/>
          <w:szCs w:val="24"/>
          <w:lang w:val="eu-ES"/>
        </w:rPr>
        <w:lastRenderedPageBreak/>
        <w:t>%1$-15s</w:t>
      </w:r>
      <w:r>
        <w:rPr>
          <w:sz w:val="24"/>
          <w:szCs w:val="24"/>
          <w:lang w:val="eu-ES"/>
        </w:rPr>
        <w:t xml:space="preserve"> bezalako parametroak erabiltzen dira.</w:t>
      </w:r>
      <w:r w:rsidRPr="006C624D">
        <w:rPr>
          <w:sz w:val="24"/>
          <w:szCs w:val="24"/>
          <w:lang w:val="eu-ES"/>
        </w:rPr>
        <w:t xml:space="preserve"> </w:t>
      </w:r>
      <w:r w:rsidR="00A33A91">
        <w:rPr>
          <w:sz w:val="24"/>
          <w:szCs w:val="24"/>
          <w:lang w:val="eu-ES"/>
        </w:rPr>
        <w:t>“%1$” zatiak, zenbatgarren aldagaiari egiten dion erreferentzia markatzen du. “15s” zatiak berriz, datuen arteko hutsune kopurua markatzen du.</w:t>
      </w:r>
    </w:p>
    <w:p w14:paraId="273DDAA9" w14:textId="77777777" w:rsidR="008F5EF7" w:rsidRPr="008F5EF7" w:rsidRDefault="008F5EF7" w:rsidP="00A33A91">
      <w:pPr>
        <w:spacing w:before="120" w:after="120"/>
        <w:ind w:left="576"/>
        <w:jc w:val="both"/>
        <w:rPr>
          <w:sz w:val="12"/>
          <w:szCs w:val="12"/>
          <w:lang w:val="eu-ES"/>
        </w:rPr>
      </w:pPr>
    </w:p>
    <w:p w14:paraId="0AFA4ADB" w14:textId="77777777" w:rsidR="00801BB7" w:rsidRDefault="00A33A91" w:rsidP="00A33A91">
      <w:pPr>
        <w:spacing w:before="120" w:after="120"/>
        <w:ind w:left="576"/>
        <w:jc w:val="both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646868E7" wp14:editId="37D34D98">
                <wp:simplePos x="0" y="0"/>
                <wp:positionH relativeFrom="column">
                  <wp:posOffset>2494915</wp:posOffset>
                </wp:positionH>
                <wp:positionV relativeFrom="paragraph">
                  <wp:posOffset>148590</wp:posOffset>
                </wp:positionV>
                <wp:extent cx="1955800" cy="219287"/>
                <wp:effectExtent l="0" t="38100" r="63500" b="28575"/>
                <wp:wrapNone/>
                <wp:docPr id="154" name="Grupo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0" cy="219287"/>
                          <a:chOff x="0" y="0"/>
                          <a:chExt cx="1924050" cy="190500"/>
                        </a:xfrm>
                      </wpg:grpSpPr>
                      <wps:wsp>
                        <wps:cNvPr id="194" name="Conector recto 194"/>
                        <wps:cNvCnPr/>
                        <wps:spPr>
                          <a:xfrm>
                            <a:off x="0" y="0"/>
                            <a:ext cx="1968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95" name="Grupo 195"/>
                        <wpg:cNvGrpSpPr/>
                        <wpg:grpSpPr>
                          <a:xfrm>
                            <a:off x="69850" y="6350"/>
                            <a:ext cx="1854200" cy="184150"/>
                            <a:chOff x="0" y="0"/>
                            <a:chExt cx="1854200" cy="184150"/>
                          </a:xfrm>
                        </wpg:grpSpPr>
                        <wps:wsp>
                          <wps:cNvPr id="196" name="Conector recto 196"/>
                          <wps:cNvCnPr/>
                          <wps:spPr>
                            <a:xfrm>
                              <a:off x="0" y="177800"/>
                              <a:ext cx="18542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" name="Conector recto 197"/>
                          <wps:cNvCnPr/>
                          <wps:spPr>
                            <a:xfrm>
                              <a:off x="6350" y="0"/>
                              <a:ext cx="0" cy="1841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8" name="Conector recto de flecha 198"/>
                          <wps:cNvCnPr/>
                          <wps:spPr>
                            <a:xfrm flipV="1">
                              <a:off x="1847850" y="6350"/>
                              <a:ext cx="0" cy="16510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6356B1" id="Grupo 154" o:spid="_x0000_s1026" style="position:absolute;margin-left:196.45pt;margin-top:11.7pt;width:154pt;height:17.25pt;z-index:251706880;mso-width-relative:margin;mso-height-relative:margin" coordsize="19240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">
                <v:line id="Conector recto 194" o:spid="_x0000_s1027" style="position:absolute;visibility:visible;mso-wrap-style:square" from="0,0" to="196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" strokecolor="#7030a0" strokeweight="1pt">
                  <v:stroke joinstyle="miter"/>
                </v:line>
                <v:group id="Grupo 195" o:spid="_x0000_s1028" style="position:absolute;left:698;top:63;width:18542;height:1842" coordsize="18542,1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line id="Conector recto 196" o:spid="_x0000_s1029" style="position:absolute;visibility:visible;mso-wrap-style:square" from="0,1778" to="18542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" strokecolor="#7030a0" strokeweight="1pt">
                    <v:stroke joinstyle="miter"/>
                  </v:line>
                  <v:line id="Conector recto 197" o:spid="_x0000_s1030" style="position:absolute;visibility:visible;mso-wrap-style:square" from="63,0" to="63,1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" strokecolor="#7030a0" strokeweight="1pt">
                    <v:stroke joinstyle="miter"/>
                  </v:line>
                  <v:shape id="Conector recto de flecha 198" o:spid="_x0000_s1031" type="#_x0000_t32" style="position:absolute;left:18478;top:63;width:0;height:16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" strokecolor="#7030a0" strokeweight="1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0EFB2BCB" wp14:editId="4054A393">
                <wp:simplePos x="0" y="0"/>
                <wp:positionH relativeFrom="column">
                  <wp:posOffset>1720215</wp:posOffset>
                </wp:positionH>
                <wp:positionV relativeFrom="paragraph">
                  <wp:posOffset>154940</wp:posOffset>
                </wp:positionV>
                <wp:extent cx="1924050" cy="152400"/>
                <wp:effectExtent l="0" t="38100" r="95250" b="19050"/>
                <wp:wrapNone/>
                <wp:docPr id="138" name="Grupo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152400"/>
                          <a:chOff x="0" y="0"/>
                          <a:chExt cx="1924050" cy="190500"/>
                        </a:xfrm>
                      </wpg:grpSpPr>
                      <wps:wsp>
                        <wps:cNvPr id="96" name="Conector recto 96"/>
                        <wps:cNvCnPr/>
                        <wps:spPr>
                          <a:xfrm>
                            <a:off x="0" y="0"/>
                            <a:ext cx="1968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2" name="Grupo 132"/>
                        <wpg:cNvGrpSpPr/>
                        <wpg:grpSpPr>
                          <a:xfrm>
                            <a:off x="69850" y="6350"/>
                            <a:ext cx="1854200" cy="184150"/>
                            <a:chOff x="0" y="0"/>
                            <a:chExt cx="1854200" cy="184150"/>
                          </a:xfrm>
                        </wpg:grpSpPr>
                        <wps:wsp>
                          <wps:cNvPr id="60" name="Conector recto 60"/>
                          <wps:cNvCnPr/>
                          <wps:spPr>
                            <a:xfrm>
                              <a:off x="0" y="177800"/>
                              <a:ext cx="18542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" name="Conector recto 114"/>
                          <wps:cNvCnPr/>
                          <wps:spPr>
                            <a:xfrm>
                              <a:off x="6350" y="0"/>
                              <a:ext cx="0" cy="1841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Conector recto de flecha 130"/>
                          <wps:cNvCnPr/>
                          <wps:spPr>
                            <a:xfrm flipV="1">
                              <a:off x="1847850" y="6350"/>
                              <a:ext cx="0" cy="16510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795E20" id="Grupo 138" o:spid="_x0000_s1026" style="position:absolute;margin-left:135.45pt;margin-top:12.2pt;width:151.5pt;height:12pt;z-index:251693568;mso-height-relative:margin" coordsize="19240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">
                <v:line id="Conector recto 96" o:spid="_x0000_s1027" style="position:absolute;visibility:visible;mso-wrap-style:square" from="0,0" to="196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" strokecolor="#9b2d1f [3205]" strokeweight="1pt">
                  <v:stroke joinstyle="miter"/>
                </v:line>
                <v:group id="Grupo 132" o:spid="_x0000_s1028" style="position:absolute;left:698;top:63;width:18542;height:1842" coordsize="18542,1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line id="Conector recto 60" o:spid="_x0000_s1029" style="position:absolute;visibility:visible;mso-wrap-style:square" from="0,1778" to="18542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" strokecolor="#9b2d1f [3205]" strokeweight="1pt">
                    <v:stroke joinstyle="miter"/>
                  </v:line>
                  <v:line id="Conector recto 114" o:spid="_x0000_s1030" style="position:absolute;visibility:visible;mso-wrap-style:square" from="63,0" to="63,1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" strokecolor="#9b2d1f [3205]" strokeweight="1pt">
                    <v:stroke joinstyle="miter"/>
                  </v:line>
                  <v:shape id="Conector recto de flecha 130" o:spid="_x0000_s1031" type="#_x0000_t32" style="position:absolute;left:18478;top:63;width:0;height:16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" strokecolor="#9b2d1f [3205]" strokeweight="1pt">
                    <v:stroke endarrow="block" joinstyle="miter"/>
                  </v:shape>
                </v:group>
              </v:group>
            </w:pict>
          </mc:Fallback>
        </mc:AlternateContent>
      </w:r>
      <w:r w:rsidR="006C624D" w:rsidRPr="006C624D">
        <w:rPr>
          <w:noProof/>
          <w:sz w:val="24"/>
          <w:szCs w:val="24"/>
          <w:lang w:eastAsia="es-ES"/>
        </w:rPr>
        <w:drawing>
          <wp:inline distT="0" distB="0" distL="0" distR="0" wp14:anchorId="2578D776" wp14:editId="0A1412B3">
            <wp:extent cx="4730750" cy="178572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7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75A5" w14:textId="77777777" w:rsidR="001B339A" w:rsidRPr="00A33A91" w:rsidRDefault="001B339A" w:rsidP="00A33A91">
      <w:pPr>
        <w:spacing w:before="120" w:after="120"/>
        <w:ind w:left="576"/>
        <w:jc w:val="both"/>
        <w:rPr>
          <w:sz w:val="12"/>
          <w:szCs w:val="12"/>
          <w:lang w:val="eu-ES"/>
        </w:rPr>
      </w:pPr>
    </w:p>
    <w:p w14:paraId="5BAC1CB9" w14:textId="77777777" w:rsidR="00A33A91" w:rsidRDefault="00A33A91" w:rsidP="00A33A91">
      <w:pPr>
        <w:spacing w:before="120" w:after="12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Espazioak kontrolatuta, ondorengo irudian ikusten den emaitza lortuko da.</w:t>
      </w:r>
    </w:p>
    <w:p w14:paraId="74D6C09E" w14:textId="77777777" w:rsidR="00A33A91" w:rsidRDefault="00A33A91" w:rsidP="00A33A91">
      <w:pPr>
        <w:keepNext/>
        <w:spacing w:after="120"/>
        <w:ind w:left="576"/>
        <w:jc w:val="center"/>
      </w:pPr>
      <w:r w:rsidRPr="00A33A91">
        <w:rPr>
          <w:noProof/>
          <w:sz w:val="24"/>
          <w:szCs w:val="24"/>
          <w:lang w:eastAsia="es-ES"/>
        </w:rPr>
        <w:drawing>
          <wp:inline distT="0" distB="0" distL="0" distR="0" wp14:anchorId="062869AB" wp14:editId="3F1E1DC4">
            <wp:extent cx="4393232" cy="850900"/>
            <wp:effectExtent l="0" t="0" r="7620" b="635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5884" cy="8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5E50" w14:textId="054EBFDA" w:rsidR="001B339A" w:rsidRDefault="00A33A91" w:rsidP="00A33A91">
      <w:pPr>
        <w:pStyle w:val="Descripcin"/>
        <w:jc w:val="center"/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2" w:name="_Toc515505376"/>
      <w:r w:rsidR="00063B7E">
        <w:rPr>
          <w:noProof/>
          <w:sz w:val="24"/>
          <w:szCs w:val="24"/>
          <w:lang w:val="eu-ES"/>
        </w:rPr>
        <w:t>30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- </w:t>
      </w:r>
      <w:proofErr w:type="spellStart"/>
      <w:proofErr w:type="gramStart"/>
      <w:r>
        <w:t>prodKontsultatu</w:t>
      </w:r>
      <w:proofErr w:type="spellEnd"/>
      <w:r>
        <w:t>(</w:t>
      </w:r>
      <w:proofErr w:type="gramEnd"/>
      <w:r>
        <w:t>)</w:t>
      </w:r>
      <w:bookmarkEnd w:id="42"/>
    </w:p>
    <w:p w14:paraId="6F371912" w14:textId="4DF6A1AF" w:rsidR="008F5EF7" w:rsidRDefault="008F5EF7" w:rsidP="008F5EF7">
      <w:pPr>
        <w:spacing w:before="120" w:after="120"/>
        <w:ind w:left="576"/>
        <w:jc w:val="both"/>
        <w:rPr>
          <w:sz w:val="12"/>
          <w:szCs w:val="12"/>
          <w:lang w:val="eu-ES"/>
        </w:rPr>
      </w:pPr>
    </w:p>
    <w:p w14:paraId="2FC9CB0A" w14:textId="77777777" w:rsidR="00E5727D" w:rsidRPr="00F57B32" w:rsidRDefault="00E5727D" w:rsidP="00E5727D">
      <w:pPr>
        <w:pStyle w:val="Ttulo3"/>
        <w:numPr>
          <w:ilvl w:val="2"/>
          <w:numId w:val="1"/>
        </w:numPr>
        <w:ind w:left="1082"/>
        <w:rPr>
          <w:b/>
          <w:i/>
          <w:color w:val="auto"/>
          <w:lang w:val="eu-ES"/>
        </w:rPr>
      </w:pPr>
      <w:bookmarkStart w:id="43" w:name="_Getter_&amp;_Setter"/>
      <w:bookmarkStart w:id="44" w:name="_Toc515501979"/>
      <w:bookmarkEnd w:id="43"/>
      <w:r w:rsidRPr="00F57B32">
        <w:rPr>
          <w:b/>
          <w:i/>
          <w:color w:val="auto"/>
          <w:lang w:val="eu-ES"/>
        </w:rPr>
        <w:t>Metodo estatikoak</w:t>
      </w:r>
      <w:bookmarkEnd w:id="44"/>
    </w:p>
    <w:p w14:paraId="6B7F1014" w14:textId="77777777" w:rsidR="00954C2E" w:rsidRDefault="00954C2E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Kamisetak, prakak, jertseak, bezeroak… hauetako klase kudeatzeko, beste klase bat sortu da, </w:t>
      </w:r>
      <w:r w:rsidRPr="00954C2E">
        <w:rPr>
          <w:b/>
          <w:sz w:val="24"/>
          <w:szCs w:val="24"/>
          <w:lang w:val="eu-ES"/>
        </w:rPr>
        <w:t>KamisetaKudeatu.java</w:t>
      </w:r>
      <w:r>
        <w:rPr>
          <w:sz w:val="24"/>
          <w:szCs w:val="24"/>
          <w:lang w:val="eu-ES"/>
        </w:rPr>
        <w:t xml:space="preserve"> bezalakoak. Kudeatzeko k</w:t>
      </w:r>
      <w:r w:rsidR="0008473C">
        <w:rPr>
          <w:sz w:val="24"/>
          <w:szCs w:val="24"/>
          <w:lang w:val="eu-ES"/>
        </w:rPr>
        <w:t xml:space="preserve">lase hauetako bakoitzean, </w:t>
      </w:r>
      <w:r w:rsidR="001516E3">
        <w:rPr>
          <w:sz w:val="24"/>
          <w:szCs w:val="24"/>
          <w:lang w:val="eu-ES"/>
        </w:rPr>
        <w:t>fitxategi</w:t>
      </w:r>
      <w:r>
        <w:rPr>
          <w:sz w:val="24"/>
          <w:szCs w:val="24"/>
          <w:lang w:val="eu-ES"/>
        </w:rPr>
        <w:t xml:space="preserve"> bat sortu da objektuak bertan gordetzeko eta metodo estatikoak, objektuak kudeatzeko.</w:t>
      </w:r>
      <w:r w:rsidR="001516E3">
        <w:rPr>
          <w:sz w:val="24"/>
          <w:szCs w:val="24"/>
          <w:lang w:val="eu-ES"/>
        </w:rPr>
        <w:t xml:space="preserve"> Kudeaketa hori, fitxategien gainean egiten da, aurrerago ikusiko den bezala.</w:t>
      </w:r>
    </w:p>
    <w:p w14:paraId="0498BA1E" w14:textId="77777777" w:rsidR="00166256" w:rsidRDefault="00166256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Metodo estatikok definitzeko, </w:t>
      </w:r>
      <w:r w:rsidRPr="00166256">
        <w:rPr>
          <w:i/>
          <w:sz w:val="24"/>
          <w:szCs w:val="24"/>
          <w:lang w:val="eu-ES"/>
        </w:rPr>
        <w:t>“</w:t>
      </w:r>
      <w:proofErr w:type="spellStart"/>
      <w:r w:rsidRPr="00166256">
        <w:rPr>
          <w:i/>
          <w:sz w:val="24"/>
          <w:szCs w:val="24"/>
          <w:lang w:val="eu-ES"/>
        </w:rPr>
        <w:t>static</w:t>
      </w:r>
      <w:proofErr w:type="spellEnd"/>
      <w:r w:rsidRPr="00166256">
        <w:rPr>
          <w:i/>
          <w:sz w:val="24"/>
          <w:szCs w:val="24"/>
          <w:lang w:val="eu-ES"/>
        </w:rPr>
        <w:t>”</w:t>
      </w:r>
      <w:r w:rsidR="00954C2E">
        <w:rPr>
          <w:sz w:val="24"/>
          <w:szCs w:val="24"/>
          <w:lang w:val="eu-ES"/>
        </w:rPr>
        <w:t xml:space="preserve"> hitza erabiltzen da. </w:t>
      </w:r>
    </w:p>
    <w:p w14:paraId="7228C545" w14:textId="77777777" w:rsidR="00936A16" w:rsidRDefault="004361B8" w:rsidP="00936A16">
      <w:pPr>
        <w:keepNext/>
        <w:spacing w:before="200" w:after="120"/>
        <w:ind w:left="1082"/>
        <w:jc w:val="center"/>
      </w:pPr>
      <w:r w:rsidRPr="004361B8">
        <w:rPr>
          <w:noProof/>
          <w:sz w:val="24"/>
          <w:szCs w:val="24"/>
          <w:lang w:eastAsia="es-ES"/>
        </w:rPr>
        <w:drawing>
          <wp:inline distT="0" distB="0" distL="0" distR="0" wp14:anchorId="284E5207" wp14:editId="0168BFA6">
            <wp:extent cx="4072382" cy="192094"/>
            <wp:effectExtent l="0" t="0" r="0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80281" cy="1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E6FF" w14:textId="4DF94459" w:rsidR="00936A16" w:rsidRDefault="00936A16" w:rsidP="00936A16">
      <w:pPr>
        <w:pStyle w:val="Descripcin"/>
        <w:ind w:left="1082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5" w:name="_Toc515505377"/>
      <w:r w:rsidR="00063B7E">
        <w:rPr>
          <w:noProof/>
          <w:sz w:val="24"/>
          <w:szCs w:val="24"/>
          <w:lang w:val="eu-ES"/>
        </w:rPr>
        <w:t>31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estatiko</w:t>
      </w:r>
      <w:proofErr w:type="spellEnd"/>
      <w:r>
        <w:t xml:space="preserve"> </w:t>
      </w:r>
      <w:proofErr w:type="spellStart"/>
      <w:r>
        <w:t>bat</w:t>
      </w:r>
      <w:proofErr w:type="spellEnd"/>
      <w:r>
        <w:t xml:space="preserve"> </w:t>
      </w:r>
      <w:proofErr w:type="spellStart"/>
      <w:r>
        <w:t>definitu</w:t>
      </w:r>
      <w:bookmarkEnd w:id="45"/>
      <w:proofErr w:type="spellEnd"/>
    </w:p>
    <w:p w14:paraId="1FBE9317" w14:textId="77777777" w:rsidR="00954C2E" w:rsidRPr="00954C2E" w:rsidRDefault="00954C2E" w:rsidP="00954C2E">
      <w:pPr>
        <w:spacing w:before="200" w:after="200"/>
        <w:ind w:left="1416"/>
        <w:jc w:val="center"/>
        <w:rPr>
          <w:sz w:val="12"/>
          <w:szCs w:val="12"/>
          <w:lang w:val="eu-ES"/>
        </w:rPr>
      </w:pPr>
    </w:p>
    <w:p w14:paraId="6D1D93A6" w14:textId="77777777" w:rsidR="00954C2E" w:rsidRDefault="00954C2E" w:rsidP="00954C2E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Metodo hauek, instantzia berririk egin gabe erabili daitezke.</w:t>
      </w:r>
    </w:p>
    <w:p w14:paraId="22B62D49" w14:textId="77777777" w:rsidR="00EB0411" w:rsidRDefault="004361B8" w:rsidP="00EB0411">
      <w:pPr>
        <w:keepNext/>
        <w:spacing w:before="200" w:after="120"/>
        <w:ind w:left="708"/>
        <w:jc w:val="center"/>
      </w:pPr>
      <w:r w:rsidRPr="004361B8">
        <w:rPr>
          <w:noProof/>
        </w:rPr>
        <w:drawing>
          <wp:inline distT="0" distB="0" distL="0" distR="0" wp14:anchorId="20DF449E" wp14:editId="2A8CF5CF">
            <wp:extent cx="2896004" cy="219106"/>
            <wp:effectExtent l="0" t="0" r="0" b="9525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053D" w14:textId="11DA014F" w:rsidR="00E5727D" w:rsidRDefault="00EB0411" w:rsidP="00EB0411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6" w:name="_Toc515505378"/>
      <w:r w:rsidR="00063B7E">
        <w:rPr>
          <w:noProof/>
          <w:sz w:val="24"/>
          <w:szCs w:val="24"/>
          <w:lang w:val="eu-ES"/>
        </w:rPr>
        <w:t>32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estatikoak</w:t>
      </w:r>
      <w:proofErr w:type="spellEnd"/>
      <w:r>
        <w:t xml:space="preserve"> </w:t>
      </w:r>
      <w:proofErr w:type="spellStart"/>
      <w:r>
        <w:t>erabiltzen</w:t>
      </w:r>
      <w:bookmarkEnd w:id="46"/>
      <w:proofErr w:type="spellEnd"/>
    </w:p>
    <w:p w14:paraId="4979C615" w14:textId="77777777" w:rsidR="00EB0411" w:rsidRPr="00EB0411" w:rsidRDefault="00EB0411" w:rsidP="00EB0411">
      <w:pPr>
        <w:spacing w:before="200" w:after="200"/>
        <w:ind w:left="1416"/>
        <w:jc w:val="center"/>
        <w:rPr>
          <w:sz w:val="12"/>
          <w:szCs w:val="12"/>
          <w:lang w:val="eu-ES"/>
        </w:rPr>
      </w:pPr>
    </w:p>
    <w:p w14:paraId="5FB0F40F" w14:textId="77777777" w:rsidR="00166256" w:rsidRDefault="00954C2E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Irudian ikusten den bezala, </w:t>
      </w:r>
      <w:proofErr w:type="spellStart"/>
      <w:r>
        <w:rPr>
          <w:sz w:val="24"/>
          <w:szCs w:val="24"/>
          <w:lang w:val="eu-ES"/>
        </w:rPr>
        <w:t>kamisetaGehitu</w:t>
      </w:r>
      <w:proofErr w:type="spellEnd"/>
      <w:r>
        <w:rPr>
          <w:sz w:val="24"/>
          <w:szCs w:val="24"/>
          <w:lang w:val="eu-ES"/>
        </w:rPr>
        <w:t>(</w:t>
      </w:r>
      <w:proofErr w:type="spellStart"/>
      <w:r w:rsidR="004361B8">
        <w:rPr>
          <w:sz w:val="24"/>
          <w:szCs w:val="24"/>
          <w:lang w:val="eu-ES"/>
        </w:rPr>
        <w:t>arg</w:t>
      </w:r>
      <w:proofErr w:type="spellEnd"/>
      <w:r>
        <w:rPr>
          <w:sz w:val="24"/>
          <w:szCs w:val="24"/>
          <w:lang w:val="eu-ES"/>
        </w:rPr>
        <w:t xml:space="preserve">) metodo estatikoa da, eta metodo hori erabiltzeko, ez dago </w:t>
      </w:r>
      <w:proofErr w:type="spellStart"/>
      <w:r>
        <w:rPr>
          <w:sz w:val="24"/>
          <w:szCs w:val="24"/>
          <w:lang w:val="eu-ES"/>
        </w:rPr>
        <w:t>instantziatu</w:t>
      </w:r>
      <w:proofErr w:type="spellEnd"/>
      <w:r>
        <w:rPr>
          <w:sz w:val="24"/>
          <w:szCs w:val="24"/>
          <w:lang w:val="eu-ES"/>
        </w:rPr>
        <w:t xml:space="preserve"> beharrik. Nahikoa da metodoa definituta dagoen klasearen izena aurretik jartzea. </w:t>
      </w:r>
    </w:p>
    <w:p w14:paraId="228FDAE3" w14:textId="77777777" w:rsidR="00954C2E" w:rsidRPr="00954C2E" w:rsidRDefault="00954C2E" w:rsidP="00954C2E">
      <w:pPr>
        <w:spacing w:before="200" w:after="200"/>
        <w:ind w:left="1416"/>
        <w:jc w:val="center"/>
        <w:rPr>
          <w:b/>
          <w:sz w:val="24"/>
          <w:szCs w:val="24"/>
          <w:lang w:val="eu-ES"/>
        </w:rPr>
      </w:pPr>
      <w:r w:rsidRPr="00954C2E">
        <w:rPr>
          <w:b/>
          <w:sz w:val="24"/>
          <w:szCs w:val="24"/>
          <w:lang w:val="eu-ES"/>
        </w:rPr>
        <w:t>&lt;</w:t>
      </w:r>
      <w:proofErr w:type="spellStart"/>
      <w:r w:rsidRPr="00954C2E">
        <w:rPr>
          <w:b/>
          <w:sz w:val="24"/>
          <w:szCs w:val="24"/>
          <w:lang w:val="eu-ES"/>
        </w:rPr>
        <w:t>Klase_izena</w:t>
      </w:r>
      <w:proofErr w:type="spellEnd"/>
      <w:r w:rsidRPr="00954C2E">
        <w:rPr>
          <w:b/>
          <w:sz w:val="24"/>
          <w:szCs w:val="24"/>
          <w:lang w:val="eu-ES"/>
        </w:rPr>
        <w:t>&gt;.&lt;</w:t>
      </w:r>
      <w:proofErr w:type="spellStart"/>
      <w:r w:rsidRPr="00954C2E">
        <w:rPr>
          <w:b/>
          <w:sz w:val="24"/>
          <w:szCs w:val="24"/>
          <w:lang w:val="eu-ES"/>
        </w:rPr>
        <w:t>metodo_estatiko_izena</w:t>
      </w:r>
      <w:proofErr w:type="spellEnd"/>
      <w:r w:rsidRPr="00954C2E">
        <w:rPr>
          <w:b/>
          <w:sz w:val="24"/>
          <w:szCs w:val="24"/>
          <w:lang w:val="eu-ES"/>
        </w:rPr>
        <w:t>&gt;;</w:t>
      </w:r>
    </w:p>
    <w:p w14:paraId="2542ECDE" w14:textId="77777777" w:rsidR="00166256" w:rsidRDefault="00166256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Metodo estatikoen adibide batzuk, hondoko irudian ikusten da.</w:t>
      </w:r>
      <w:r w:rsidR="00EB0411">
        <w:rPr>
          <w:sz w:val="24"/>
          <w:szCs w:val="24"/>
          <w:lang w:val="eu-ES"/>
        </w:rPr>
        <w:t xml:space="preserve"> Aurretik komentatu bezala, objektuak gordetzeko </w:t>
      </w:r>
      <w:r w:rsidR="001516E3">
        <w:rPr>
          <w:sz w:val="24"/>
          <w:szCs w:val="24"/>
          <w:lang w:val="eu-ES"/>
        </w:rPr>
        <w:t>fitxategi</w:t>
      </w:r>
      <w:r w:rsidR="00EB0411">
        <w:rPr>
          <w:sz w:val="24"/>
          <w:szCs w:val="24"/>
          <w:lang w:val="eu-ES"/>
        </w:rPr>
        <w:t xml:space="preserve"> bat sortu da eta objektu horiek kudeatzeko (gehitu, ezabatu, erakutsi…) metodo estatikoak.</w:t>
      </w:r>
    </w:p>
    <w:p w14:paraId="1385C68F" w14:textId="77777777" w:rsidR="008A568C" w:rsidRDefault="008A568C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Fitxategiak, Objektuak karpeta barruan sortzen dira eta </w:t>
      </w:r>
      <w:r w:rsidRPr="008A568C">
        <w:rPr>
          <w:b/>
          <w:sz w:val="24"/>
          <w:szCs w:val="24"/>
          <w:lang w:val="eu-ES"/>
        </w:rPr>
        <w:t>kamiseta.obj</w:t>
      </w:r>
      <w:r>
        <w:rPr>
          <w:sz w:val="24"/>
          <w:szCs w:val="24"/>
          <w:lang w:val="eu-ES"/>
        </w:rPr>
        <w:t xml:space="preserve"> bezalakoak izango dira.</w:t>
      </w:r>
    </w:p>
    <w:p w14:paraId="0E1F217C" w14:textId="62155EDA" w:rsidR="00F648C7" w:rsidRDefault="009B7A5D" w:rsidP="004361B8">
      <w:pPr>
        <w:keepNext/>
        <w:spacing w:before="200" w:after="0"/>
        <w:ind w:left="708"/>
        <w:jc w:val="center"/>
      </w:pPr>
      <w:r w:rsidRPr="009B7A5D">
        <w:drawing>
          <wp:inline distT="0" distB="0" distL="0" distR="0" wp14:anchorId="68E4B513" wp14:editId="7CBECA02">
            <wp:extent cx="3733436" cy="1785938"/>
            <wp:effectExtent l="0" t="0" r="635" b="508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8410" cy="182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5B1A" w14:textId="4F7FB67E" w:rsidR="00535227" w:rsidRDefault="00F648C7" w:rsidP="008F5EF7">
      <w:pPr>
        <w:pStyle w:val="Descripcin"/>
        <w:spacing w:after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7" w:name="_Toc515505379"/>
      <w:r w:rsidR="00063B7E">
        <w:rPr>
          <w:noProof/>
          <w:sz w:val="24"/>
          <w:szCs w:val="24"/>
          <w:lang w:val="eu-ES"/>
        </w:rPr>
        <w:t>33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estatikoak</w:t>
      </w:r>
      <w:bookmarkEnd w:id="47"/>
      <w:proofErr w:type="spellEnd"/>
    </w:p>
    <w:p w14:paraId="4E37D21B" w14:textId="77777777" w:rsidR="00F648C7" w:rsidRPr="00E5113A" w:rsidRDefault="00F648C7" w:rsidP="00F648C7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14:paraId="4E843198" w14:textId="1567D0BC" w:rsidR="00F648C7" w:rsidRDefault="0008473C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Metodo estatiko baten adibidea ondoko irudian ikusi daiteke. Metodo hau, objektu bat (kamiseta kasu hon</w:t>
      </w:r>
      <w:r w:rsidR="007E4E2F">
        <w:rPr>
          <w:sz w:val="24"/>
          <w:szCs w:val="24"/>
          <w:lang w:val="eu-ES"/>
        </w:rPr>
        <w:t>e</w:t>
      </w:r>
      <w:r>
        <w:rPr>
          <w:sz w:val="24"/>
          <w:szCs w:val="24"/>
          <w:lang w:val="eu-ES"/>
        </w:rPr>
        <w:t xml:space="preserve">tan) </w:t>
      </w:r>
      <w:r w:rsidR="009B7A5D">
        <w:rPr>
          <w:sz w:val="24"/>
          <w:szCs w:val="24"/>
          <w:lang w:val="eu-ES"/>
        </w:rPr>
        <w:t>datu basera</w:t>
      </w:r>
      <w:r>
        <w:rPr>
          <w:sz w:val="24"/>
          <w:szCs w:val="24"/>
          <w:lang w:val="eu-ES"/>
        </w:rPr>
        <w:t xml:space="preserve"> gehitzeko sortu da.</w:t>
      </w:r>
    </w:p>
    <w:p w14:paraId="406F819D" w14:textId="7DE606D4" w:rsidR="0008473C" w:rsidRPr="000E44D6" w:rsidRDefault="0008473C" w:rsidP="0008473C">
      <w:pPr>
        <w:pStyle w:val="Prrafodelista"/>
        <w:numPr>
          <w:ilvl w:val="0"/>
          <w:numId w:val="18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0E44D6">
        <w:rPr>
          <w:sz w:val="24"/>
          <w:szCs w:val="24"/>
          <w:lang w:val="eu-ES"/>
        </w:rPr>
        <w:t>Objektuaren instantzia berria sortzen da</w:t>
      </w:r>
      <w:r w:rsidR="009B7A5D">
        <w:rPr>
          <w:sz w:val="24"/>
          <w:szCs w:val="24"/>
          <w:lang w:val="eu-ES"/>
        </w:rPr>
        <w:t>, erabiltzaileak bistan sartu dituen datuekin</w:t>
      </w:r>
      <w:r w:rsidRPr="000E44D6">
        <w:rPr>
          <w:sz w:val="24"/>
          <w:szCs w:val="24"/>
          <w:lang w:val="eu-ES"/>
        </w:rPr>
        <w:t>.</w:t>
      </w:r>
    </w:p>
    <w:p w14:paraId="10CC455F" w14:textId="04F2F512" w:rsidR="0008473C" w:rsidRPr="000E44D6" w:rsidRDefault="0008473C" w:rsidP="000E44D6">
      <w:pPr>
        <w:pStyle w:val="Prrafodelista"/>
        <w:numPr>
          <w:ilvl w:val="0"/>
          <w:numId w:val="18"/>
        </w:numPr>
        <w:spacing w:before="20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0E44D6">
        <w:rPr>
          <w:sz w:val="24"/>
          <w:szCs w:val="24"/>
          <w:lang w:val="eu-ES"/>
        </w:rPr>
        <w:t xml:space="preserve">Sortutako instantzia berri hori </w:t>
      </w:r>
      <w:r w:rsidR="009B7A5D">
        <w:rPr>
          <w:sz w:val="24"/>
          <w:szCs w:val="24"/>
          <w:lang w:val="eu-ES"/>
        </w:rPr>
        <w:t>datu basean erregistratzen da</w:t>
      </w:r>
      <w:r w:rsidRPr="000E44D6">
        <w:rPr>
          <w:sz w:val="24"/>
          <w:szCs w:val="24"/>
          <w:lang w:val="eu-ES"/>
        </w:rPr>
        <w:t>. Honetarako,</w:t>
      </w:r>
      <w:r w:rsidR="00664152">
        <w:rPr>
          <w:sz w:val="24"/>
          <w:szCs w:val="24"/>
          <w:lang w:val="eu-ES"/>
        </w:rPr>
        <w:t xml:space="preserve"> kasu honetan, INSERT bat egiten da datu baseko kamiseta </w:t>
      </w:r>
      <w:proofErr w:type="spellStart"/>
      <w:r w:rsidR="00664152">
        <w:rPr>
          <w:sz w:val="24"/>
          <w:szCs w:val="24"/>
          <w:lang w:val="eu-ES"/>
        </w:rPr>
        <w:t>kamiseta</w:t>
      </w:r>
      <w:proofErr w:type="spellEnd"/>
      <w:r w:rsidR="00664152">
        <w:rPr>
          <w:sz w:val="24"/>
          <w:szCs w:val="24"/>
          <w:lang w:val="eu-ES"/>
        </w:rPr>
        <w:t xml:space="preserve"> eta produktua tauletan (bi tauletan egin behar da, herentzia dagoelako eta produktua taulan, kamisetaren datuak erregistratzen direlako)</w:t>
      </w:r>
      <w:r w:rsidR="000E44D6" w:rsidRPr="000E44D6">
        <w:rPr>
          <w:sz w:val="24"/>
          <w:szCs w:val="24"/>
          <w:lang w:val="eu-ES"/>
        </w:rPr>
        <w:t xml:space="preserve">. </w:t>
      </w:r>
    </w:p>
    <w:p w14:paraId="078DFF1E" w14:textId="09952808" w:rsidR="00F648C7" w:rsidRDefault="009B7A5D" w:rsidP="009B7A5D">
      <w:pPr>
        <w:keepNext/>
        <w:spacing w:before="120" w:after="0"/>
        <w:jc w:val="center"/>
      </w:pPr>
      <w:r w:rsidRPr="009B7A5D">
        <w:drawing>
          <wp:inline distT="0" distB="0" distL="0" distR="0" wp14:anchorId="3A2D70A1" wp14:editId="3E58A2D4">
            <wp:extent cx="4957762" cy="3525934"/>
            <wp:effectExtent l="0" t="0" r="0" b="0"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1391" cy="353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DED0" w14:textId="3D0550A1" w:rsidR="00F648C7" w:rsidRDefault="00F648C7" w:rsidP="00F648C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8" w:name="_Toc515505380"/>
      <w:r w:rsidR="00063B7E">
        <w:rPr>
          <w:noProof/>
          <w:sz w:val="24"/>
          <w:szCs w:val="24"/>
          <w:lang w:val="eu-ES"/>
        </w:rPr>
        <w:t>34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estatikoa</w:t>
      </w:r>
      <w:bookmarkEnd w:id="48"/>
      <w:proofErr w:type="spellEnd"/>
    </w:p>
    <w:p w14:paraId="194429C9" w14:textId="77777777" w:rsidR="00F648C7" w:rsidRDefault="005305A0" w:rsidP="00163A41">
      <w:pPr>
        <w:spacing w:before="12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Sortu diren metodo estatikoak honako hauek dira:</w:t>
      </w:r>
    </w:p>
    <w:p w14:paraId="6703BADD" w14:textId="77777777" w:rsidR="00163A41" w:rsidRDefault="00163A41" w:rsidP="00163A41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i/>
          <w:sz w:val="24"/>
          <w:szCs w:val="24"/>
          <w:u w:val="single"/>
          <w:lang w:val="eu-ES"/>
        </w:rPr>
        <w:t>Metodoak</w:t>
      </w:r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(</w:t>
      </w:r>
      <w:r w:rsidRPr="002510D8">
        <w:rPr>
          <w:noProof/>
          <w:sz w:val="24"/>
          <w:szCs w:val="24"/>
          <w:lang w:eastAsia="es-ES"/>
        </w:rPr>
        <w:drawing>
          <wp:inline distT="0" distB="0" distL="0" distR="0" wp14:anchorId="75E436BE" wp14:editId="696B770E">
            <wp:extent cx="833872" cy="153821"/>
            <wp:effectExtent l="0" t="0" r="4445" b="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3424" cy="1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14:paraId="1524AEFE" w14:textId="2F0F1915" w:rsidR="00163A41" w:rsidRDefault="00163A41" w:rsidP="001134F8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8A568C">
        <w:rPr>
          <w:b/>
          <w:sz w:val="24"/>
          <w:szCs w:val="24"/>
          <w:lang w:val="eu-ES"/>
        </w:rPr>
        <w:t>print</w:t>
      </w:r>
      <w:r w:rsidR="001134F8">
        <w:rPr>
          <w:b/>
          <w:sz w:val="24"/>
          <w:szCs w:val="24"/>
          <w:lang w:val="eu-ES"/>
        </w:rPr>
        <w:t>Urdinez</w:t>
      </w:r>
      <w:proofErr w:type="spellEnd"/>
      <w:r w:rsidRPr="008A568C">
        <w:rPr>
          <w:b/>
          <w:sz w:val="24"/>
          <w:szCs w:val="24"/>
          <w:lang w:val="eu-ES"/>
        </w:rPr>
        <w:t>(</w:t>
      </w:r>
      <w:proofErr w:type="spellStart"/>
      <w:r w:rsidRPr="008A568C">
        <w:rPr>
          <w:b/>
          <w:sz w:val="24"/>
          <w:szCs w:val="24"/>
          <w:lang w:val="eu-ES"/>
        </w:rPr>
        <w:t>textua</w:t>
      </w:r>
      <w:proofErr w:type="spellEnd"/>
      <w:r w:rsidRPr="008A568C">
        <w:rPr>
          <w:b/>
          <w:sz w:val="24"/>
          <w:szCs w:val="24"/>
          <w:lang w:val="eu-ES"/>
        </w:rPr>
        <w:t xml:space="preserve">: String): String </w:t>
      </w:r>
      <w:r w:rsidRPr="008A568C">
        <w:rPr>
          <w:b/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</w:t>
      </w:r>
      <w:proofErr w:type="spellStart"/>
      <w:r>
        <w:rPr>
          <w:sz w:val="24"/>
          <w:szCs w:val="24"/>
          <w:lang w:val="eu-ES"/>
        </w:rPr>
        <w:t>Textua</w:t>
      </w:r>
      <w:proofErr w:type="spellEnd"/>
      <w:r>
        <w:rPr>
          <w:sz w:val="24"/>
          <w:szCs w:val="24"/>
          <w:lang w:val="eu-ES"/>
        </w:rPr>
        <w:t xml:space="preserve"> </w:t>
      </w:r>
      <w:r w:rsidR="001134F8">
        <w:rPr>
          <w:sz w:val="24"/>
          <w:szCs w:val="24"/>
          <w:lang w:val="eu-ES"/>
        </w:rPr>
        <w:t>urdinez</w:t>
      </w:r>
      <w:r>
        <w:rPr>
          <w:sz w:val="24"/>
          <w:szCs w:val="24"/>
          <w:lang w:val="eu-ES"/>
        </w:rPr>
        <w:t xml:space="preserve"> bueltatzen duen metodoa.</w:t>
      </w:r>
      <w:r w:rsidR="001134F8">
        <w:rPr>
          <w:sz w:val="24"/>
          <w:szCs w:val="24"/>
          <w:lang w:val="eu-ES"/>
        </w:rPr>
        <w:t xml:space="preserve"> </w:t>
      </w:r>
      <w:r w:rsidR="001134F8" w:rsidRPr="001134F8">
        <w:rPr>
          <w:sz w:val="24"/>
          <w:szCs w:val="24"/>
          <w:lang w:val="eu-ES"/>
        </w:rPr>
        <w:t>Mezuak urdinez kontsolan inprimitzeko (</w:t>
      </w:r>
      <w:proofErr w:type="spellStart"/>
      <w:r w:rsidR="001134F8" w:rsidRPr="001134F8">
        <w:rPr>
          <w:sz w:val="24"/>
          <w:szCs w:val="24"/>
          <w:lang w:val="eu-ES"/>
        </w:rPr>
        <w:t>db</w:t>
      </w:r>
      <w:proofErr w:type="spellEnd"/>
      <w:r w:rsidR="001134F8" w:rsidRPr="001134F8">
        <w:rPr>
          <w:sz w:val="24"/>
          <w:szCs w:val="24"/>
          <w:lang w:val="eu-ES"/>
        </w:rPr>
        <w:t>-ra konektatzen denean adibidez)</w:t>
      </w:r>
      <w:r w:rsidR="001134F8">
        <w:rPr>
          <w:sz w:val="24"/>
          <w:szCs w:val="24"/>
          <w:lang w:val="eu-ES"/>
        </w:rPr>
        <w:t>.</w:t>
      </w:r>
    </w:p>
    <w:p w14:paraId="71420C4C" w14:textId="3F764991" w:rsidR="001134F8" w:rsidRPr="001134F8" w:rsidRDefault="001134F8" w:rsidP="00E57813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1134F8">
        <w:rPr>
          <w:b/>
          <w:sz w:val="24"/>
          <w:szCs w:val="24"/>
          <w:lang w:val="eu-ES"/>
        </w:rPr>
        <w:t>printErrMezuak</w:t>
      </w:r>
      <w:proofErr w:type="spellEnd"/>
      <w:r w:rsidRPr="001134F8">
        <w:rPr>
          <w:b/>
          <w:sz w:val="24"/>
          <w:szCs w:val="24"/>
          <w:lang w:val="eu-ES"/>
        </w:rPr>
        <w:t>(</w:t>
      </w:r>
      <w:proofErr w:type="spellStart"/>
      <w:r w:rsidRPr="001134F8">
        <w:rPr>
          <w:b/>
          <w:sz w:val="24"/>
          <w:szCs w:val="24"/>
          <w:lang w:val="eu-ES"/>
        </w:rPr>
        <w:t>textua</w:t>
      </w:r>
      <w:proofErr w:type="spellEnd"/>
      <w:r w:rsidRPr="001134F8">
        <w:rPr>
          <w:b/>
          <w:sz w:val="24"/>
          <w:szCs w:val="24"/>
          <w:lang w:val="eu-ES"/>
        </w:rPr>
        <w:t xml:space="preserve">: String): String </w:t>
      </w:r>
      <w:r w:rsidRPr="001134F8">
        <w:rPr>
          <w:b/>
          <w:sz w:val="24"/>
          <w:szCs w:val="24"/>
          <w:lang w:val="eu-ES"/>
        </w:rPr>
        <w:sym w:font="Wingdings" w:char="F0E0"/>
      </w:r>
      <w:r w:rsidRPr="001134F8">
        <w:rPr>
          <w:b/>
          <w:sz w:val="24"/>
          <w:szCs w:val="24"/>
          <w:lang w:val="eu-ES"/>
        </w:rPr>
        <w:t xml:space="preserve"> </w:t>
      </w:r>
      <w:proofErr w:type="spellStart"/>
      <w:r w:rsidRPr="001134F8">
        <w:rPr>
          <w:sz w:val="24"/>
          <w:szCs w:val="24"/>
          <w:lang w:val="eu-ES"/>
        </w:rPr>
        <w:t>Textua</w:t>
      </w:r>
      <w:proofErr w:type="spellEnd"/>
      <w:r w:rsidRPr="001134F8">
        <w:rPr>
          <w:sz w:val="24"/>
          <w:szCs w:val="24"/>
          <w:lang w:val="eu-ES"/>
        </w:rPr>
        <w:t xml:space="preserve"> </w:t>
      </w:r>
      <w:proofErr w:type="spellStart"/>
      <w:r w:rsidRPr="001134F8">
        <w:rPr>
          <w:sz w:val="24"/>
          <w:szCs w:val="24"/>
          <w:lang w:val="eu-ES"/>
        </w:rPr>
        <w:t>larroxaz</w:t>
      </w:r>
      <w:proofErr w:type="spellEnd"/>
      <w:r w:rsidRPr="001134F8">
        <w:rPr>
          <w:sz w:val="24"/>
          <w:szCs w:val="24"/>
          <w:lang w:val="eu-ES"/>
        </w:rPr>
        <w:t xml:space="preserve"> bueltatzen duen metodoa. Errore mezuak kontsolan inprimitzeko.</w:t>
      </w:r>
    </w:p>
    <w:p w14:paraId="3B59FFAB" w14:textId="77777777" w:rsidR="00163A41" w:rsidRPr="006C29E0" w:rsidRDefault="00163A41" w:rsidP="00163A41">
      <w:pPr>
        <w:pStyle w:val="Prrafodelista"/>
        <w:numPr>
          <w:ilvl w:val="0"/>
          <w:numId w:val="21"/>
        </w:numPr>
        <w:spacing w:before="120" w:after="12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emailBalidazioa</w:t>
      </w:r>
      <w:proofErr w:type="spellEnd"/>
      <w:r>
        <w:rPr>
          <w:b/>
          <w:sz w:val="24"/>
          <w:szCs w:val="24"/>
          <w:lang w:val="eu-ES"/>
        </w:rPr>
        <w:t>(</w:t>
      </w:r>
      <w:proofErr w:type="spellStart"/>
      <w:r>
        <w:rPr>
          <w:b/>
          <w:sz w:val="24"/>
          <w:szCs w:val="24"/>
          <w:lang w:val="eu-ES"/>
        </w:rPr>
        <w:t>mail</w:t>
      </w:r>
      <w:proofErr w:type="spellEnd"/>
      <w:r>
        <w:rPr>
          <w:b/>
          <w:sz w:val="24"/>
          <w:szCs w:val="24"/>
          <w:lang w:val="eu-ES"/>
        </w:rPr>
        <w:t xml:space="preserve">: String): </w:t>
      </w:r>
      <w:proofErr w:type="spellStart"/>
      <w:r>
        <w:rPr>
          <w:b/>
          <w:sz w:val="24"/>
          <w:szCs w:val="24"/>
          <w:lang w:val="eu-ES"/>
        </w:rPr>
        <w:t>boolean</w:t>
      </w:r>
      <w:proofErr w:type="spellEnd"/>
      <w:r>
        <w:rPr>
          <w:b/>
          <w:sz w:val="24"/>
          <w:szCs w:val="24"/>
          <w:lang w:val="eu-ES"/>
        </w:rPr>
        <w:t xml:space="preserve"> </w:t>
      </w:r>
      <w:r w:rsidRPr="00DB7C51">
        <w:rPr>
          <w:b/>
          <w:sz w:val="24"/>
          <w:szCs w:val="24"/>
          <w:lang w:val="eu-ES"/>
        </w:rPr>
        <w:sym w:font="Wingdings" w:char="F0E0"/>
      </w:r>
      <w:r>
        <w:rPr>
          <w:b/>
          <w:sz w:val="24"/>
          <w:szCs w:val="24"/>
          <w:lang w:val="eu-ES"/>
        </w:rPr>
        <w:t xml:space="preserve"> </w:t>
      </w:r>
      <w:proofErr w:type="spellStart"/>
      <w:r w:rsidRPr="006C29E0">
        <w:rPr>
          <w:sz w:val="24"/>
          <w:szCs w:val="24"/>
          <w:lang w:val="eu-ES"/>
        </w:rPr>
        <w:t>Email</w:t>
      </w:r>
      <w:proofErr w:type="spellEnd"/>
      <w:r w:rsidRPr="006C29E0">
        <w:rPr>
          <w:sz w:val="24"/>
          <w:szCs w:val="24"/>
          <w:lang w:val="eu-ES"/>
        </w:rPr>
        <w:t>-a ondo estrukturatuta dagoen konprobatzen duen metodoa.</w:t>
      </w:r>
      <w:r>
        <w:rPr>
          <w:sz w:val="24"/>
          <w:szCs w:val="24"/>
          <w:lang w:val="eu-ES"/>
        </w:rPr>
        <w:t xml:space="preserve"> </w:t>
      </w:r>
      <w:proofErr w:type="spellStart"/>
      <w:r w:rsidRPr="006C29E0">
        <w:rPr>
          <w:sz w:val="24"/>
          <w:szCs w:val="24"/>
          <w:lang w:val="eu-ES"/>
        </w:rPr>
        <w:t>Expresio</w:t>
      </w:r>
      <w:proofErr w:type="spellEnd"/>
      <w:r w:rsidRPr="006C29E0">
        <w:rPr>
          <w:sz w:val="24"/>
          <w:szCs w:val="24"/>
          <w:lang w:val="eu-ES"/>
        </w:rPr>
        <w:t xml:space="preserve"> erregularrak erabiltzen dira (adibidea@adibidea.com)</w:t>
      </w:r>
    </w:p>
    <w:p w14:paraId="06B22235" w14:textId="77777777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nanBalidazioa</w:t>
      </w:r>
      <w:proofErr w:type="spellEnd"/>
      <w:r>
        <w:rPr>
          <w:b/>
          <w:sz w:val="24"/>
          <w:szCs w:val="24"/>
          <w:lang w:val="eu-ES"/>
        </w:rPr>
        <w:t>(</w:t>
      </w:r>
      <w:proofErr w:type="spellStart"/>
      <w:r>
        <w:rPr>
          <w:b/>
          <w:sz w:val="24"/>
          <w:szCs w:val="24"/>
          <w:lang w:val="eu-ES"/>
        </w:rPr>
        <w:t>nan</w:t>
      </w:r>
      <w:proofErr w:type="spellEnd"/>
      <w:r>
        <w:rPr>
          <w:b/>
          <w:sz w:val="24"/>
          <w:szCs w:val="24"/>
          <w:lang w:val="eu-ES"/>
        </w:rPr>
        <w:t xml:space="preserve">: String): </w:t>
      </w:r>
      <w:proofErr w:type="spellStart"/>
      <w:r>
        <w:rPr>
          <w:b/>
          <w:sz w:val="24"/>
          <w:szCs w:val="24"/>
          <w:lang w:val="eu-ES"/>
        </w:rPr>
        <w:t>boolean</w:t>
      </w:r>
      <w:proofErr w:type="spellEnd"/>
      <w:r>
        <w:rPr>
          <w:b/>
          <w:sz w:val="24"/>
          <w:szCs w:val="24"/>
          <w:lang w:val="eu-ES"/>
        </w:rPr>
        <w:t xml:space="preserve"> </w:t>
      </w:r>
      <w:r w:rsidRPr="00DB7C51">
        <w:rPr>
          <w:b/>
          <w:sz w:val="24"/>
          <w:szCs w:val="24"/>
          <w:lang w:val="eu-ES"/>
        </w:rPr>
        <w:sym w:font="Wingdings" w:char="F0E0"/>
      </w:r>
      <w:r w:rsidRPr="006C29E0">
        <w:rPr>
          <w:sz w:val="24"/>
          <w:szCs w:val="24"/>
          <w:lang w:val="eu-ES"/>
        </w:rPr>
        <w:t xml:space="preserve"> NAN zenbakia egokia den edo ez konprobatzen duen metodoa.</w:t>
      </w:r>
    </w:p>
    <w:p w14:paraId="7AD711FC" w14:textId="77777777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8A568C">
        <w:rPr>
          <w:b/>
          <w:sz w:val="24"/>
          <w:szCs w:val="24"/>
          <w:lang w:val="eu-ES"/>
        </w:rPr>
        <w:t>tlfBalidazioa</w:t>
      </w:r>
      <w:proofErr w:type="spellEnd"/>
      <w:r w:rsidRPr="008A568C">
        <w:rPr>
          <w:b/>
          <w:sz w:val="24"/>
          <w:szCs w:val="24"/>
          <w:lang w:val="eu-ES"/>
        </w:rPr>
        <w:t>(</w:t>
      </w:r>
      <w:proofErr w:type="spellStart"/>
      <w:r w:rsidRPr="008A568C">
        <w:rPr>
          <w:b/>
          <w:sz w:val="24"/>
          <w:szCs w:val="24"/>
          <w:lang w:val="eu-ES"/>
        </w:rPr>
        <w:t>tlf</w:t>
      </w:r>
      <w:proofErr w:type="spellEnd"/>
      <w:r w:rsidRPr="008A568C">
        <w:rPr>
          <w:b/>
          <w:sz w:val="24"/>
          <w:szCs w:val="24"/>
          <w:lang w:val="eu-ES"/>
        </w:rPr>
        <w:t xml:space="preserve">: String): </w:t>
      </w:r>
      <w:proofErr w:type="spellStart"/>
      <w:r w:rsidRPr="008A568C">
        <w:rPr>
          <w:b/>
          <w:sz w:val="24"/>
          <w:szCs w:val="24"/>
          <w:lang w:val="eu-ES"/>
        </w:rPr>
        <w:t>boolean</w:t>
      </w:r>
      <w:proofErr w:type="spellEnd"/>
      <w:r w:rsidRPr="008A568C">
        <w:rPr>
          <w:b/>
          <w:sz w:val="24"/>
          <w:szCs w:val="24"/>
          <w:lang w:val="eu-ES"/>
        </w:rPr>
        <w:t xml:space="preserve"> </w:t>
      </w:r>
      <w:r w:rsidRPr="008A568C">
        <w:rPr>
          <w:b/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Telefono zenbakia egokia den edo ez konprobatzen duen metodoa.</w:t>
      </w:r>
    </w:p>
    <w:p w14:paraId="27D9DC5F" w14:textId="77777777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8A568C">
        <w:rPr>
          <w:b/>
          <w:sz w:val="24"/>
          <w:szCs w:val="24"/>
          <w:lang w:val="eu-ES"/>
        </w:rPr>
        <w:t>kodeakAldatuEtaGorde</w:t>
      </w:r>
      <w:proofErr w:type="spellEnd"/>
      <w:r w:rsidRPr="008A568C">
        <w:rPr>
          <w:b/>
          <w:sz w:val="24"/>
          <w:szCs w:val="24"/>
          <w:lang w:val="eu-ES"/>
        </w:rPr>
        <w:t xml:space="preserve">(hasiera: String): String </w:t>
      </w:r>
      <w:r w:rsidRPr="008A568C">
        <w:rPr>
          <w:b/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kodeak.txt fitxategian gordetako kodeak (bezero, langile…) aldatzen dituen metodoa.</w:t>
      </w:r>
    </w:p>
    <w:p w14:paraId="6BE7EAAC" w14:textId="77777777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8A568C">
        <w:rPr>
          <w:b/>
          <w:sz w:val="24"/>
          <w:szCs w:val="24"/>
          <w:lang w:val="eu-ES"/>
        </w:rPr>
        <w:t>dataGorde</w:t>
      </w:r>
      <w:proofErr w:type="spellEnd"/>
      <w:r w:rsidRPr="008A568C">
        <w:rPr>
          <w:b/>
          <w:sz w:val="24"/>
          <w:szCs w:val="24"/>
          <w:lang w:val="eu-ES"/>
        </w:rPr>
        <w:t xml:space="preserve">(data: String): String </w:t>
      </w:r>
      <w:r w:rsidRPr="008A568C">
        <w:rPr>
          <w:b/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data </w:t>
      </w:r>
      <w:proofErr w:type="spellStart"/>
      <w:r>
        <w:rPr>
          <w:sz w:val="24"/>
          <w:szCs w:val="24"/>
          <w:lang w:val="eu-ES"/>
        </w:rPr>
        <w:t>uuuu</w:t>
      </w:r>
      <w:proofErr w:type="spellEnd"/>
      <w:r>
        <w:rPr>
          <w:sz w:val="24"/>
          <w:szCs w:val="24"/>
          <w:lang w:val="eu-ES"/>
        </w:rPr>
        <w:t>/</w:t>
      </w:r>
      <w:proofErr w:type="spellStart"/>
      <w:r>
        <w:rPr>
          <w:sz w:val="24"/>
          <w:szCs w:val="24"/>
          <w:lang w:val="eu-ES"/>
        </w:rPr>
        <w:t>hh</w:t>
      </w:r>
      <w:proofErr w:type="spellEnd"/>
      <w:r>
        <w:rPr>
          <w:sz w:val="24"/>
          <w:szCs w:val="24"/>
          <w:lang w:val="eu-ES"/>
        </w:rPr>
        <w:t>/</w:t>
      </w:r>
      <w:proofErr w:type="spellStart"/>
      <w:r>
        <w:rPr>
          <w:sz w:val="24"/>
          <w:szCs w:val="24"/>
          <w:lang w:val="eu-ES"/>
        </w:rPr>
        <w:t>ee</w:t>
      </w:r>
      <w:proofErr w:type="spellEnd"/>
      <w:r>
        <w:rPr>
          <w:sz w:val="24"/>
          <w:szCs w:val="24"/>
          <w:lang w:val="eu-ES"/>
        </w:rPr>
        <w:t xml:space="preserve"> formatura bihurtzen duen metodoa.</w:t>
      </w:r>
    </w:p>
    <w:p w14:paraId="3B22B13C" w14:textId="77777777" w:rsidR="00163A41" w:rsidRDefault="00163A41" w:rsidP="00DC7750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dataErakutsi</w:t>
      </w:r>
      <w:proofErr w:type="spellEnd"/>
      <w:r>
        <w:rPr>
          <w:b/>
          <w:sz w:val="24"/>
          <w:szCs w:val="24"/>
          <w:lang w:val="eu-ES"/>
        </w:rPr>
        <w:t xml:space="preserve">(s: String): </w:t>
      </w:r>
      <w:proofErr w:type="spellStart"/>
      <w:r>
        <w:rPr>
          <w:b/>
          <w:sz w:val="24"/>
          <w:szCs w:val="24"/>
          <w:lang w:val="eu-ES"/>
        </w:rPr>
        <w:t>Date</w:t>
      </w:r>
      <w:proofErr w:type="spellEnd"/>
      <w:r>
        <w:rPr>
          <w:b/>
          <w:sz w:val="24"/>
          <w:szCs w:val="24"/>
          <w:lang w:val="eu-ES"/>
        </w:rPr>
        <w:t xml:space="preserve"> </w:t>
      </w:r>
      <w:r w:rsidRPr="00805736">
        <w:rPr>
          <w:b/>
          <w:sz w:val="24"/>
          <w:szCs w:val="24"/>
          <w:lang w:val="eu-ES"/>
        </w:rPr>
        <w:sym w:font="Wingdings" w:char="F0E0"/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 xml:space="preserve">string bat jasotzen du parametro bezala eta </w:t>
      </w:r>
      <w:proofErr w:type="spellStart"/>
      <w:r>
        <w:rPr>
          <w:sz w:val="24"/>
          <w:szCs w:val="24"/>
          <w:lang w:val="eu-ES"/>
        </w:rPr>
        <w:t>Date</w:t>
      </w:r>
      <w:proofErr w:type="spellEnd"/>
      <w:r>
        <w:rPr>
          <w:sz w:val="24"/>
          <w:szCs w:val="24"/>
          <w:lang w:val="eu-ES"/>
        </w:rPr>
        <w:t xml:space="preserve"> formatura bihurtzen du.</w:t>
      </w:r>
    </w:p>
    <w:p w14:paraId="2E4613DE" w14:textId="77777777" w:rsidR="00DC7750" w:rsidRPr="00524149" w:rsidRDefault="00DC7750" w:rsidP="00524149">
      <w:pPr>
        <w:spacing w:before="120" w:after="120"/>
        <w:ind w:left="1776"/>
        <w:jc w:val="both"/>
        <w:rPr>
          <w:sz w:val="12"/>
          <w:szCs w:val="12"/>
          <w:lang w:val="eu-ES"/>
        </w:rPr>
      </w:pPr>
    </w:p>
    <w:p w14:paraId="3CF6223D" w14:textId="77777777" w:rsidR="00163A41" w:rsidRDefault="00163A41" w:rsidP="00DC7750">
      <w:pPr>
        <w:spacing w:before="12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DendaKudeatu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(</w:t>
      </w:r>
      <w:r w:rsidRPr="00DF53DF">
        <w:rPr>
          <w:noProof/>
          <w:sz w:val="24"/>
          <w:szCs w:val="24"/>
          <w:lang w:eastAsia="es-ES"/>
        </w:rPr>
        <w:drawing>
          <wp:inline distT="0" distB="0" distL="0" distR="0" wp14:anchorId="7493BB8F" wp14:editId="5AC33E55">
            <wp:extent cx="971550" cy="136624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00378" cy="14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14:paraId="498C5706" w14:textId="06EC53D8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dendaGehitu</w:t>
      </w:r>
      <w:proofErr w:type="spellEnd"/>
      <w:r>
        <w:rPr>
          <w:b/>
          <w:sz w:val="24"/>
          <w:szCs w:val="24"/>
          <w:lang w:val="eu-ES"/>
        </w:rPr>
        <w:t xml:space="preserve">(dend1: Denda): </w:t>
      </w:r>
      <w:proofErr w:type="spellStart"/>
      <w:r w:rsidR="001134F8">
        <w:rPr>
          <w:b/>
          <w:sz w:val="24"/>
          <w:szCs w:val="24"/>
          <w:lang w:val="eu-ES"/>
        </w:rPr>
        <w:t>boolean</w:t>
      </w:r>
      <w:proofErr w:type="spellEnd"/>
      <w:r>
        <w:rPr>
          <w:b/>
          <w:sz w:val="24"/>
          <w:szCs w:val="24"/>
          <w:lang w:val="eu-ES"/>
        </w:rPr>
        <w:t xml:space="preserve"> </w:t>
      </w:r>
      <w:r w:rsidRPr="00CF2072">
        <w:rPr>
          <w:b/>
          <w:sz w:val="24"/>
          <w:szCs w:val="24"/>
          <w:lang w:val="eu-ES"/>
        </w:rPr>
        <w:sym w:font="Wingdings" w:char="F0E0"/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denda berri bat gehitu.</w:t>
      </w:r>
    </w:p>
    <w:p w14:paraId="27F36B5B" w14:textId="32D95B75" w:rsidR="00163A41" w:rsidRPr="00CF2072" w:rsidRDefault="00163A41" w:rsidP="00163A41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dendaEzabatu</w:t>
      </w:r>
      <w:proofErr w:type="spellEnd"/>
      <w:r>
        <w:rPr>
          <w:b/>
          <w:sz w:val="24"/>
          <w:szCs w:val="24"/>
          <w:lang w:val="eu-ES"/>
        </w:rPr>
        <w:t xml:space="preserve">(kodea: String): </w:t>
      </w:r>
      <w:proofErr w:type="spellStart"/>
      <w:r w:rsidR="001134F8">
        <w:rPr>
          <w:b/>
          <w:sz w:val="24"/>
          <w:szCs w:val="24"/>
          <w:lang w:val="eu-ES"/>
        </w:rPr>
        <w:t>boolean</w:t>
      </w:r>
      <w:proofErr w:type="spellEnd"/>
      <w:r w:rsidR="001134F8">
        <w:rPr>
          <w:b/>
          <w:sz w:val="24"/>
          <w:szCs w:val="24"/>
          <w:lang w:val="eu-ES"/>
        </w:rPr>
        <w:t xml:space="preserve"> </w:t>
      </w:r>
      <w:r w:rsidRPr="008B19E3">
        <w:rPr>
          <w:b/>
          <w:sz w:val="24"/>
          <w:szCs w:val="24"/>
          <w:lang w:val="eu-ES"/>
        </w:rPr>
        <w:sym w:font="Wingdings" w:char="F0E0"/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Denda bat ezabatu, kodearen arabera.</w:t>
      </w:r>
    </w:p>
    <w:p w14:paraId="406A444C" w14:textId="57966128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datuakErakutsi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>
        <w:rPr>
          <w:b/>
          <w:sz w:val="24"/>
          <w:szCs w:val="24"/>
          <w:lang w:val="eu-ES"/>
        </w:rPr>
        <w:t>ArrayList</w:t>
      </w:r>
      <w:proofErr w:type="spellEnd"/>
      <w:r>
        <w:rPr>
          <w:b/>
          <w:sz w:val="24"/>
          <w:szCs w:val="24"/>
          <w:lang w:val="eu-ES"/>
        </w:rPr>
        <w:t>&lt;Denda&gt;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Dendaren datuak erakutsi.</w:t>
      </w:r>
    </w:p>
    <w:p w14:paraId="3F1A2A93" w14:textId="5532072B" w:rsidR="001134F8" w:rsidRDefault="001134F8" w:rsidP="00163A41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dendaDatuakAldatu</w:t>
      </w:r>
      <w:proofErr w:type="spellEnd"/>
      <w:r>
        <w:rPr>
          <w:b/>
          <w:sz w:val="24"/>
          <w:szCs w:val="24"/>
          <w:lang w:val="eu-ES"/>
        </w:rPr>
        <w:t xml:space="preserve">(dend1: Denda): </w:t>
      </w:r>
      <w:proofErr w:type="spellStart"/>
      <w:r>
        <w:rPr>
          <w:b/>
          <w:sz w:val="24"/>
          <w:szCs w:val="24"/>
          <w:lang w:val="eu-ES"/>
        </w:rPr>
        <w:t>boolean</w:t>
      </w:r>
      <w:proofErr w:type="spellEnd"/>
      <w:r>
        <w:rPr>
          <w:b/>
          <w:sz w:val="24"/>
          <w:szCs w:val="24"/>
          <w:lang w:val="eu-ES"/>
        </w:rPr>
        <w:t xml:space="preserve"> </w:t>
      </w:r>
      <w:r w:rsidRPr="001134F8">
        <w:rPr>
          <w:b/>
          <w:sz w:val="24"/>
          <w:szCs w:val="24"/>
          <w:lang w:val="eu-ES"/>
        </w:rPr>
        <w:sym w:font="Wingdings" w:char="F0E0"/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Dendaren datuak aldatu.</w:t>
      </w:r>
    </w:p>
    <w:p w14:paraId="7B49D21C" w14:textId="77777777" w:rsidR="00524149" w:rsidRPr="00524149" w:rsidRDefault="00524149" w:rsidP="00524149">
      <w:pPr>
        <w:spacing w:before="120" w:after="120"/>
        <w:ind w:left="1776"/>
        <w:jc w:val="both"/>
        <w:rPr>
          <w:sz w:val="12"/>
          <w:szCs w:val="12"/>
          <w:lang w:val="eu-ES"/>
        </w:rPr>
      </w:pPr>
    </w:p>
    <w:p w14:paraId="4D2536E7" w14:textId="77777777" w:rsidR="000E44D6" w:rsidRPr="00C81D5A" w:rsidRDefault="000E44D6" w:rsidP="000E44D6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BezeroaKudeatu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 w:rsidRPr="00C81D5A">
        <w:rPr>
          <w:sz w:val="24"/>
          <w:szCs w:val="24"/>
          <w:lang w:val="eu-ES"/>
        </w:rPr>
        <w:t xml:space="preserve"> (</w:t>
      </w:r>
      <w:r w:rsidRPr="00C81D5A">
        <w:rPr>
          <w:noProof/>
          <w:sz w:val="24"/>
          <w:szCs w:val="24"/>
          <w:lang w:eastAsia="es-ES"/>
        </w:rPr>
        <w:drawing>
          <wp:inline distT="0" distB="0" distL="0" distR="0" wp14:anchorId="30405AFD" wp14:editId="0F3B3273">
            <wp:extent cx="1092200" cy="147817"/>
            <wp:effectExtent l="0" t="0" r="0" b="508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40538" cy="1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14:paraId="27B80739" w14:textId="77DA0CCB"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bezeroaGehitu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r w:rsidR="008B19E3">
        <w:rPr>
          <w:b/>
          <w:sz w:val="24"/>
          <w:szCs w:val="24"/>
          <w:lang w:val="eu-ES"/>
        </w:rPr>
        <w:t>bez1: Bezeroa</w:t>
      </w:r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="000C1504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bezero berri bat gehitu.</w:t>
      </w:r>
    </w:p>
    <w:p w14:paraId="59F9DE3D" w14:textId="4C2122C6"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bezeroaEzabatu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proofErr w:type="spellStart"/>
      <w:r w:rsidRPr="00C81D5A">
        <w:rPr>
          <w:b/>
          <w:sz w:val="24"/>
          <w:szCs w:val="24"/>
          <w:lang w:val="eu-ES"/>
        </w:rPr>
        <w:t>nan</w:t>
      </w:r>
      <w:proofErr w:type="spellEnd"/>
      <w:r w:rsidRPr="00C81D5A">
        <w:rPr>
          <w:b/>
          <w:sz w:val="24"/>
          <w:szCs w:val="24"/>
          <w:lang w:val="eu-ES"/>
        </w:rPr>
        <w:t xml:space="preserve">: String): </w:t>
      </w:r>
      <w:proofErr w:type="spellStart"/>
      <w:r w:rsidR="000C1504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bezero bat ezabatu, NAN-aren arabera.</w:t>
      </w:r>
    </w:p>
    <w:p w14:paraId="61CF9D67" w14:textId="77777777"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lastRenderedPageBreak/>
        <w:t>bezeroGuztiakErakutsi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="008B19E3">
        <w:rPr>
          <w:b/>
          <w:sz w:val="24"/>
          <w:szCs w:val="24"/>
          <w:lang w:val="eu-ES"/>
        </w:rPr>
        <w:t>ArrayList</w:t>
      </w:r>
      <w:proofErr w:type="spellEnd"/>
      <w:r w:rsidR="008B19E3">
        <w:rPr>
          <w:b/>
          <w:sz w:val="24"/>
          <w:szCs w:val="24"/>
          <w:lang w:val="eu-ES"/>
        </w:rPr>
        <w:t>&lt;Bezeroa&gt;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erregistratutako bezero guztiak erakutsi.</w:t>
      </w:r>
    </w:p>
    <w:p w14:paraId="74D6710D" w14:textId="65F65412"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bezeroaDatuakAldatu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r w:rsidR="000C1504">
        <w:rPr>
          <w:b/>
          <w:sz w:val="24"/>
          <w:szCs w:val="24"/>
          <w:lang w:val="eu-ES"/>
        </w:rPr>
        <w:t>bez1: Bezeroa</w:t>
      </w:r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="000C1504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bezero baten datuak aldatu.</w:t>
      </w:r>
    </w:p>
    <w:p w14:paraId="61BBEA7E" w14:textId="77777777" w:rsidR="000E44D6" w:rsidRPr="00524149" w:rsidRDefault="000E44D6" w:rsidP="00524149">
      <w:pPr>
        <w:spacing w:before="120" w:after="120"/>
        <w:ind w:left="1776"/>
        <w:jc w:val="both"/>
        <w:rPr>
          <w:sz w:val="12"/>
          <w:szCs w:val="12"/>
          <w:lang w:val="eu-ES"/>
        </w:rPr>
      </w:pPr>
    </w:p>
    <w:p w14:paraId="011FDDD6" w14:textId="77777777" w:rsidR="000E44D6" w:rsidRPr="00C81D5A" w:rsidRDefault="000E44D6" w:rsidP="000E44D6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LangileaKudeatu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 w:rsidRPr="00C81D5A">
        <w:rPr>
          <w:sz w:val="24"/>
          <w:szCs w:val="24"/>
          <w:lang w:val="eu-ES"/>
        </w:rPr>
        <w:t xml:space="preserve"> (</w:t>
      </w:r>
      <w:r w:rsidRPr="00C81D5A">
        <w:rPr>
          <w:noProof/>
          <w:sz w:val="24"/>
          <w:szCs w:val="24"/>
          <w:lang w:eastAsia="es-ES"/>
        </w:rPr>
        <w:drawing>
          <wp:inline distT="0" distB="0" distL="0" distR="0" wp14:anchorId="0F1DC897" wp14:editId="6D0B2B02">
            <wp:extent cx="1033079" cy="149835"/>
            <wp:effectExtent l="0" t="0" r="0" b="317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11087" cy="16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14:paraId="3E8E0A19" w14:textId="77777777" w:rsidR="000E44D6" w:rsidRPr="00DB7C51" w:rsidRDefault="000E44D6" w:rsidP="000E44D6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DB7C51">
        <w:rPr>
          <w:b/>
          <w:sz w:val="24"/>
          <w:szCs w:val="24"/>
          <w:lang w:val="eu-ES"/>
        </w:rPr>
        <w:t>langileEremuaKontrolatu</w:t>
      </w:r>
      <w:proofErr w:type="spellEnd"/>
      <w:r w:rsidRPr="00DB7C51">
        <w:rPr>
          <w:b/>
          <w:sz w:val="24"/>
          <w:szCs w:val="24"/>
          <w:lang w:val="eu-ES"/>
        </w:rPr>
        <w:t>()</w:t>
      </w:r>
      <w:r w:rsidR="008B19E3">
        <w:rPr>
          <w:b/>
          <w:sz w:val="24"/>
          <w:szCs w:val="24"/>
          <w:lang w:val="eu-ES"/>
        </w:rPr>
        <w:t>: String[]</w:t>
      </w:r>
      <w:r w:rsidRPr="00DB7C51">
        <w:rPr>
          <w:sz w:val="24"/>
          <w:szCs w:val="24"/>
          <w:lang w:val="eu-ES"/>
        </w:rPr>
        <w:t xml:space="preserve"> </w:t>
      </w:r>
      <w:r w:rsidRPr="00DB7C51">
        <w:rPr>
          <w:sz w:val="24"/>
          <w:szCs w:val="24"/>
          <w:lang w:val="eu-ES"/>
        </w:rPr>
        <w:sym w:font="Wingdings" w:char="F0E0"/>
      </w:r>
      <w:r w:rsidRPr="00DB7C51">
        <w:rPr>
          <w:sz w:val="24"/>
          <w:szCs w:val="24"/>
          <w:lang w:val="eu-ES"/>
        </w:rPr>
        <w:t xml:space="preserve"> langileen lan eremua kontrolatzeko metodoa (saltzailea edo garbitzailea izan daitezke). </w:t>
      </w:r>
    </w:p>
    <w:p w14:paraId="6A263321" w14:textId="6AAD6A26"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langileaGehitu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r w:rsidR="008B19E3">
        <w:rPr>
          <w:b/>
          <w:sz w:val="24"/>
          <w:szCs w:val="24"/>
          <w:lang w:val="eu-ES"/>
        </w:rPr>
        <w:t>lang1: Langilea</w:t>
      </w:r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="000C1504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langile berri bat gehitu.</w:t>
      </w:r>
    </w:p>
    <w:p w14:paraId="56845A52" w14:textId="429973AA"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langileaEzabatu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proofErr w:type="spellStart"/>
      <w:r w:rsidRPr="00C81D5A">
        <w:rPr>
          <w:b/>
          <w:sz w:val="24"/>
          <w:szCs w:val="24"/>
          <w:lang w:val="eu-ES"/>
        </w:rPr>
        <w:t>nan</w:t>
      </w:r>
      <w:proofErr w:type="spellEnd"/>
      <w:r w:rsidRPr="00C81D5A">
        <w:rPr>
          <w:b/>
          <w:sz w:val="24"/>
          <w:szCs w:val="24"/>
          <w:lang w:val="eu-ES"/>
        </w:rPr>
        <w:t xml:space="preserve">: String): </w:t>
      </w:r>
      <w:proofErr w:type="spellStart"/>
      <w:r w:rsidR="000C1504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langile bat ezabatu, NAN-aren arabera.</w:t>
      </w:r>
    </w:p>
    <w:p w14:paraId="2E89D3C2" w14:textId="77777777"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langileGuztiakErakutsi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="008B19E3">
        <w:rPr>
          <w:b/>
          <w:sz w:val="24"/>
          <w:szCs w:val="24"/>
          <w:lang w:val="eu-ES"/>
        </w:rPr>
        <w:t>ArrayList</w:t>
      </w:r>
      <w:proofErr w:type="spellEnd"/>
      <w:r w:rsidR="008B19E3">
        <w:rPr>
          <w:b/>
          <w:sz w:val="24"/>
          <w:szCs w:val="24"/>
          <w:lang w:val="eu-ES"/>
        </w:rPr>
        <w:t>&lt;Langilea&gt;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erregistratutako langile guztiak erakutsi.</w:t>
      </w:r>
    </w:p>
    <w:p w14:paraId="788D7664" w14:textId="31D669EA"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langileaDatuakAldatu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r w:rsidR="000C1504">
        <w:rPr>
          <w:b/>
          <w:sz w:val="24"/>
          <w:szCs w:val="24"/>
          <w:lang w:val="eu-ES"/>
        </w:rPr>
        <w:t>lang1: Langilea</w:t>
      </w:r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="000C1504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langile baten datuak aldatu.</w:t>
      </w:r>
    </w:p>
    <w:p w14:paraId="6603CE04" w14:textId="77777777" w:rsidR="00163A41" w:rsidRPr="00524149" w:rsidRDefault="00163A41" w:rsidP="00524149">
      <w:pPr>
        <w:spacing w:before="120" w:after="120"/>
        <w:ind w:left="1776"/>
        <w:jc w:val="both"/>
        <w:rPr>
          <w:sz w:val="12"/>
          <w:szCs w:val="12"/>
          <w:lang w:val="eu-ES"/>
        </w:rPr>
      </w:pPr>
    </w:p>
    <w:p w14:paraId="3B035AAD" w14:textId="77777777" w:rsidR="00163A41" w:rsidRPr="00C81D5A" w:rsidRDefault="00163A41" w:rsidP="00163A41">
      <w:pPr>
        <w:spacing w:before="12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ProduktuaKudeatu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 w:rsidRPr="00C81D5A">
        <w:rPr>
          <w:sz w:val="24"/>
          <w:szCs w:val="24"/>
          <w:lang w:val="eu-ES"/>
        </w:rPr>
        <w:t xml:space="preserve"> (</w:t>
      </w:r>
      <w:r w:rsidRPr="00B61C91">
        <w:rPr>
          <w:noProof/>
          <w:sz w:val="24"/>
          <w:szCs w:val="24"/>
          <w:lang w:eastAsia="es-ES"/>
        </w:rPr>
        <w:drawing>
          <wp:inline distT="0" distB="0" distL="0" distR="0" wp14:anchorId="4AD55F01" wp14:editId="607DE5A2">
            <wp:extent cx="1079500" cy="121634"/>
            <wp:effectExtent l="0" t="0" r="635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26521" cy="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14:paraId="0ABA75EB" w14:textId="77777777" w:rsidR="00163A41" w:rsidRPr="00DF53DF" w:rsidRDefault="00163A41" w:rsidP="00163A41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tailaKontrolatu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r>
        <w:rPr>
          <w:b/>
          <w:sz w:val="24"/>
          <w:szCs w:val="24"/>
          <w:lang w:val="eu-ES"/>
        </w:rPr>
        <w:t>String[]</w:t>
      </w:r>
      <w:r>
        <w:rPr>
          <w:sz w:val="24"/>
          <w:szCs w:val="24"/>
          <w:lang w:val="eu-ES"/>
        </w:rPr>
        <w:t xml:space="preserve"> </w:t>
      </w:r>
      <w:r>
        <w:t xml:space="preserve">eta </w:t>
      </w:r>
      <w:proofErr w:type="spellStart"/>
      <w:r>
        <w:rPr>
          <w:b/>
          <w:sz w:val="24"/>
          <w:szCs w:val="24"/>
          <w:lang w:val="eu-ES"/>
        </w:rPr>
        <w:t>tailaKontrolatu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r>
        <w:rPr>
          <w:b/>
          <w:sz w:val="24"/>
          <w:szCs w:val="24"/>
          <w:lang w:val="eu-ES"/>
        </w:rPr>
        <w:t xml:space="preserve">taila: </w:t>
      </w:r>
      <w:proofErr w:type="spellStart"/>
      <w:r>
        <w:rPr>
          <w:b/>
          <w:sz w:val="24"/>
          <w:szCs w:val="24"/>
          <w:lang w:val="eu-ES"/>
        </w:rPr>
        <w:t>int</w:t>
      </w:r>
      <w:proofErr w:type="spellEnd"/>
      <w:r w:rsidRPr="00C81D5A">
        <w:rPr>
          <w:b/>
          <w:sz w:val="24"/>
          <w:szCs w:val="24"/>
          <w:lang w:val="eu-ES"/>
        </w:rPr>
        <w:t xml:space="preserve">): </w:t>
      </w:r>
      <w:r>
        <w:rPr>
          <w:b/>
          <w:sz w:val="24"/>
          <w:szCs w:val="24"/>
          <w:lang w:val="eu-ES"/>
        </w:rPr>
        <w:t>String[]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</w:t>
      </w:r>
      <w:r w:rsidRPr="00DB7C51">
        <w:rPr>
          <w:sz w:val="24"/>
          <w:szCs w:val="24"/>
          <w:lang w:val="eu-ES"/>
        </w:rPr>
        <w:t xml:space="preserve">produktuen taila kontrolatzeko metodoa. </w:t>
      </w:r>
      <w:r>
        <w:rPr>
          <w:sz w:val="24"/>
          <w:szCs w:val="24"/>
          <w:lang w:val="eu-ES"/>
        </w:rPr>
        <w:t xml:space="preserve">Bistetako </w:t>
      </w:r>
      <w:proofErr w:type="spellStart"/>
      <w:r>
        <w:rPr>
          <w:sz w:val="24"/>
          <w:szCs w:val="24"/>
          <w:lang w:val="eu-ES"/>
        </w:rPr>
        <w:t>comboBox</w:t>
      </w:r>
      <w:proofErr w:type="spellEnd"/>
      <w:r>
        <w:rPr>
          <w:sz w:val="24"/>
          <w:szCs w:val="24"/>
          <w:lang w:val="eu-ES"/>
        </w:rPr>
        <w:t>-ak kargatzeko erabiltzen dira.</w:t>
      </w:r>
    </w:p>
    <w:p w14:paraId="2E4A6E65" w14:textId="2EF4EAA7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6C29E0">
        <w:rPr>
          <w:b/>
          <w:sz w:val="24"/>
          <w:szCs w:val="24"/>
          <w:lang w:val="eu-ES"/>
        </w:rPr>
        <w:t>sexuaKontrolatu</w:t>
      </w:r>
      <w:proofErr w:type="spellEnd"/>
      <w:r w:rsidRPr="006C29E0">
        <w:rPr>
          <w:b/>
          <w:sz w:val="24"/>
          <w:szCs w:val="24"/>
          <w:lang w:val="eu-ES"/>
        </w:rPr>
        <w:t xml:space="preserve">(): </w:t>
      </w:r>
      <w:r w:rsidR="0074780A">
        <w:rPr>
          <w:b/>
          <w:sz w:val="24"/>
          <w:szCs w:val="24"/>
          <w:lang w:val="eu-ES"/>
        </w:rPr>
        <w:t>String[]</w:t>
      </w:r>
      <w:r w:rsidRPr="006C29E0">
        <w:rPr>
          <w:b/>
          <w:sz w:val="24"/>
          <w:szCs w:val="24"/>
          <w:lang w:val="eu-ES"/>
        </w:rPr>
        <w:t xml:space="preserve"> </w:t>
      </w:r>
      <w:r w:rsidRPr="00DB7C51">
        <w:rPr>
          <w:b/>
          <w:sz w:val="24"/>
          <w:szCs w:val="24"/>
          <w:lang w:val="eu-ES"/>
        </w:rPr>
        <w:sym w:font="Wingdings" w:char="F0E0"/>
      </w:r>
      <w:r w:rsidRPr="006C29E0">
        <w:rPr>
          <w:b/>
          <w:sz w:val="24"/>
          <w:szCs w:val="24"/>
          <w:lang w:val="eu-ES"/>
        </w:rPr>
        <w:t xml:space="preserve"> </w:t>
      </w:r>
      <w:r w:rsidRPr="006C29E0">
        <w:rPr>
          <w:sz w:val="24"/>
          <w:szCs w:val="24"/>
          <w:lang w:val="eu-ES"/>
        </w:rPr>
        <w:t xml:space="preserve">produktuen edo pertsonan sexua (emakumea edo gizona) kontrolatzeko metodoa. </w:t>
      </w:r>
      <w:r>
        <w:rPr>
          <w:sz w:val="24"/>
          <w:szCs w:val="24"/>
          <w:lang w:val="eu-ES"/>
        </w:rPr>
        <w:t xml:space="preserve">Bistetako </w:t>
      </w:r>
      <w:proofErr w:type="spellStart"/>
      <w:r>
        <w:rPr>
          <w:sz w:val="24"/>
          <w:szCs w:val="24"/>
          <w:lang w:val="eu-ES"/>
        </w:rPr>
        <w:t>comboBox</w:t>
      </w:r>
      <w:proofErr w:type="spellEnd"/>
      <w:r>
        <w:rPr>
          <w:sz w:val="24"/>
          <w:szCs w:val="24"/>
          <w:lang w:val="eu-ES"/>
        </w:rPr>
        <w:t>-ak kargatzeko erabiltzen dira.</w:t>
      </w:r>
    </w:p>
    <w:p w14:paraId="7879F11B" w14:textId="514C9EF3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sasoia</w:t>
      </w:r>
      <w:r w:rsidRPr="006C29E0">
        <w:rPr>
          <w:b/>
          <w:sz w:val="24"/>
          <w:szCs w:val="24"/>
          <w:lang w:val="eu-ES"/>
        </w:rPr>
        <w:t>Kontrolatu</w:t>
      </w:r>
      <w:proofErr w:type="spellEnd"/>
      <w:r w:rsidRPr="006C29E0">
        <w:rPr>
          <w:b/>
          <w:sz w:val="24"/>
          <w:szCs w:val="24"/>
          <w:lang w:val="eu-ES"/>
        </w:rPr>
        <w:t xml:space="preserve">(): </w:t>
      </w:r>
      <w:r w:rsidR="0074780A">
        <w:rPr>
          <w:b/>
          <w:sz w:val="24"/>
          <w:szCs w:val="24"/>
          <w:lang w:val="eu-ES"/>
        </w:rPr>
        <w:t>String[]</w:t>
      </w:r>
      <w:r w:rsidRPr="006C29E0">
        <w:rPr>
          <w:b/>
          <w:sz w:val="24"/>
          <w:szCs w:val="24"/>
          <w:lang w:val="eu-ES"/>
        </w:rPr>
        <w:t xml:space="preserve"> </w:t>
      </w:r>
      <w:r w:rsidRPr="00DB7C51">
        <w:rPr>
          <w:b/>
          <w:sz w:val="24"/>
          <w:szCs w:val="24"/>
          <w:lang w:val="eu-ES"/>
        </w:rPr>
        <w:sym w:font="Wingdings" w:char="F0E0"/>
      </w:r>
      <w:r w:rsidRPr="006C29E0">
        <w:rPr>
          <w:b/>
          <w:sz w:val="24"/>
          <w:szCs w:val="24"/>
          <w:lang w:val="eu-ES"/>
        </w:rPr>
        <w:t xml:space="preserve"> </w:t>
      </w:r>
      <w:r w:rsidRPr="006C29E0">
        <w:rPr>
          <w:sz w:val="24"/>
          <w:szCs w:val="24"/>
          <w:lang w:val="eu-ES"/>
        </w:rPr>
        <w:t xml:space="preserve">produktuen </w:t>
      </w:r>
      <w:r>
        <w:rPr>
          <w:sz w:val="24"/>
          <w:szCs w:val="24"/>
          <w:lang w:val="eu-ES"/>
        </w:rPr>
        <w:t>sasoia</w:t>
      </w:r>
      <w:r w:rsidRPr="006C29E0">
        <w:rPr>
          <w:sz w:val="24"/>
          <w:szCs w:val="24"/>
          <w:lang w:val="eu-ES"/>
        </w:rPr>
        <w:t xml:space="preserve"> (</w:t>
      </w:r>
      <w:r>
        <w:rPr>
          <w:sz w:val="24"/>
          <w:szCs w:val="24"/>
          <w:lang w:val="eu-ES"/>
        </w:rPr>
        <w:t>udaberria, uda, udazkena edo negua</w:t>
      </w:r>
      <w:r w:rsidRPr="006C29E0">
        <w:rPr>
          <w:sz w:val="24"/>
          <w:szCs w:val="24"/>
          <w:lang w:val="eu-ES"/>
        </w:rPr>
        <w:t xml:space="preserve">) kontrolatzeko metodoa. </w:t>
      </w:r>
      <w:r>
        <w:rPr>
          <w:sz w:val="24"/>
          <w:szCs w:val="24"/>
          <w:lang w:val="eu-ES"/>
        </w:rPr>
        <w:t xml:space="preserve">Bistetako </w:t>
      </w:r>
      <w:proofErr w:type="spellStart"/>
      <w:r>
        <w:rPr>
          <w:sz w:val="24"/>
          <w:szCs w:val="24"/>
          <w:lang w:val="eu-ES"/>
        </w:rPr>
        <w:t>comboBox</w:t>
      </w:r>
      <w:proofErr w:type="spellEnd"/>
      <w:r>
        <w:rPr>
          <w:sz w:val="24"/>
          <w:szCs w:val="24"/>
          <w:lang w:val="eu-ES"/>
        </w:rPr>
        <w:t>-ak kargatzeko erabiltzen dira.</w:t>
      </w:r>
    </w:p>
    <w:p w14:paraId="79237F88" w14:textId="408E9836" w:rsidR="00163A41" w:rsidRPr="009634D0" w:rsidRDefault="00163A41" w:rsidP="00163A41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mota</w:t>
      </w:r>
      <w:r w:rsidRPr="006C29E0">
        <w:rPr>
          <w:b/>
          <w:sz w:val="24"/>
          <w:szCs w:val="24"/>
          <w:lang w:val="eu-ES"/>
        </w:rPr>
        <w:t>Kontrolatu</w:t>
      </w:r>
      <w:proofErr w:type="spellEnd"/>
      <w:r w:rsidRPr="006C29E0">
        <w:rPr>
          <w:b/>
          <w:sz w:val="24"/>
          <w:szCs w:val="24"/>
          <w:lang w:val="eu-ES"/>
        </w:rPr>
        <w:t xml:space="preserve">(): </w:t>
      </w:r>
      <w:r w:rsidR="0074780A">
        <w:rPr>
          <w:b/>
          <w:sz w:val="24"/>
          <w:szCs w:val="24"/>
          <w:lang w:val="eu-ES"/>
        </w:rPr>
        <w:t>String[]</w:t>
      </w:r>
      <w:r w:rsidRPr="006C29E0">
        <w:rPr>
          <w:b/>
          <w:sz w:val="24"/>
          <w:szCs w:val="24"/>
          <w:lang w:val="eu-ES"/>
        </w:rPr>
        <w:t xml:space="preserve"> </w:t>
      </w:r>
      <w:r w:rsidRPr="00DB7C51">
        <w:rPr>
          <w:b/>
          <w:sz w:val="24"/>
          <w:szCs w:val="24"/>
          <w:lang w:val="eu-ES"/>
        </w:rPr>
        <w:sym w:font="Wingdings" w:char="F0E0"/>
      </w:r>
      <w:r w:rsidRPr="006C29E0">
        <w:rPr>
          <w:b/>
          <w:sz w:val="24"/>
          <w:szCs w:val="24"/>
          <w:lang w:val="eu-ES"/>
        </w:rPr>
        <w:t xml:space="preserve"> </w:t>
      </w:r>
      <w:r w:rsidRPr="006C29E0">
        <w:rPr>
          <w:sz w:val="24"/>
          <w:szCs w:val="24"/>
          <w:lang w:val="eu-ES"/>
        </w:rPr>
        <w:t xml:space="preserve">produktuen </w:t>
      </w:r>
      <w:r>
        <w:rPr>
          <w:sz w:val="24"/>
          <w:szCs w:val="24"/>
          <w:lang w:val="eu-ES"/>
        </w:rPr>
        <w:t xml:space="preserve">mota </w:t>
      </w:r>
      <w:r w:rsidRPr="006C29E0">
        <w:rPr>
          <w:sz w:val="24"/>
          <w:szCs w:val="24"/>
          <w:lang w:val="eu-ES"/>
        </w:rPr>
        <w:t xml:space="preserve">kontrolatzeko metodoa. </w:t>
      </w:r>
      <w:r>
        <w:rPr>
          <w:sz w:val="24"/>
          <w:szCs w:val="24"/>
          <w:lang w:val="eu-ES"/>
        </w:rPr>
        <w:t xml:space="preserve">Bistetako </w:t>
      </w:r>
      <w:proofErr w:type="spellStart"/>
      <w:r>
        <w:rPr>
          <w:sz w:val="24"/>
          <w:szCs w:val="24"/>
          <w:lang w:val="eu-ES"/>
        </w:rPr>
        <w:t>comboBox</w:t>
      </w:r>
      <w:proofErr w:type="spellEnd"/>
      <w:r>
        <w:rPr>
          <w:sz w:val="24"/>
          <w:szCs w:val="24"/>
          <w:lang w:val="eu-ES"/>
        </w:rPr>
        <w:t>-ak kargatzeko erabiltzen dira.</w:t>
      </w:r>
    </w:p>
    <w:p w14:paraId="3E95248A" w14:textId="77777777" w:rsidR="00BD58FF" w:rsidRPr="00163A41" w:rsidRDefault="00BD58FF" w:rsidP="00163A41">
      <w:pPr>
        <w:spacing w:before="120" w:after="120"/>
        <w:ind w:left="1776"/>
        <w:jc w:val="both"/>
        <w:rPr>
          <w:sz w:val="12"/>
          <w:szCs w:val="12"/>
          <w:lang w:val="eu-ES"/>
        </w:rPr>
      </w:pPr>
    </w:p>
    <w:p w14:paraId="7D7A2459" w14:textId="77777777" w:rsidR="00A8597A" w:rsidRDefault="00A8597A" w:rsidP="00A8597A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JertseaKudeatu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 w:rsidRPr="00C81D5A">
        <w:rPr>
          <w:sz w:val="24"/>
          <w:szCs w:val="24"/>
          <w:lang w:val="eu-ES"/>
        </w:rPr>
        <w:t xml:space="preserve"> (</w:t>
      </w:r>
      <w:r w:rsidRPr="00AD0081">
        <w:rPr>
          <w:noProof/>
          <w:sz w:val="24"/>
          <w:szCs w:val="24"/>
          <w:lang w:eastAsia="es-ES"/>
        </w:rPr>
        <w:drawing>
          <wp:inline distT="0" distB="0" distL="0" distR="0" wp14:anchorId="07164C74" wp14:editId="58DF6612">
            <wp:extent cx="996950" cy="128395"/>
            <wp:effectExtent l="0" t="0" r="0" b="508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29617" cy="13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14:paraId="51D1557B" w14:textId="57A8A7E4"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jertseaGehitu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r w:rsidR="00182DCB">
        <w:rPr>
          <w:b/>
          <w:sz w:val="24"/>
          <w:szCs w:val="24"/>
          <w:lang w:val="eu-ES"/>
        </w:rPr>
        <w:t>jerts1: Jertsea</w:t>
      </w:r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="00FD46DB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jertse berri bat gehitu.</w:t>
      </w:r>
    </w:p>
    <w:p w14:paraId="66C91FEE" w14:textId="1A816BDE"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jertseaEzabatu</w:t>
      </w:r>
      <w:proofErr w:type="spellEnd"/>
      <w:r w:rsidRPr="00C81D5A">
        <w:rPr>
          <w:b/>
          <w:sz w:val="24"/>
          <w:szCs w:val="24"/>
          <w:lang w:val="eu-ES"/>
        </w:rPr>
        <w:t>(kodea: String</w:t>
      </w:r>
      <w:r w:rsidR="00FD46DB">
        <w:rPr>
          <w:b/>
          <w:sz w:val="24"/>
          <w:szCs w:val="24"/>
          <w:lang w:val="eu-ES"/>
        </w:rPr>
        <w:t>, taila: String</w:t>
      </w:r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="00FD46DB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jertse bat ezabatu, kodea</w:t>
      </w:r>
      <w:r w:rsidR="00FD46DB">
        <w:rPr>
          <w:sz w:val="24"/>
          <w:szCs w:val="24"/>
          <w:lang w:val="eu-ES"/>
        </w:rPr>
        <w:t xml:space="preserve"> eta </w:t>
      </w:r>
      <w:proofErr w:type="spellStart"/>
      <w:r w:rsidR="00FD46DB">
        <w:rPr>
          <w:sz w:val="24"/>
          <w:szCs w:val="24"/>
          <w:lang w:val="eu-ES"/>
        </w:rPr>
        <w:t>taila</w:t>
      </w:r>
      <w:r>
        <w:rPr>
          <w:sz w:val="24"/>
          <w:szCs w:val="24"/>
          <w:lang w:val="eu-ES"/>
        </w:rPr>
        <w:t>ren</w:t>
      </w:r>
      <w:proofErr w:type="spellEnd"/>
      <w:r>
        <w:rPr>
          <w:sz w:val="24"/>
          <w:szCs w:val="24"/>
          <w:lang w:val="eu-ES"/>
        </w:rPr>
        <w:t xml:space="preserve"> arabera.</w:t>
      </w:r>
    </w:p>
    <w:p w14:paraId="4CDADBE8" w14:textId="6FC7D217"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jertsGuztErakutsi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="00155358">
        <w:rPr>
          <w:b/>
          <w:sz w:val="24"/>
          <w:szCs w:val="24"/>
          <w:lang w:val="eu-ES"/>
        </w:rPr>
        <w:t>ArrayList</w:t>
      </w:r>
      <w:proofErr w:type="spellEnd"/>
      <w:r w:rsidR="00155358">
        <w:rPr>
          <w:b/>
          <w:sz w:val="24"/>
          <w:szCs w:val="24"/>
          <w:lang w:val="eu-ES"/>
        </w:rPr>
        <w:t>&lt;Jertsea&gt;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erregistratutako jertse guztiak erakutsi.</w:t>
      </w:r>
    </w:p>
    <w:p w14:paraId="533D2CD8" w14:textId="0221D2B3" w:rsidR="005F1F0A" w:rsidRDefault="005F1F0A" w:rsidP="005F1F0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lastRenderedPageBreak/>
        <w:t>jertseaDatuakAldatu</w:t>
      </w:r>
      <w:proofErr w:type="spellEnd"/>
      <w:r>
        <w:rPr>
          <w:b/>
          <w:sz w:val="24"/>
          <w:szCs w:val="24"/>
          <w:lang w:val="eu-ES"/>
        </w:rPr>
        <w:t>(</w:t>
      </w:r>
      <w:r w:rsidR="00D839D6">
        <w:rPr>
          <w:b/>
          <w:sz w:val="24"/>
          <w:szCs w:val="24"/>
          <w:lang w:val="eu-ES"/>
        </w:rPr>
        <w:t>jerts1</w:t>
      </w:r>
      <w:r>
        <w:rPr>
          <w:b/>
          <w:sz w:val="24"/>
          <w:szCs w:val="24"/>
          <w:lang w:val="eu-ES"/>
        </w:rPr>
        <w:t xml:space="preserve">: </w:t>
      </w:r>
      <w:r w:rsidR="00D839D6">
        <w:rPr>
          <w:b/>
          <w:sz w:val="24"/>
          <w:szCs w:val="24"/>
          <w:lang w:val="eu-ES"/>
        </w:rPr>
        <w:t>Jertsea</w:t>
      </w:r>
      <w:r>
        <w:rPr>
          <w:b/>
          <w:sz w:val="24"/>
          <w:szCs w:val="24"/>
          <w:lang w:val="eu-ES"/>
        </w:rPr>
        <w:t xml:space="preserve">): </w:t>
      </w:r>
      <w:proofErr w:type="spellStart"/>
      <w:r>
        <w:rPr>
          <w:b/>
          <w:sz w:val="24"/>
          <w:szCs w:val="24"/>
          <w:lang w:val="eu-ES"/>
        </w:rPr>
        <w:t>boolean</w:t>
      </w:r>
      <w:proofErr w:type="spellEnd"/>
      <w:r>
        <w:rPr>
          <w:b/>
          <w:sz w:val="24"/>
          <w:szCs w:val="24"/>
          <w:lang w:val="eu-ES"/>
        </w:rPr>
        <w:t xml:space="preserve"> </w:t>
      </w:r>
      <w:r w:rsidRPr="007E3582">
        <w:rPr>
          <w:b/>
          <w:sz w:val="24"/>
          <w:szCs w:val="24"/>
          <w:lang w:val="eu-ES"/>
        </w:rPr>
        <w:sym w:font="Wingdings" w:char="F0E0"/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jertsearen datuak aldatu.</w:t>
      </w:r>
    </w:p>
    <w:p w14:paraId="03332315" w14:textId="77777777" w:rsidR="00A8597A" w:rsidRPr="00DE1CA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jertseaKontsultatu</w:t>
      </w:r>
      <w:proofErr w:type="spellEnd"/>
      <w:r w:rsidRPr="00C81D5A">
        <w:rPr>
          <w:b/>
          <w:sz w:val="24"/>
          <w:szCs w:val="24"/>
          <w:lang w:val="eu-ES"/>
        </w:rPr>
        <w:t xml:space="preserve">(kodea: String): </w:t>
      </w:r>
      <w:proofErr w:type="spellStart"/>
      <w:r w:rsidR="00155358">
        <w:rPr>
          <w:b/>
          <w:sz w:val="24"/>
          <w:szCs w:val="24"/>
          <w:lang w:val="eu-ES"/>
        </w:rPr>
        <w:t>ArrayList</w:t>
      </w:r>
      <w:proofErr w:type="spellEnd"/>
      <w:r w:rsidR="00155358">
        <w:rPr>
          <w:b/>
          <w:sz w:val="24"/>
          <w:szCs w:val="24"/>
          <w:lang w:val="eu-ES"/>
        </w:rPr>
        <w:t>&lt;Jertsea&gt;</w:t>
      </w:r>
      <w:r w:rsidR="00155358">
        <w:rPr>
          <w:sz w:val="24"/>
          <w:szCs w:val="24"/>
          <w:lang w:val="eu-ES"/>
        </w:rPr>
        <w:t xml:space="preserve"> </w:t>
      </w:r>
      <w:r w:rsidRPr="00DE1CAA">
        <w:rPr>
          <w:sz w:val="24"/>
          <w:szCs w:val="24"/>
          <w:lang w:val="eu-ES"/>
        </w:rPr>
        <w:sym w:font="Wingdings" w:char="F0E0"/>
      </w:r>
      <w:r w:rsidRPr="00DE1CAA">
        <w:rPr>
          <w:sz w:val="24"/>
          <w:szCs w:val="24"/>
          <w:lang w:val="eu-ES"/>
        </w:rPr>
        <w:t xml:space="preserve"> jertsea, dendan dagoen kontsultatu, kodearen arabera.</w:t>
      </w:r>
    </w:p>
    <w:p w14:paraId="2D986FDE" w14:textId="77777777" w:rsidR="00A8597A" w:rsidRPr="00C81D5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jertseaEskatzeko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="00182DCB">
        <w:rPr>
          <w:b/>
          <w:sz w:val="24"/>
          <w:szCs w:val="24"/>
          <w:lang w:val="eu-ES"/>
        </w:rPr>
        <w:t>ArrayList</w:t>
      </w:r>
      <w:proofErr w:type="spellEnd"/>
      <w:r w:rsidR="00182DCB">
        <w:rPr>
          <w:b/>
          <w:sz w:val="24"/>
          <w:szCs w:val="24"/>
          <w:lang w:val="eu-ES"/>
        </w:rPr>
        <w:t>&lt;Jertsea&gt;</w:t>
      </w:r>
      <w:r w:rsidR="00182DCB">
        <w:rPr>
          <w:sz w:val="24"/>
          <w:szCs w:val="24"/>
          <w:lang w:val="eu-ES"/>
        </w:rPr>
        <w:t xml:space="preserve"> </w:t>
      </w:r>
      <w:r w:rsidRPr="00C81D5A">
        <w:rPr>
          <w:sz w:val="24"/>
          <w:szCs w:val="24"/>
          <w:lang w:val="eu-ES"/>
        </w:rPr>
        <w:sym w:font="Wingdings" w:char="F0E0"/>
      </w:r>
      <w:r w:rsidRPr="00C81D5A">
        <w:rPr>
          <w:sz w:val="24"/>
          <w:szCs w:val="24"/>
          <w:lang w:val="eu-ES"/>
        </w:rPr>
        <w:t xml:space="preserve"> 5 baino gutxiago dauden jertseak erakutsi.</w:t>
      </w:r>
    </w:p>
    <w:p w14:paraId="4C08710A" w14:textId="03CB8124" w:rsidR="00A8597A" w:rsidRPr="00B61C91" w:rsidRDefault="00A8597A" w:rsidP="00BD58F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B61C91">
        <w:rPr>
          <w:b/>
          <w:sz w:val="24"/>
          <w:szCs w:val="24"/>
          <w:lang w:val="eu-ES"/>
        </w:rPr>
        <w:t>prodSaldu</w:t>
      </w:r>
      <w:proofErr w:type="spellEnd"/>
      <w:r w:rsidRPr="00B61C91">
        <w:rPr>
          <w:b/>
          <w:sz w:val="24"/>
          <w:szCs w:val="24"/>
          <w:lang w:val="eu-ES"/>
        </w:rPr>
        <w:t xml:space="preserve">(kodea: String, </w:t>
      </w:r>
      <w:r w:rsidR="005D47AA" w:rsidRPr="00B61C91">
        <w:rPr>
          <w:b/>
          <w:sz w:val="24"/>
          <w:szCs w:val="24"/>
          <w:lang w:val="eu-ES"/>
        </w:rPr>
        <w:t xml:space="preserve">taila: String </w:t>
      </w:r>
      <w:r w:rsidR="005D47AA">
        <w:rPr>
          <w:b/>
          <w:sz w:val="24"/>
          <w:szCs w:val="24"/>
          <w:lang w:val="eu-ES"/>
        </w:rPr>
        <w:t xml:space="preserve">, </w:t>
      </w:r>
      <w:r w:rsidRPr="00B61C91">
        <w:rPr>
          <w:b/>
          <w:sz w:val="24"/>
          <w:szCs w:val="24"/>
          <w:lang w:val="eu-ES"/>
        </w:rPr>
        <w:t xml:space="preserve">kantitatea: </w:t>
      </w:r>
      <w:proofErr w:type="spellStart"/>
      <w:r w:rsidRPr="00B61C91">
        <w:rPr>
          <w:b/>
          <w:sz w:val="24"/>
          <w:szCs w:val="24"/>
          <w:lang w:val="eu-ES"/>
        </w:rPr>
        <w:t>in</w:t>
      </w:r>
      <w:r w:rsidR="005D47AA">
        <w:rPr>
          <w:b/>
          <w:sz w:val="24"/>
          <w:szCs w:val="24"/>
          <w:lang w:val="eu-ES"/>
        </w:rPr>
        <w:t>t</w:t>
      </w:r>
      <w:proofErr w:type="spellEnd"/>
      <w:r w:rsidRPr="00B61C91">
        <w:rPr>
          <w:b/>
          <w:sz w:val="24"/>
          <w:szCs w:val="24"/>
          <w:lang w:val="eu-ES"/>
        </w:rPr>
        <w:t xml:space="preserve">): </w:t>
      </w:r>
      <w:proofErr w:type="spellStart"/>
      <w:r w:rsidR="00182DCB">
        <w:rPr>
          <w:b/>
          <w:sz w:val="24"/>
          <w:szCs w:val="24"/>
          <w:lang w:val="eu-ES"/>
        </w:rPr>
        <w:t>boolean</w:t>
      </w:r>
      <w:proofErr w:type="spellEnd"/>
      <w:r w:rsidRPr="00B61C91">
        <w:rPr>
          <w:sz w:val="24"/>
          <w:szCs w:val="24"/>
          <w:lang w:val="eu-ES"/>
        </w:rPr>
        <w:t xml:space="preserve"> </w:t>
      </w:r>
      <w:r w:rsidRPr="00B61C91">
        <w:rPr>
          <w:sz w:val="24"/>
          <w:szCs w:val="24"/>
          <w:lang w:val="eu-ES"/>
        </w:rPr>
        <w:sym w:font="Wingdings" w:char="F0E0"/>
      </w:r>
      <w:r w:rsidRPr="00B61C91">
        <w:rPr>
          <w:sz w:val="24"/>
          <w:szCs w:val="24"/>
          <w:lang w:val="eu-ES"/>
        </w:rPr>
        <w:t xml:space="preserve"> produktuaren salmenta. Erabiltzaileak, kodea, erosi nahi duen kantitatea eta taila sartu beharko ditu.</w:t>
      </w:r>
    </w:p>
    <w:p w14:paraId="7AE55ADB" w14:textId="77777777" w:rsidR="00A8597A" w:rsidRPr="00524149" w:rsidRDefault="00A8597A" w:rsidP="00524149">
      <w:pPr>
        <w:spacing w:before="120" w:after="120"/>
        <w:ind w:left="1776"/>
        <w:jc w:val="both"/>
        <w:rPr>
          <w:sz w:val="12"/>
          <w:szCs w:val="12"/>
          <w:lang w:val="eu-ES"/>
        </w:rPr>
      </w:pPr>
    </w:p>
    <w:p w14:paraId="4BDB75AD" w14:textId="77777777" w:rsidR="00A8597A" w:rsidRPr="00C81D5A" w:rsidRDefault="00A8597A" w:rsidP="00A8597A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KamisetaKudeatu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 w:rsidRPr="00C81D5A">
        <w:rPr>
          <w:sz w:val="24"/>
          <w:szCs w:val="24"/>
          <w:lang w:val="eu-ES"/>
        </w:rPr>
        <w:t xml:space="preserve"> (</w:t>
      </w:r>
      <w:r w:rsidRPr="00C81D5A">
        <w:rPr>
          <w:noProof/>
          <w:sz w:val="24"/>
          <w:szCs w:val="24"/>
          <w:lang w:eastAsia="es-ES"/>
        </w:rPr>
        <w:drawing>
          <wp:inline distT="0" distB="0" distL="0" distR="0" wp14:anchorId="274686A4" wp14:editId="0D5BA1CD">
            <wp:extent cx="1092200" cy="142461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37450" cy="1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14:paraId="3D3E39E6" w14:textId="2540D9E0"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kamisetaGehitu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r w:rsidR="0084387C">
        <w:rPr>
          <w:b/>
          <w:sz w:val="24"/>
          <w:szCs w:val="24"/>
          <w:lang w:val="eu-ES"/>
        </w:rPr>
        <w:t>kami1: Kamiseta</w:t>
      </w:r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="007E3582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kamiseta berria gehitu.</w:t>
      </w:r>
    </w:p>
    <w:p w14:paraId="17401468" w14:textId="2B2EEC14"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kamisetaEzabatu</w:t>
      </w:r>
      <w:proofErr w:type="spellEnd"/>
      <w:r w:rsidRPr="00C81D5A">
        <w:rPr>
          <w:b/>
          <w:sz w:val="24"/>
          <w:szCs w:val="24"/>
          <w:lang w:val="eu-ES"/>
        </w:rPr>
        <w:t xml:space="preserve">(kodea: String): </w:t>
      </w:r>
      <w:proofErr w:type="spellStart"/>
      <w:r w:rsidR="007E3582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kamiseta bat ezabatu, kodea</w:t>
      </w:r>
      <w:r w:rsidR="007E3582">
        <w:rPr>
          <w:sz w:val="24"/>
          <w:szCs w:val="24"/>
          <w:lang w:val="eu-ES"/>
        </w:rPr>
        <w:t xml:space="preserve"> eta </w:t>
      </w:r>
      <w:proofErr w:type="spellStart"/>
      <w:r w:rsidR="007E3582">
        <w:rPr>
          <w:sz w:val="24"/>
          <w:szCs w:val="24"/>
          <w:lang w:val="eu-ES"/>
        </w:rPr>
        <w:t>taila</w:t>
      </w:r>
      <w:r>
        <w:rPr>
          <w:sz w:val="24"/>
          <w:szCs w:val="24"/>
          <w:lang w:val="eu-ES"/>
        </w:rPr>
        <w:t>ren</w:t>
      </w:r>
      <w:proofErr w:type="spellEnd"/>
      <w:r>
        <w:rPr>
          <w:sz w:val="24"/>
          <w:szCs w:val="24"/>
          <w:lang w:val="eu-ES"/>
        </w:rPr>
        <w:t xml:space="preserve"> arabera.</w:t>
      </w:r>
    </w:p>
    <w:p w14:paraId="105BAA2F" w14:textId="422378DB"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kamisetaGuztErakutsi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="0084387C">
        <w:rPr>
          <w:b/>
          <w:sz w:val="24"/>
          <w:szCs w:val="24"/>
          <w:lang w:val="eu-ES"/>
        </w:rPr>
        <w:t>ArrayList</w:t>
      </w:r>
      <w:proofErr w:type="spellEnd"/>
      <w:r w:rsidR="0084387C">
        <w:rPr>
          <w:b/>
          <w:sz w:val="24"/>
          <w:szCs w:val="24"/>
          <w:lang w:val="eu-ES"/>
        </w:rPr>
        <w:t>&lt;Kamiseta&gt;</w:t>
      </w:r>
      <w:r w:rsidR="0084387C"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erregistratutako kamiseta guztiak erakutsi.</w:t>
      </w:r>
    </w:p>
    <w:p w14:paraId="65E04F3C" w14:textId="1C819EA7" w:rsidR="007E3582" w:rsidRDefault="007E3582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kamisetaDatuakAldatu</w:t>
      </w:r>
      <w:proofErr w:type="spellEnd"/>
      <w:r>
        <w:rPr>
          <w:b/>
          <w:sz w:val="24"/>
          <w:szCs w:val="24"/>
          <w:lang w:val="eu-ES"/>
        </w:rPr>
        <w:t xml:space="preserve">(kami1: Kamiseta): </w:t>
      </w:r>
      <w:proofErr w:type="spellStart"/>
      <w:r>
        <w:rPr>
          <w:b/>
          <w:sz w:val="24"/>
          <w:szCs w:val="24"/>
          <w:lang w:val="eu-ES"/>
        </w:rPr>
        <w:t>boolean</w:t>
      </w:r>
      <w:proofErr w:type="spellEnd"/>
      <w:r>
        <w:rPr>
          <w:b/>
          <w:sz w:val="24"/>
          <w:szCs w:val="24"/>
          <w:lang w:val="eu-ES"/>
        </w:rPr>
        <w:t xml:space="preserve"> </w:t>
      </w:r>
      <w:r w:rsidRPr="007E3582">
        <w:rPr>
          <w:b/>
          <w:sz w:val="24"/>
          <w:szCs w:val="24"/>
          <w:lang w:val="eu-ES"/>
        </w:rPr>
        <w:sym w:font="Wingdings" w:char="F0E0"/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kamisetaren datuak aldatu.</w:t>
      </w:r>
    </w:p>
    <w:p w14:paraId="279C7CBB" w14:textId="77777777" w:rsidR="00A8597A" w:rsidRPr="00DE1CA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kamisetaKontsultatu</w:t>
      </w:r>
      <w:proofErr w:type="spellEnd"/>
      <w:r w:rsidRPr="00C81D5A">
        <w:rPr>
          <w:b/>
          <w:sz w:val="24"/>
          <w:szCs w:val="24"/>
          <w:lang w:val="eu-ES"/>
        </w:rPr>
        <w:t xml:space="preserve">(kodea: String): </w:t>
      </w:r>
      <w:proofErr w:type="spellStart"/>
      <w:r w:rsidR="0084387C">
        <w:rPr>
          <w:b/>
          <w:sz w:val="24"/>
          <w:szCs w:val="24"/>
          <w:lang w:val="eu-ES"/>
        </w:rPr>
        <w:t>ArrayList</w:t>
      </w:r>
      <w:proofErr w:type="spellEnd"/>
      <w:r w:rsidR="0084387C">
        <w:rPr>
          <w:b/>
          <w:sz w:val="24"/>
          <w:szCs w:val="24"/>
          <w:lang w:val="eu-ES"/>
        </w:rPr>
        <w:t>&lt;Kamiseta&gt;</w:t>
      </w:r>
      <w:r w:rsidR="0084387C">
        <w:rPr>
          <w:sz w:val="24"/>
          <w:szCs w:val="24"/>
          <w:lang w:val="eu-ES"/>
        </w:rPr>
        <w:t xml:space="preserve"> </w:t>
      </w:r>
      <w:r w:rsidRPr="00DE1CAA">
        <w:rPr>
          <w:sz w:val="24"/>
          <w:szCs w:val="24"/>
          <w:lang w:val="eu-ES"/>
        </w:rPr>
        <w:sym w:font="Wingdings" w:char="F0E0"/>
      </w:r>
      <w:r w:rsidRPr="00DE1CAA">
        <w:rPr>
          <w:sz w:val="24"/>
          <w:szCs w:val="24"/>
          <w:lang w:val="eu-ES"/>
        </w:rPr>
        <w:t xml:space="preserve"> kamiseta, dendan dagoen kontsultatu, kodearen arabera.</w:t>
      </w:r>
    </w:p>
    <w:p w14:paraId="2CC97C29" w14:textId="77777777" w:rsidR="00A8597A" w:rsidRPr="00C81D5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kamisetaEskatzeko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="0084387C">
        <w:rPr>
          <w:b/>
          <w:sz w:val="24"/>
          <w:szCs w:val="24"/>
          <w:lang w:val="eu-ES"/>
        </w:rPr>
        <w:t>ArrayList</w:t>
      </w:r>
      <w:proofErr w:type="spellEnd"/>
      <w:r w:rsidR="0084387C">
        <w:rPr>
          <w:b/>
          <w:sz w:val="24"/>
          <w:szCs w:val="24"/>
          <w:lang w:val="eu-ES"/>
        </w:rPr>
        <w:t>&lt;Kamiseta&gt;</w:t>
      </w:r>
      <w:r w:rsidR="0084387C">
        <w:rPr>
          <w:sz w:val="24"/>
          <w:szCs w:val="24"/>
          <w:lang w:val="eu-ES"/>
        </w:rPr>
        <w:t xml:space="preserve"> </w:t>
      </w:r>
      <w:r w:rsidRPr="00C81D5A">
        <w:rPr>
          <w:sz w:val="24"/>
          <w:szCs w:val="24"/>
          <w:lang w:val="eu-ES"/>
        </w:rPr>
        <w:sym w:font="Wingdings" w:char="F0E0"/>
      </w:r>
      <w:r w:rsidRPr="00C81D5A">
        <w:rPr>
          <w:sz w:val="24"/>
          <w:szCs w:val="24"/>
          <w:lang w:val="eu-ES"/>
        </w:rPr>
        <w:t xml:space="preserve"> 5 baino gutxiago dauden kamisetak erakutsi.</w:t>
      </w:r>
    </w:p>
    <w:p w14:paraId="48ACEC03" w14:textId="77777777" w:rsidR="00A8597A" w:rsidRPr="00B61C91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B61C91">
        <w:rPr>
          <w:b/>
          <w:sz w:val="24"/>
          <w:szCs w:val="24"/>
          <w:lang w:val="eu-ES"/>
        </w:rPr>
        <w:t>prodSaldu</w:t>
      </w:r>
      <w:proofErr w:type="spellEnd"/>
      <w:r w:rsidRPr="00B61C91">
        <w:rPr>
          <w:b/>
          <w:sz w:val="24"/>
          <w:szCs w:val="24"/>
          <w:lang w:val="eu-ES"/>
        </w:rPr>
        <w:t xml:space="preserve">(kodea: String, taila: String, kantitatea: </w:t>
      </w:r>
      <w:proofErr w:type="spellStart"/>
      <w:r w:rsidRPr="00B61C91">
        <w:rPr>
          <w:b/>
          <w:sz w:val="24"/>
          <w:szCs w:val="24"/>
          <w:lang w:val="eu-ES"/>
        </w:rPr>
        <w:t>int</w:t>
      </w:r>
      <w:proofErr w:type="spellEnd"/>
      <w:r w:rsidRPr="00B61C91">
        <w:rPr>
          <w:b/>
          <w:sz w:val="24"/>
          <w:szCs w:val="24"/>
          <w:lang w:val="eu-ES"/>
        </w:rPr>
        <w:t xml:space="preserve">): </w:t>
      </w:r>
      <w:proofErr w:type="spellStart"/>
      <w:r w:rsidR="0084387C">
        <w:rPr>
          <w:b/>
          <w:sz w:val="24"/>
          <w:szCs w:val="24"/>
          <w:lang w:val="eu-ES"/>
        </w:rPr>
        <w:t>boolean</w:t>
      </w:r>
      <w:proofErr w:type="spellEnd"/>
      <w:r w:rsidRPr="00B61C91">
        <w:rPr>
          <w:sz w:val="24"/>
          <w:szCs w:val="24"/>
          <w:lang w:val="eu-ES"/>
        </w:rPr>
        <w:t xml:space="preserve"> </w:t>
      </w:r>
      <w:r w:rsidRPr="00B61C91">
        <w:rPr>
          <w:sz w:val="24"/>
          <w:szCs w:val="24"/>
          <w:lang w:val="eu-ES"/>
        </w:rPr>
        <w:sym w:font="Wingdings" w:char="F0E0"/>
      </w:r>
      <w:r w:rsidRPr="00B61C91">
        <w:rPr>
          <w:sz w:val="24"/>
          <w:szCs w:val="24"/>
          <w:lang w:val="eu-ES"/>
        </w:rPr>
        <w:t xml:space="preserve"> produktuaren salmenta. Erabiltzaileak, kodea, taila eta erosi nahi duen kantitatea sartu beharko ditu.</w:t>
      </w:r>
    </w:p>
    <w:p w14:paraId="2CE714FE" w14:textId="43F33653" w:rsidR="00163A41" w:rsidRPr="00524149" w:rsidRDefault="00163A41" w:rsidP="00524149">
      <w:pPr>
        <w:spacing w:before="120" w:after="120"/>
        <w:ind w:left="1776"/>
        <w:jc w:val="both"/>
        <w:rPr>
          <w:sz w:val="12"/>
          <w:szCs w:val="12"/>
          <w:lang w:val="eu-ES"/>
        </w:rPr>
      </w:pPr>
    </w:p>
    <w:p w14:paraId="381D2F50" w14:textId="77777777" w:rsidR="00A8597A" w:rsidRPr="00C81D5A" w:rsidRDefault="00A8597A" w:rsidP="00A8597A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PrakaKudeatu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 w:rsidRPr="00C81D5A">
        <w:rPr>
          <w:sz w:val="24"/>
          <w:szCs w:val="24"/>
          <w:lang w:val="eu-ES"/>
        </w:rPr>
        <w:t xml:space="preserve"> (</w:t>
      </w:r>
      <w:r w:rsidRPr="00C81D5A">
        <w:rPr>
          <w:noProof/>
          <w:sz w:val="24"/>
          <w:szCs w:val="24"/>
          <w:lang w:eastAsia="es-ES"/>
        </w:rPr>
        <w:drawing>
          <wp:inline distT="0" distB="0" distL="0" distR="0" wp14:anchorId="642E4C33" wp14:editId="0F5AE01C">
            <wp:extent cx="920750" cy="134744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40311" cy="13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14:paraId="52ACDE23" w14:textId="5F129D1B"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prakaGehitu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r w:rsidR="009634D0">
        <w:rPr>
          <w:b/>
          <w:sz w:val="24"/>
          <w:szCs w:val="24"/>
          <w:lang w:val="eu-ES"/>
        </w:rPr>
        <w:t>prak1: Praka</w:t>
      </w:r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="00D839D6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praka berri bat gehitu.</w:t>
      </w:r>
    </w:p>
    <w:p w14:paraId="4CD2C8E5" w14:textId="542DE3F8"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prakaEzabatu</w:t>
      </w:r>
      <w:proofErr w:type="spellEnd"/>
      <w:r w:rsidRPr="00C81D5A">
        <w:rPr>
          <w:b/>
          <w:sz w:val="24"/>
          <w:szCs w:val="24"/>
          <w:lang w:val="eu-ES"/>
        </w:rPr>
        <w:t>(kodea: String</w:t>
      </w:r>
      <w:r w:rsidR="00D839D6">
        <w:rPr>
          <w:b/>
          <w:sz w:val="24"/>
          <w:szCs w:val="24"/>
          <w:lang w:val="eu-ES"/>
        </w:rPr>
        <w:t xml:space="preserve">, taila: </w:t>
      </w:r>
      <w:proofErr w:type="spellStart"/>
      <w:r w:rsidR="00D839D6">
        <w:rPr>
          <w:b/>
          <w:sz w:val="24"/>
          <w:szCs w:val="24"/>
          <w:lang w:val="eu-ES"/>
        </w:rPr>
        <w:t>int</w:t>
      </w:r>
      <w:proofErr w:type="spellEnd"/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="00D839D6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praka bat ezabatu, kodea</w:t>
      </w:r>
      <w:r w:rsidR="00D839D6">
        <w:rPr>
          <w:sz w:val="24"/>
          <w:szCs w:val="24"/>
          <w:lang w:val="eu-ES"/>
        </w:rPr>
        <w:t xml:space="preserve"> eta </w:t>
      </w:r>
      <w:proofErr w:type="spellStart"/>
      <w:r w:rsidR="00D839D6">
        <w:rPr>
          <w:sz w:val="24"/>
          <w:szCs w:val="24"/>
          <w:lang w:val="eu-ES"/>
        </w:rPr>
        <w:t>taila</w:t>
      </w:r>
      <w:r>
        <w:rPr>
          <w:sz w:val="24"/>
          <w:szCs w:val="24"/>
          <w:lang w:val="eu-ES"/>
        </w:rPr>
        <w:t>ren</w:t>
      </w:r>
      <w:proofErr w:type="spellEnd"/>
      <w:r>
        <w:rPr>
          <w:sz w:val="24"/>
          <w:szCs w:val="24"/>
          <w:lang w:val="eu-ES"/>
        </w:rPr>
        <w:t xml:space="preserve"> arabera.</w:t>
      </w:r>
    </w:p>
    <w:p w14:paraId="4D71CD69" w14:textId="11A2A354"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prakaGuztErakutsi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="009634D0">
        <w:rPr>
          <w:b/>
          <w:sz w:val="24"/>
          <w:szCs w:val="24"/>
          <w:lang w:val="eu-ES"/>
        </w:rPr>
        <w:t>ArrayList</w:t>
      </w:r>
      <w:proofErr w:type="spellEnd"/>
      <w:r w:rsidR="009634D0">
        <w:rPr>
          <w:b/>
          <w:sz w:val="24"/>
          <w:szCs w:val="24"/>
          <w:lang w:val="eu-ES"/>
        </w:rPr>
        <w:t>&lt;Praka&gt;</w:t>
      </w:r>
      <w:r w:rsidR="009634D0"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 dauden praka guztiak erakutsi.</w:t>
      </w:r>
    </w:p>
    <w:p w14:paraId="3F57DE62" w14:textId="2C3AA2EE" w:rsidR="00D839D6" w:rsidRDefault="00D839D6" w:rsidP="00D839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prakaDatuakAldatu</w:t>
      </w:r>
      <w:proofErr w:type="spellEnd"/>
      <w:r>
        <w:rPr>
          <w:b/>
          <w:sz w:val="24"/>
          <w:szCs w:val="24"/>
          <w:lang w:val="eu-ES"/>
        </w:rPr>
        <w:t xml:space="preserve">(prak1: Praka): </w:t>
      </w:r>
      <w:proofErr w:type="spellStart"/>
      <w:r>
        <w:rPr>
          <w:b/>
          <w:sz w:val="24"/>
          <w:szCs w:val="24"/>
          <w:lang w:val="eu-ES"/>
        </w:rPr>
        <w:t>boolean</w:t>
      </w:r>
      <w:proofErr w:type="spellEnd"/>
      <w:r>
        <w:rPr>
          <w:b/>
          <w:sz w:val="24"/>
          <w:szCs w:val="24"/>
          <w:lang w:val="eu-ES"/>
        </w:rPr>
        <w:t xml:space="preserve"> </w:t>
      </w:r>
      <w:r w:rsidRPr="007E3582">
        <w:rPr>
          <w:b/>
          <w:sz w:val="24"/>
          <w:szCs w:val="24"/>
          <w:lang w:val="eu-ES"/>
        </w:rPr>
        <w:sym w:font="Wingdings" w:char="F0E0"/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prakaren datuak aldatu.</w:t>
      </w:r>
    </w:p>
    <w:p w14:paraId="21E21548" w14:textId="77777777" w:rsidR="00A8597A" w:rsidRPr="00DE1CA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prakaKontsultatu</w:t>
      </w:r>
      <w:proofErr w:type="spellEnd"/>
      <w:r w:rsidRPr="00C81D5A">
        <w:rPr>
          <w:b/>
          <w:sz w:val="24"/>
          <w:szCs w:val="24"/>
          <w:lang w:val="eu-ES"/>
        </w:rPr>
        <w:t xml:space="preserve">(kodea: String): </w:t>
      </w:r>
      <w:proofErr w:type="spellStart"/>
      <w:r w:rsidR="009634D0">
        <w:rPr>
          <w:b/>
          <w:sz w:val="24"/>
          <w:szCs w:val="24"/>
          <w:lang w:val="eu-ES"/>
        </w:rPr>
        <w:t>ArrayList</w:t>
      </w:r>
      <w:proofErr w:type="spellEnd"/>
      <w:r w:rsidR="009634D0">
        <w:rPr>
          <w:b/>
          <w:sz w:val="24"/>
          <w:szCs w:val="24"/>
          <w:lang w:val="eu-ES"/>
        </w:rPr>
        <w:t>&lt;Praka&gt;</w:t>
      </w:r>
      <w:r w:rsidR="009634D0">
        <w:rPr>
          <w:sz w:val="24"/>
          <w:szCs w:val="24"/>
          <w:lang w:val="eu-ES"/>
        </w:rPr>
        <w:t xml:space="preserve"> </w:t>
      </w:r>
      <w:r w:rsidRPr="00DE1CAA">
        <w:rPr>
          <w:sz w:val="24"/>
          <w:szCs w:val="24"/>
          <w:lang w:val="eu-ES"/>
        </w:rPr>
        <w:sym w:font="Wingdings" w:char="F0E0"/>
      </w:r>
      <w:r w:rsidRPr="00DE1CAA">
        <w:rPr>
          <w:sz w:val="24"/>
          <w:szCs w:val="24"/>
          <w:lang w:val="eu-ES"/>
        </w:rPr>
        <w:t xml:space="preserve"> praka, dendan dagoen kontsultatu, kodearen arabera.</w:t>
      </w:r>
    </w:p>
    <w:p w14:paraId="1E811B8D" w14:textId="77777777" w:rsidR="00A8597A" w:rsidRPr="00C81D5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lastRenderedPageBreak/>
        <w:t>prakaEskatzeko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="009634D0">
        <w:rPr>
          <w:b/>
          <w:sz w:val="24"/>
          <w:szCs w:val="24"/>
          <w:lang w:val="eu-ES"/>
        </w:rPr>
        <w:t>ArrayList</w:t>
      </w:r>
      <w:proofErr w:type="spellEnd"/>
      <w:r w:rsidR="009634D0">
        <w:rPr>
          <w:b/>
          <w:sz w:val="24"/>
          <w:szCs w:val="24"/>
          <w:lang w:val="eu-ES"/>
        </w:rPr>
        <w:t>&lt;Praka&gt;</w:t>
      </w:r>
      <w:r w:rsidR="009634D0">
        <w:rPr>
          <w:sz w:val="24"/>
          <w:szCs w:val="24"/>
          <w:lang w:val="eu-ES"/>
        </w:rPr>
        <w:t xml:space="preserve"> </w:t>
      </w:r>
      <w:r w:rsidRPr="00C81D5A">
        <w:rPr>
          <w:sz w:val="24"/>
          <w:szCs w:val="24"/>
          <w:lang w:val="eu-ES"/>
        </w:rPr>
        <w:sym w:font="Wingdings" w:char="F0E0"/>
      </w:r>
      <w:r w:rsidRPr="00C81D5A">
        <w:rPr>
          <w:sz w:val="24"/>
          <w:szCs w:val="24"/>
          <w:lang w:val="eu-ES"/>
        </w:rPr>
        <w:t xml:space="preserve"> 5 baino gutxiago dauden prakak erakutsi.</w:t>
      </w:r>
    </w:p>
    <w:p w14:paraId="5A0AB7A1" w14:textId="77777777" w:rsidR="00A8597A" w:rsidRDefault="00A8597A" w:rsidP="00BD58F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B61C91">
        <w:rPr>
          <w:b/>
          <w:sz w:val="24"/>
          <w:szCs w:val="24"/>
          <w:lang w:val="eu-ES"/>
        </w:rPr>
        <w:t>prodSaldu</w:t>
      </w:r>
      <w:proofErr w:type="spellEnd"/>
      <w:r w:rsidRPr="00B61C91">
        <w:rPr>
          <w:b/>
          <w:sz w:val="24"/>
          <w:szCs w:val="24"/>
          <w:lang w:val="eu-ES"/>
        </w:rPr>
        <w:t xml:space="preserve">(kodea: String, taila: </w:t>
      </w:r>
      <w:proofErr w:type="spellStart"/>
      <w:r w:rsidRPr="00B61C91">
        <w:rPr>
          <w:b/>
          <w:sz w:val="24"/>
          <w:szCs w:val="24"/>
          <w:lang w:val="eu-ES"/>
        </w:rPr>
        <w:t>int</w:t>
      </w:r>
      <w:proofErr w:type="spellEnd"/>
      <w:r w:rsidRPr="00B61C91">
        <w:rPr>
          <w:b/>
          <w:sz w:val="24"/>
          <w:szCs w:val="24"/>
          <w:lang w:val="eu-ES"/>
        </w:rPr>
        <w:t xml:space="preserve">, kantitatea: </w:t>
      </w:r>
      <w:proofErr w:type="spellStart"/>
      <w:r w:rsidRPr="00B61C91">
        <w:rPr>
          <w:b/>
          <w:sz w:val="24"/>
          <w:szCs w:val="24"/>
          <w:lang w:val="eu-ES"/>
        </w:rPr>
        <w:t>int</w:t>
      </w:r>
      <w:proofErr w:type="spellEnd"/>
      <w:r w:rsidRPr="00B61C91">
        <w:rPr>
          <w:b/>
          <w:sz w:val="24"/>
          <w:szCs w:val="24"/>
          <w:lang w:val="eu-ES"/>
        </w:rPr>
        <w:t xml:space="preserve">): </w:t>
      </w:r>
      <w:proofErr w:type="spellStart"/>
      <w:r w:rsidR="009634D0">
        <w:rPr>
          <w:b/>
          <w:sz w:val="24"/>
          <w:szCs w:val="24"/>
          <w:lang w:val="eu-ES"/>
        </w:rPr>
        <w:t>boolean</w:t>
      </w:r>
      <w:proofErr w:type="spellEnd"/>
      <w:r w:rsidRPr="00B61C91">
        <w:rPr>
          <w:sz w:val="24"/>
          <w:szCs w:val="24"/>
          <w:lang w:val="eu-ES"/>
        </w:rPr>
        <w:t xml:space="preserve"> </w:t>
      </w:r>
      <w:r w:rsidRPr="00B61C91">
        <w:rPr>
          <w:sz w:val="24"/>
          <w:szCs w:val="24"/>
          <w:lang w:val="eu-ES"/>
        </w:rPr>
        <w:sym w:font="Wingdings" w:char="F0E0"/>
      </w:r>
      <w:r w:rsidRPr="00B61C91">
        <w:rPr>
          <w:sz w:val="24"/>
          <w:szCs w:val="24"/>
          <w:lang w:val="eu-ES"/>
        </w:rPr>
        <w:t xml:space="preserve"> produktuaren salmenta. Erabiltzaileak, kodea, taila eta erosi nahi duen kantitatea sartu beharko ditu.</w:t>
      </w:r>
    </w:p>
    <w:p w14:paraId="6833794C" w14:textId="77777777" w:rsidR="00163A41" w:rsidRPr="00524149" w:rsidRDefault="00163A41" w:rsidP="00524149">
      <w:pPr>
        <w:spacing w:before="120" w:after="120"/>
        <w:ind w:left="1776"/>
        <w:jc w:val="both"/>
        <w:rPr>
          <w:sz w:val="12"/>
          <w:szCs w:val="12"/>
          <w:lang w:val="eu-ES"/>
        </w:rPr>
      </w:pPr>
    </w:p>
    <w:p w14:paraId="19C14256" w14:textId="77777777" w:rsidR="00163A41" w:rsidRPr="005305A0" w:rsidRDefault="00163A41" w:rsidP="00163A41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HornitzaileaKudeatu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>
        <w:rPr>
          <w:sz w:val="24"/>
          <w:szCs w:val="24"/>
          <w:lang w:val="eu-ES"/>
        </w:rPr>
        <w:t xml:space="preserve"> (</w:t>
      </w:r>
      <w:r w:rsidRPr="00DF53DF">
        <w:rPr>
          <w:noProof/>
          <w:sz w:val="24"/>
          <w:szCs w:val="24"/>
          <w:lang w:eastAsia="es-ES"/>
        </w:rPr>
        <w:drawing>
          <wp:inline distT="0" distB="0" distL="0" distR="0" wp14:anchorId="0B2E665A" wp14:editId="2C545336">
            <wp:extent cx="1204629" cy="136525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22615" cy="1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14:paraId="261A9C09" w14:textId="52F61679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hornitzaileaGehitu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r>
        <w:rPr>
          <w:b/>
          <w:sz w:val="24"/>
          <w:szCs w:val="24"/>
          <w:lang w:val="eu-ES"/>
        </w:rPr>
        <w:t>horn1: Hornitzailea</w:t>
      </w:r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="00D839D6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hornitzaile berri bat gehitu.</w:t>
      </w:r>
    </w:p>
    <w:p w14:paraId="65E0C0FC" w14:textId="09623B3C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hornitzaileaEzabatu</w:t>
      </w:r>
      <w:proofErr w:type="spellEnd"/>
      <w:r w:rsidRPr="00C81D5A">
        <w:rPr>
          <w:b/>
          <w:sz w:val="24"/>
          <w:szCs w:val="24"/>
          <w:lang w:val="eu-ES"/>
        </w:rPr>
        <w:t xml:space="preserve">(kodea: String): </w:t>
      </w:r>
      <w:proofErr w:type="spellStart"/>
      <w:r w:rsidR="00D839D6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7657BC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hornitzaile bat ezabatu, kodearen arabera.</w:t>
      </w:r>
    </w:p>
    <w:p w14:paraId="7A587AD4" w14:textId="77777777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hornitzaileGuztiakErakutsi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>
        <w:rPr>
          <w:b/>
          <w:sz w:val="24"/>
          <w:szCs w:val="24"/>
          <w:lang w:val="eu-ES"/>
        </w:rPr>
        <w:t>ArrayList</w:t>
      </w:r>
      <w:proofErr w:type="spellEnd"/>
      <w:r>
        <w:rPr>
          <w:b/>
          <w:sz w:val="24"/>
          <w:szCs w:val="24"/>
          <w:lang w:val="eu-ES"/>
        </w:rPr>
        <w:t>&lt;Hornitzailea&gt;</w:t>
      </w:r>
      <w:r>
        <w:rPr>
          <w:sz w:val="24"/>
          <w:szCs w:val="24"/>
          <w:lang w:val="eu-ES"/>
        </w:rPr>
        <w:t xml:space="preserve"> </w:t>
      </w:r>
      <w:r w:rsidRPr="007657BC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 dauden hornitzaile guztiak erakutsi.</w:t>
      </w:r>
    </w:p>
    <w:p w14:paraId="2F6D1DD0" w14:textId="63551E56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8A568C">
        <w:rPr>
          <w:b/>
          <w:sz w:val="24"/>
          <w:szCs w:val="24"/>
          <w:lang w:val="eu-ES"/>
        </w:rPr>
        <w:t>hornitzaileaDatuakAldatu</w:t>
      </w:r>
      <w:proofErr w:type="spellEnd"/>
      <w:r w:rsidRPr="008A568C">
        <w:rPr>
          <w:b/>
          <w:sz w:val="24"/>
          <w:szCs w:val="24"/>
          <w:lang w:val="eu-ES"/>
        </w:rPr>
        <w:t>(</w:t>
      </w:r>
      <w:r w:rsidR="00D839D6">
        <w:rPr>
          <w:b/>
          <w:sz w:val="24"/>
          <w:szCs w:val="24"/>
          <w:lang w:val="eu-ES"/>
        </w:rPr>
        <w:t>horn1: Hornitzailea</w:t>
      </w:r>
      <w:r w:rsidRPr="008A568C">
        <w:rPr>
          <w:b/>
          <w:sz w:val="24"/>
          <w:szCs w:val="24"/>
          <w:lang w:val="eu-ES"/>
        </w:rPr>
        <w:t xml:space="preserve">): </w:t>
      </w:r>
      <w:proofErr w:type="spellStart"/>
      <w:r w:rsidR="001C6DB8">
        <w:rPr>
          <w:b/>
          <w:sz w:val="24"/>
          <w:szCs w:val="24"/>
          <w:lang w:val="eu-ES"/>
        </w:rPr>
        <w:t>boolean</w:t>
      </w:r>
      <w:proofErr w:type="spellEnd"/>
      <w:r w:rsidRPr="008A568C">
        <w:rPr>
          <w:b/>
          <w:sz w:val="24"/>
          <w:szCs w:val="24"/>
          <w:lang w:val="eu-ES"/>
        </w:rPr>
        <w:t xml:space="preserve"> </w:t>
      </w:r>
      <w:r w:rsidRPr="008A568C">
        <w:rPr>
          <w:b/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Hornitzailearen datuak aldatu.</w:t>
      </w:r>
    </w:p>
    <w:p w14:paraId="081D85B7" w14:textId="77777777" w:rsidR="00163A41" w:rsidRPr="00524149" w:rsidRDefault="00163A41" w:rsidP="00524149">
      <w:pPr>
        <w:spacing w:before="120" w:after="120"/>
        <w:ind w:left="1776"/>
        <w:jc w:val="both"/>
        <w:rPr>
          <w:sz w:val="12"/>
          <w:szCs w:val="12"/>
          <w:lang w:val="eu-ES"/>
        </w:rPr>
      </w:pPr>
    </w:p>
    <w:p w14:paraId="6F9F6617" w14:textId="77777777" w:rsidR="00163A41" w:rsidRPr="005305A0" w:rsidRDefault="00163A41" w:rsidP="00163A41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EskaeraKudeatu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>
        <w:rPr>
          <w:sz w:val="24"/>
          <w:szCs w:val="24"/>
          <w:lang w:val="eu-ES"/>
        </w:rPr>
        <w:t xml:space="preserve"> (</w:t>
      </w:r>
      <w:r w:rsidRPr="00DF53DF">
        <w:rPr>
          <w:noProof/>
          <w:sz w:val="24"/>
          <w:szCs w:val="24"/>
          <w:lang w:eastAsia="es-ES"/>
        </w:rPr>
        <w:drawing>
          <wp:inline distT="0" distB="0" distL="0" distR="0" wp14:anchorId="7ACBE022" wp14:editId="3A090B92">
            <wp:extent cx="990600" cy="135082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11432" cy="13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14:paraId="511C6B6D" w14:textId="77777777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eskaeraGehitu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r>
        <w:rPr>
          <w:b/>
          <w:sz w:val="24"/>
          <w:szCs w:val="24"/>
          <w:lang w:val="eu-ES"/>
        </w:rPr>
        <w:t>esk1: Eskaera</w:t>
      </w:r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>
        <w:rPr>
          <w:sz w:val="24"/>
          <w:szCs w:val="24"/>
          <w:lang w:val="eu-ES"/>
        </w:rPr>
        <w:t xml:space="preserve"> </w:t>
      </w:r>
      <w:r w:rsidRPr="00AA43C5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eskaera berri bat gehitu.</w:t>
      </w:r>
    </w:p>
    <w:p w14:paraId="4A52242A" w14:textId="77777777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eskaeraEzabatu</w:t>
      </w:r>
      <w:proofErr w:type="spellEnd"/>
      <w:r>
        <w:rPr>
          <w:b/>
          <w:sz w:val="24"/>
          <w:szCs w:val="24"/>
          <w:lang w:val="eu-ES"/>
        </w:rPr>
        <w:t xml:space="preserve">(kodea: String): </w:t>
      </w:r>
      <w:proofErr w:type="spellStart"/>
      <w:r>
        <w:rPr>
          <w:b/>
          <w:sz w:val="24"/>
          <w:szCs w:val="24"/>
          <w:lang w:val="eu-ES"/>
        </w:rPr>
        <w:t>void</w:t>
      </w:r>
      <w:proofErr w:type="spellEnd"/>
      <w:r>
        <w:rPr>
          <w:b/>
          <w:sz w:val="24"/>
          <w:szCs w:val="24"/>
          <w:lang w:val="eu-ES"/>
        </w:rPr>
        <w:t xml:space="preserve"> </w:t>
      </w:r>
      <w:r w:rsidRPr="006A0643">
        <w:rPr>
          <w:b/>
          <w:sz w:val="24"/>
          <w:szCs w:val="24"/>
          <w:lang w:val="eu-ES"/>
        </w:rPr>
        <w:sym w:font="Wingdings" w:char="F0E0"/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eskaera bat ezabatu, kodearen arabera.</w:t>
      </w:r>
    </w:p>
    <w:p w14:paraId="4C424ADB" w14:textId="0EFFD11A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eskaeraGuztiakErakutsi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>
        <w:rPr>
          <w:b/>
          <w:sz w:val="24"/>
          <w:szCs w:val="24"/>
          <w:lang w:val="eu-ES"/>
        </w:rPr>
        <w:t>ArrayList</w:t>
      </w:r>
      <w:proofErr w:type="spellEnd"/>
      <w:r>
        <w:rPr>
          <w:b/>
          <w:sz w:val="24"/>
          <w:szCs w:val="24"/>
          <w:lang w:val="eu-ES"/>
        </w:rPr>
        <w:t>&lt;Eskaera&gt;</w:t>
      </w:r>
      <w:r>
        <w:rPr>
          <w:sz w:val="24"/>
          <w:szCs w:val="24"/>
          <w:lang w:val="eu-ES"/>
        </w:rPr>
        <w:t xml:space="preserve"> </w:t>
      </w:r>
      <w:r w:rsidRPr="00AA43C5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 dauden eskaera guztiak erakutsi.</w:t>
      </w:r>
    </w:p>
    <w:p w14:paraId="07058E8B" w14:textId="513F1BCA" w:rsidR="001C6DB8" w:rsidRPr="001C6DB8" w:rsidRDefault="001C6DB8" w:rsidP="001C6DB8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eskaera</w:t>
      </w:r>
      <w:r w:rsidRPr="008A568C">
        <w:rPr>
          <w:b/>
          <w:sz w:val="24"/>
          <w:szCs w:val="24"/>
          <w:lang w:val="eu-ES"/>
        </w:rPr>
        <w:t>DatuakAldatu</w:t>
      </w:r>
      <w:proofErr w:type="spellEnd"/>
      <w:r w:rsidRPr="008A568C">
        <w:rPr>
          <w:b/>
          <w:sz w:val="24"/>
          <w:szCs w:val="24"/>
          <w:lang w:val="eu-ES"/>
        </w:rPr>
        <w:t>(</w:t>
      </w:r>
      <w:r>
        <w:rPr>
          <w:b/>
          <w:sz w:val="24"/>
          <w:szCs w:val="24"/>
          <w:lang w:val="eu-ES"/>
        </w:rPr>
        <w:t>esk1: Eskaera</w:t>
      </w:r>
      <w:r w:rsidRPr="008A568C">
        <w:rPr>
          <w:b/>
          <w:sz w:val="24"/>
          <w:szCs w:val="24"/>
          <w:lang w:val="eu-ES"/>
        </w:rPr>
        <w:t xml:space="preserve">): </w:t>
      </w:r>
      <w:proofErr w:type="spellStart"/>
      <w:r>
        <w:rPr>
          <w:b/>
          <w:sz w:val="24"/>
          <w:szCs w:val="24"/>
          <w:lang w:val="eu-ES"/>
        </w:rPr>
        <w:t>boolean</w:t>
      </w:r>
      <w:proofErr w:type="spellEnd"/>
      <w:r w:rsidRPr="008A568C">
        <w:rPr>
          <w:b/>
          <w:sz w:val="24"/>
          <w:szCs w:val="24"/>
          <w:lang w:val="eu-ES"/>
        </w:rPr>
        <w:t xml:space="preserve"> </w:t>
      </w:r>
      <w:r w:rsidRPr="008A568C">
        <w:rPr>
          <w:b/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Eskaeraren datuak aldatu.</w:t>
      </w:r>
    </w:p>
    <w:p w14:paraId="263E871B" w14:textId="4F6D37DE" w:rsidR="00163A41" w:rsidRPr="00524149" w:rsidRDefault="00163A41" w:rsidP="00524149">
      <w:pPr>
        <w:spacing w:before="120" w:after="120"/>
        <w:ind w:left="1776"/>
        <w:jc w:val="both"/>
        <w:rPr>
          <w:sz w:val="12"/>
          <w:szCs w:val="12"/>
          <w:lang w:val="eu-ES"/>
        </w:rPr>
      </w:pPr>
    </w:p>
    <w:p w14:paraId="47D1DE97" w14:textId="77777777" w:rsidR="00163A41" w:rsidRPr="005305A0" w:rsidRDefault="00163A41" w:rsidP="00163A41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SalmentaKudeatu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>
        <w:rPr>
          <w:sz w:val="24"/>
          <w:szCs w:val="24"/>
          <w:lang w:val="eu-ES"/>
        </w:rPr>
        <w:t xml:space="preserve"> (</w:t>
      </w:r>
      <w:r w:rsidRPr="00DF53DF">
        <w:rPr>
          <w:noProof/>
          <w:sz w:val="24"/>
          <w:szCs w:val="24"/>
          <w:lang w:eastAsia="es-ES"/>
        </w:rPr>
        <w:drawing>
          <wp:inline distT="0" distB="0" distL="0" distR="0" wp14:anchorId="2F476ADE" wp14:editId="080DA86C">
            <wp:extent cx="1047750" cy="129071"/>
            <wp:effectExtent l="0" t="0" r="0" b="444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86334" cy="1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14:paraId="59552125" w14:textId="173623D3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salmentaGehitu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r>
        <w:rPr>
          <w:b/>
          <w:sz w:val="24"/>
          <w:szCs w:val="24"/>
          <w:lang w:val="eu-ES"/>
        </w:rPr>
        <w:t>salm1: Salmenta</w:t>
      </w:r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="00DC7750"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Pr="00AA43C5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salmenta berri bat gehitu.</w:t>
      </w:r>
    </w:p>
    <w:p w14:paraId="31E55D90" w14:textId="1C147730" w:rsidR="00163A41" w:rsidRDefault="00163A41" w:rsidP="00163A41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salmentaGuztiakErakutsi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>
        <w:rPr>
          <w:b/>
          <w:sz w:val="24"/>
          <w:szCs w:val="24"/>
          <w:lang w:val="eu-ES"/>
        </w:rPr>
        <w:t>ArrayList</w:t>
      </w:r>
      <w:proofErr w:type="spellEnd"/>
      <w:r>
        <w:rPr>
          <w:b/>
          <w:sz w:val="24"/>
          <w:szCs w:val="24"/>
          <w:lang w:val="eu-ES"/>
        </w:rPr>
        <w:t>&lt;Salmenta&gt;</w:t>
      </w:r>
      <w:r>
        <w:rPr>
          <w:sz w:val="24"/>
          <w:szCs w:val="24"/>
          <w:lang w:val="eu-ES"/>
        </w:rPr>
        <w:t xml:space="preserve"> </w:t>
      </w:r>
      <w:r w:rsidRPr="00AA43C5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 dauden salmenta guztiak erakutsi.</w:t>
      </w:r>
    </w:p>
    <w:p w14:paraId="221052F5" w14:textId="77777777" w:rsidR="00063B7E" w:rsidRDefault="00063B7E">
      <w:pPr>
        <w:rPr>
          <w:sz w:val="24"/>
          <w:szCs w:val="24"/>
          <w:lang w:val="eu-ES"/>
        </w:rPr>
      </w:pPr>
      <w:bookmarkStart w:id="49" w:name="_Getter_&amp;_Setter_1"/>
      <w:bookmarkEnd w:id="49"/>
      <w:r>
        <w:rPr>
          <w:sz w:val="24"/>
          <w:szCs w:val="24"/>
          <w:lang w:val="eu-ES"/>
        </w:rPr>
        <w:br w:type="page"/>
      </w:r>
    </w:p>
    <w:p w14:paraId="47431DFA" w14:textId="53B356A8" w:rsidR="00EB4EDD" w:rsidRPr="00524790" w:rsidRDefault="00EB4EDD" w:rsidP="00EB4EDD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50" w:name="_Toc515501980"/>
      <w:proofErr w:type="spellStart"/>
      <w:r w:rsidRPr="00524790">
        <w:rPr>
          <w:color w:val="auto"/>
          <w:sz w:val="28"/>
          <w:u w:val="single"/>
          <w:lang w:val="eu-ES"/>
        </w:rPr>
        <w:lastRenderedPageBreak/>
        <w:t>Getter</w:t>
      </w:r>
      <w:proofErr w:type="spellEnd"/>
      <w:r w:rsidRPr="00524790">
        <w:rPr>
          <w:color w:val="auto"/>
          <w:sz w:val="28"/>
          <w:u w:val="single"/>
          <w:lang w:val="eu-ES"/>
        </w:rPr>
        <w:t xml:space="preserve"> &amp; Setter</w:t>
      </w:r>
      <w:bookmarkEnd w:id="50"/>
    </w:p>
    <w:p w14:paraId="74E1D04A" w14:textId="77777777" w:rsidR="001A7B08" w:rsidRPr="00B8246D" w:rsidRDefault="0061799F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Aurretik aipatutako metodoez gain, </w:t>
      </w:r>
      <w:proofErr w:type="spellStart"/>
      <w:r>
        <w:rPr>
          <w:sz w:val="24"/>
          <w:szCs w:val="24"/>
          <w:lang w:val="eu-ES"/>
        </w:rPr>
        <w:t>get</w:t>
      </w:r>
      <w:proofErr w:type="spellEnd"/>
      <w:r>
        <w:rPr>
          <w:sz w:val="24"/>
          <w:szCs w:val="24"/>
          <w:lang w:val="eu-ES"/>
        </w:rPr>
        <w:t xml:space="preserve"> eta set metodoak ere sortu dira klase guztietan.</w:t>
      </w:r>
    </w:p>
    <w:p w14:paraId="1600AA3C" w14:textId="77777777" w:rsidR="00EB4EDD" w:rsidRPr="00C26BF7" w:rsidRDefault="00EB4EDD" w:rsidP="00EB4EDD">
      <w:pPr>
        <w:pStyle w:val="Prrafodelista"/>
        <w:numPr>
          <w:ilvl w:val="0"/>
          <w:numId w:val="3"/>
        </w:numPr>
        <w:spacing w:before="200" w:after="200"/>
        <w:ind w:left="1293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EB4EDD">
        <w:rPr>
          <w:b/>
          <w:sz w:val="24"/>
          <w:szCs w:val="24"/>
          <w:lang w:val="eu-ES"/>
        </w:rPr>
        <w:t>Getter</w:t>
      </w:r>
      <w:proofErr w:type="spellEnd"/>
      <w:r w:rsidRPr="00C26BF7">
        <w:rPr>
          <w:sz w:val="24"/>
          <w:szCs w:val="24"/>
          <w:lang w:val="eu-ES"/>
        </w:rPr>
        <w:t>-ak,</w:t>
      </w:r>
      <w:r>
        <w:rPr>
          <w:sz w:val="24"/>
          <w:szCs w:val="24"/>
          <w:lang w:val="eu-ES"/>
        </w:rPr>
        <w:t xml:space="preserve"> atributu batek duen balioa lortu eta erabiltzeko balio du.</w:t>
      </w:r>
    </w:p>
    <w:p w14:paraId="328F834F" w14:textId="77777777" w:rsidR="00EB4EDD" w:rsidRDefault="00EB4EDD" w:rsidP="00EB4EDD">
      <w:pPr>
        <w:pStyle w:val="Prrafodelista"/>
        <w:numPr>
          <w:ilvl w:val="0"/>
          <w:numId w:val="3"/>
        </w:numPr>
        <w:spacing w:before="200" w:after="200"/>
        <w:ind w:left="1293" w:hanging="357"/>
        <w:contextualSpacing w:val="0"/>
        <w:jc w:val="both"/>
        <w:rPr>
          <w:sz w:val="24"/>
          <w:szCs w:val="24"/>
          <w:lang w:val="eu-ES"/>
        </w:rPr>
      </w:pPr>
      <w:r w:rsidRPr="00EB4EDD">
        <w:rPr>
          <w:b/>
          <w:sz w:val="24"/>
          <w:szCs w:val="24"/>
          <w:lang w:val="eu-ES"/>
        </w:rPr>
        <w:t>Setter</w:t>
      </w:r>
      <w:r>
        <w:rPr>
          <w:sz w:val="24"/>
          <w:szCs w:val="24"/>
          <w:lang w:val="eu-ES"/>
        </w:rPr>
        <w:t>-ak, atributuei balio bat emateko balio dute. Metodo honek, ez du ezer bueltatzen.</w:t>
      </w:r>
    </w:p>
    <w:p w14:paraId="46AD3A6D" w14:textId="7284A1DE" w:rsidR="00F31530" w:rsidRDefault="00F31530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Atributu bakoitzeko, set bat eta </w:t>
      </w:r>
      <w:proofErr w:type="spellStart"/>
      <w:r>
        <w:rPr>
          <w:sz w:val="24"/>
          <w:szCs w:val="24"/>
          <w:lang w:val="eu-ES"/>
        </w:rPr>
        <w:t>get</w:t>
      </w:r>
      <w:proofErr w:type="spellEnd"/>
      <w:r>
        <w:rPr>
          <w:sz w:val="24"/>
          <w:szCs w:val="24"/>
          <w:lang w:val="eu-ES"/>
        </w:rPr>
        <w:t xml:space="preserve"> bat sortu dira klase bakoitzean. </w:t>
      </w:r>
      <w:proofErr w:type="spellStart"/>
      <w:r>
        <w:rPr>
          <w:sz w:val="24"/>
          <w:szCs w:val="24"/>
          <w:lang w:val="eu-ES"/>
        </w:rPr>
        <w:t>Get-ek</w:t>
      </w:r>
      <w:proofErr w:type="spellEnd"/>
      <w:r>
        <w:rPr>
          <w:sz w:val="24"/>
          <w:szCs w:val="24"/>
          <w:lang w:val="eu-ES"/>
        </w:rPr>
        <w:t>, atributuaren</w:t>
      </w:r>
      <w:r w:rsidR="007342C5">
        <w:rPr>
          <w:sz w:val="24"/>
          <w:szCs w:val="24"/>
          <w:lang w:val="eu-ES"/>
        </w:rPr>
        <w:t xml:space="preserve"> balioa bueltatuko du eta set-</w:t>
      </w:r>
      <w:proofErr w:type="spellStart"/>
      <w:r w:rsidR="007342C5">
        <w:rPr>
          <w:sz w:val="24"/>
          <w:szCs w:val="24"/>
          <w:lang w:val="eu-ES"/>
        </w:rPr>
        <w:t>ek</w:t>
      </w:r>
      <w:proofErr w:type="spellEnd"/>
      <w:r w:rsidR="007342C5">
        <w:rPr>
          <w:sz w:val="24"/>
          <w:szCs w:val="24"/>
          <w:lang w:val="eu-ES"/>
        </w:rPr>
        <w:t xml:space="preserve"> berriz, </w:t>
      </w:r>
      <w:r w:rsidR="00BD58FF">
        <w:rPr>
          <w:sz w:val="24"/>
          <w:szCs w:val="24"/>
          <w:lang w:val="eu-ES"/>
        </w:rPr>
        <w:t xml:space="preserve">parametro </w:t>
      </w:r>
      <w:proofErr w:type="spellStart"/>
      <w:r w:rsidR="00BD58FF">
        <w:rPr>
          <w:sz w:val="24"/>
          <w:szCs w:val="24"/>
          <w:lang w:val="eu-ES"/>
        </w:rPr>
        <w:t>bezela</w:t>
      </w:r>
      <w:proofErr w:type="spellEnd"/>
      <w:r w:rsidR="00BD58FF">
        <w:rPr>
          <w:sz w:val="24"/>
          <w:szCs w:val="24"/>
          <w:lang w:val="eu-ES"/>
        </w:rPr>
        <w:t xml:space="preserve"> jartzen den balioa</w:t>
      </w:r>
      <w:r w:rsidR="007342C5">
        <w:rPr>
          <w:sz w:val="24"/>
          <w:szCs w:val="24"/>
          <w:lang w:val="eu-ES"/>
        </w:rPr>
        <w:t xml:space="preserve"> gordeko </w:t>
      </w:r>
      <w:r w:rsidR="00BD58FF">
        <w:rPr>
          <w:sz w:val="24"/>
          <w:szCs w:val="24"/>
          <w:lang w:val="eu-ES"/>
        </w:rPr>
        <w:t>da</w:t>
      </w:r>
      <w:r w:rsidR="007342C5">
        <w:rPr>
          <w:sz w:val="24"/>
          <w:szCs w:val="24"/>
          <w:lang w:val="eu-ES"/>
        </w:rPr>
        <w:t>.</w:t>
      </w:r>
    </w:p>
    <w:p w14:paraId="7EA7416F" w14:textId="0747EC67" w:rsidR="00916ED4" w:rsidRDefault="00BD58FF" w:rsidP="001B5204">
      <w:pPr>
        <w:keepNext/>
        <w:spacing w:before="200" w:after="120"/>
        <w:ind w:left="576"/>
        <w:jc w:val="center"/>
      </w:pPr>
      <w:r w:rsidRPr="00BD58FF">
        <w:drawing>
          <wp:inline distT="0" distB="0" distL="0" distR="0" wp14:anchorId="6D44DF1E" wp14:editId="0F02FC8C">
            <wp:extent cx="3224755" cy="3843382"/>
            <wp:effectExtent l="0" t="0" r="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4823" cy="385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375B" w14:textId="4CD06B21" w:rsidR="00F31530" w:rsidRDefault="00852BD2" w:rsidP="00916ED4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1" w:name="_Toc515505381"/>
      <w:r w:rsidR="00063B7E">
        <w:rPr>
          <w:noProof/>
          <w:sz w:val="24"/>
          <w:szCs w:val="24"/>
          <w:lang w:val="eu-ES"/>
        </w:rPr>
        <w:t>35</w:t>
      </w:r>
      <w:r>
        <w:rPr>
          <w:sz w:val="24"/>
          <w:szCs w:val="24"/>
          <w:lang w:val="eu-ES"/>
        </w:rPr>
        <w:fldChar w:fldCharType="end"/>
      </w:r>
      <w:r w:rsidR="00916ED4">
        <w:t xml:space="preserve">. </w:t>
      </w:r>
      <w:proofErr w:type="spellStart"/>
      <w:r w:rsidR="00916ED4">
        <w:t>Irudia</w:t>
      </w:r>
      <w:proofErr w:type="spellEnd"/>
      <w:r w:rsidR="00916ED4">
        <w:t xml:space="preserve">: </w:t>
      </w:r>
      <w:proofErr w:type="spellStart"/>
      <w:r w:rsidR="00916ED4">
        <w:t>Getter</w:t>
      </w:r>
      <w:proofErr w:type="spellEnd"/>
      <w:r w:rsidR="00916ED4">
        <w:t xml:space="preserve"> &amp; Setter</w:t>
      </w:r>
      <w:bookmarkEnd w:id="51"/>
    </w:p>
    <w:p w14:paraId="45069DF6" w14:textId="77777777" w:rsidR="00F31530" w:rsidRPr="00916ED4" w:rsidRDefault="00F31530" w:rsidP="00916ED4">
      <w:pPr>
        <w:spacing w:before="200" w:after="200"/>
        <w:jc w:val="center"/>
        <w:rPr>
          <w:sz w:val="12"/>
          <w:szCs w:val="12"/>
          <w:lang w:val="eu-ES"/>
        </w:rPr>
      </w:pPr>
    </w:p>
    <w:p w14:paraId="29E6C29B" w14:textId="3602C47A" w:rsidR="00916ED4" w:rsidRDefault="00057EC0" w:rsidP="00BD58FF">
      <w:pPr>
        <w:spacing w:before="200" w:after="120"/>
        <w:ind w:left="576"/>
        <w:jc w:val="both"/>
        <w:rPr>
          <w:sz w:val="24"/>
          <w:szCs w:val="24"/>
          <w:lang w:val="eu-ES"/>
        </w:rPr>
      </w:pPr>
      <w:r w:rsidRPr="00057EC0">
        <w:rPr>
          <w:b/>
          <w:sz w:val="24"/>
          <w:szCs w:val="24"/>
          <w:lang w:val="eu-ES"/>
        </w:rPr>
        <w:t>OHARRA</w:t>
      </w:r>
      <w:r>
        <w:rPr>
          <w:sz w:val="24"/>
          <w:szCs w:val="24"/>
          <w:lang w:val="eu-ES"/>
        </w:rPr>
        <w:t xml:space="preserve">: </w:t>
      </w:r>
      <w:r w:rsidR="00CB1174">
        <w:rPr>
          <w:sz w:val="24"/>
          <w:szCs w:val="24"/>
          <w:lang w:val="eu-ES"/>
        </w:rPr>
        <w:t xml:space="preserve">Momentuz, set eta </w:t>
      </w:r>
      <w:proofErr w:type="spellStart"/>
      <w:r w:rsidR="00CB1174">
        <w:rPr>
          <w:sz w:val="24"/>
          <w:szCs w:val="24"/>
          <w:lang w:val="eu-ES"/>
        </w:rPr>
        <w:t>get</w:t>
      </w:r>
      <w:proofErr w:type="spellEnd"/>
      <w:r w:rsidR="00CB1174">
        <w:rPr>
          <w:sz w:val="24"/>
          <w:szCs w:val="24"/>
          <w:lang w:val="eu-ES"/>
        </w:rPr>
        <w:t xml:space="preserve"> metodoetan</w:t>
      </w:r>
      <w:r w:rsidR="00BD58FF">
        <w:rPr>
          <w:sz w:val="24"/>
          <w:szCs w:val="24"/>
          <w:lang w:val="eu-ES"/>
        </w:rPr>
        <w:t xml:space="preserve"> dagoen gainkarga bakarra, objektuen kodeetan da. Adibidez, ondorengo irudian ikusten den bezala, Bezeroa klasean.</w:t>
      </w:r>
    </w:p>
    <w:p w14:paraId="14C47ECA" w14:textId="79415F17" w:rsidR="000B4B88" w:rsidRDefault="00BD58FF" w:rsidP="00BD58FF">
      <w:pPr>
        <w:keepNext/>
        <w:spacing w:before="120" w:after="120"/>
        <w:ind w:left="576"/>
        <w:jc w:val="center"/>
      </w:pPr>
      <w:r w:rsidRPr="00BD58FF">
        <w:drawing>
          <wp:inline distT="0" distB="0" distL="0" distR="0" wp14:anchorId="5BE9E812" wp14:editId="009F3B03">
            <wp:extent cx="3671888" cy="977677"/>
            <wp:effectExtent l="0" t="0" r="5080" b="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93369" cy="9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3FD" w14:textId="6B24DE88" w:rsidR="00916ED4" w:rsidRDefault="00852BD2" w:rsidP="000B4B88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2" w:name="_Toc515505382"/>
      <w:r w:rsidR="00063B7E">
        <w:rPr>
          <w:noProof/>
          <w:sz w:val="24"/>
          <w:szCs w:val="24"/>
          <w:lang w:val="eu-ES"/>
        </w:rPr>
        <w:t>36</w:t>
      </w:r>
      <w:r>
        <w:rPr>
          <w:sz w:val="24"/>
          <w:szCs w:val="24"/>
          <w:lang w:val="eu-ES"/>
        </w:rPr>
        <w:fldChar w:fldCharType="end"/>
      </w:r>
      <w:r w:rsidR="000B4B88">
        <w:t xml:space="preserve">. </w:t>
      </w:r>
      <w:proofErr w:type="spellStart"/>
      <w:r w:rsidR="000B4B88">
        <w:t>Irudia</w:t>
      </w:r>
      <w:proofErr w:type="spellEnd"/>
      <w:r w:rsidR="000B4B88">
        <w:t xml:space="preserve">: </w:t>
      </w:r>
      <w:proofErr w:type="spellStart"/>
      <w:r w:rsidR="000B4B88">
        <w:t>Adibidea</w:t>
      </w:r>
      <w:proofErr w:type="spellEnd"/>
      <w:r w:rsidR="000B4B88">
        <w:t xml:space="preserve"> - Set </w:t>
      </w:r>
      <w:proofErr w:type="spellStart"/>
      <w:r w:rsidR="000B4B88">
        <w:t>gainkarga</w:t>
      </w:r>
      <w:bookmarkEnd w:id="52"/>
      <w:proofErr w:type="spellEnd"/>
    </w:p>
    <w:p w14:paraId="3F116B20" w14:textId="77777777" w:rsidR="0061799F" w:rsidRDefault="00DF1A7A" w:rsidP="0061799F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Metodo guzti hauek, antzerakoak izango dira.</w:t>
      </w:r>
    </w:p>
    <w:p w14:paraId="1A4778C7" w14:textId="77777777" w:rsidR="00DF1A7A" w:rsidRPr="00DF1A7A" w:rsidRDefault="001B5204" w:rsidP="00DF1A7A">
      <w:pPr>
        <w:pStyle w:val="Prrafodelista"/>
        <w:numPr>
          <w:ilvl w:val="0"/>
          <w:numId w:val="10"/>
        </w:numPr>
        <w:spacing w:before="200" w:after="200"/>
        <w:jc w:val="both"/>
        <w:rPr>
          <w:sz w:val="24"/>
          <w:szCs w:val="24"/>
          <w:lang w:val="eu-ES"/>
        </w:rPr>
      </w:pPr>
      <w:proofErr w:type="spellStart"/>
      <w:r>
        <w:rPr>
          <w:sz w:val="24"/>
          <w:szCs w:val="24"/>
          <w:lang w:val="eu-ES"/>
        </w:rPr>
        <w:t>Get</w:t>
      </w:r>
      <w:proofErr w:type="spellEnd"/>
      <w:r>
        <w:rPr>
          <w:sz w:val="24"/>
          <w:szCs w:val="24"/>
          <w:lang w:val="eu-ES"/>
        </w:rPr>
        <w:t xml:space="preserve"> metodoak:</w:t>
      </w:r>
    </w:p>
    <w:p w14:paraId="42F12F14" w14:textId="77777777" w:rsidR="00B65002" w:rsidRDefault="000A28CC" w:rsidP="008F5EF7">
      <w:pPr>
        <w:keepNext/>
        <w:spacing w:before="200" w:after="0"/>
        <w:jc w:val="center"/>
      </w:pPr>
      <w:r w:rsidRPr="000A28CC">
        <w:rPr>
          <w:noProof/>
          <w:lang w:eastAsia="es-ES"/>
        </w:rPr>
        <w:drawing>
          <wp:inline distT="0" distB="0" distL="0" distR="0" wp14:anchorId="38C2AC45" wp14:editId="77A7A5BF">
            <wp:extent cx="1771650" cy="442913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91808" cy="4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E25D" w14:textId="47BC795C" w:rsidR="0064460B" w:rsidRPr="00B8246D" w:rsidRDefault="00852BD2" w:rsidP="008F5EF7">
      <w:pPr>
        <w:pStyle w:val="Descripcin"/>
        <w:spacing w:after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3" w:name="_Toc515505383"/>
      <w:r w:rsidR="00063B7E">
        <w:rPr>
          <w:noProof/>
          <w:sz w:val="24"/>
          <w:szCs w:val="24"/>
          <w:lang w:val="eu-ES"/>
        </w:rPr>
        <w:t>37</w:t>
      </w:r>
      <w:r>
        <w:rPr>
          <w:sz w:val="24"/>
          <w:szCs w:val="24"/>
          <w:lang w:val="eu-ES"/>
        </w:rPr>
        <w:fldChar w:fldCharType="end"/>
      </w:r>
      <w:r w:rsidR="00B65002">
        <w:t xml:space="preserve">. </w:t>
      </w:r>
      <w:proofErr w:type="spellStart"/>
      <w:r w:rsidR="00B65002">
        <w:t>Irudia</w:t>
      </w:r>
      <w:proofErr w:type="spellEnd"/>
      <w:r w:rsidR="00B65002">
        <w:t xml:space="preserve">: </w:t>
      </w:r>
      <w:proofErr w:type="spellStart"/>
      <w:r w:rsidR="00B65002">
        <w:t>Adibidea</w:t>
      </w:r>
      <w:proofErr w:type="spellEnd"/>
      <w:r w:rsidR="00B65002">
        <w:t xml:space="preserve"> - </w:t>
      </w:r>
      <w:proofErr w:type="spellStart"/>
      <w:r w:rsidR="00B65002">
        <w:t>Getter</w:t>
      </w:r>
      <w:bookmarkEnd w:id="53"/>
      <w:proofErr w:type="spellEnd"/>
    </w:p>
    <w:p w14:paraId="78A3EA4A" w14:textId="77777777" w:rsidR="000A28CC" w:rsidRDefault="000A28CC" w:rsidP="008F5EF7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14:paraId="43601749" w14:textId="77777777" w:rsidR="001B5204" w:rsidRPr="00DF1A7A" w:rsidRDefault="001B5204" w:rsidP="008F5EF7">
      <w:pPr>
        <w:pStyle w:val="Prrafodelista"/>
        <w:numPr>
          <w:ilvl w:val="0"/>
          <w:numId w:val="10"/>
        </w:numPr>
        <w:spacing w:before="12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Set metodoak:</w:t>
      </w:r>
    </w:p>
    <w:p w14:paraId="586A35D7" w14:textId="2FF29938" w:rsidR="000A28CC" w:rsidRPr="000A28CC" w:rsidRDefault="00BD58FF" w:rsidP="001B5204">
      <w:pPr>
        <w:spacing w:before="200" w:after="200"/>
        <w:ind w:left="129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Datua parametro bezala pasatuko zaio, balioa objektuan gorde dezan</w:t>
      </w:r>
      <w:r w:rsidR="001B5204">
        <w:rPr>
          <w:sz w:val="24"/>
          <w:szCs w:val="24"/>
          <w:lang w:val="eu-ES"/>
        </w:rPr>
        <w:t>.</w:t>
      </w:r>
    </w:p>
    <w:p w14:paraId="7DA06FA3" w14:textId="2401D7CF" w:rsidR="000A28CC" w:rsidRDefault="00BD58FF" w:rsidP="00E934D2">
      <w:pPr>
        <w:keepNext/>
        <w:spacing w:before="200" w:after="120"/>
        <w:ind w:left="1296"/>
        <w:jc w:val="center"/>
      </w:pPr>
      <w:r w:rsidRPr="00BD58FF">
        <w:drawing>
          <wp:inline distT="0" distB="0" distL="0" distR="0" wp14:anchorId="75C0F683" wp14:editId="758E9169">
            <wp:extent cx="2953162" cy="619211"/>
            <wp:effectExtent l="0" t="0" r="0" b="9525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CE0F" w14:textId="24E41031" w:rsidR="000A28CC" w:rsidRDefault="00852BD2" w:rsidP="008F5EF7">
      <w:pPr>
        <w:pStyle w:val="Descripcin"/>
        <w:spacing w:after="0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4" w:name="_Toc515505384"/>
      <w:r w:rsidR="00063B7E">
        <w:rPr>
          <w:noProof/>
          <w:sz w:val="24"/>
          <w:szCs w:val="24"/>
          <w:lang w:val="eu-ES"/>
        </w:rPr>
        <w:t>38</w:t>
      </w:r>
      <w:r>
        <w:rPr>
          <w:sz w:val="24"/>
          <w:szCs w:val="24"/>
          <w:lang w:val="eu-ES"/>
        </w:rPr>
        <w:fldChar w:fldCharType="end"/>
      </w:r>
      <w:r w:rsidR="000A28CC">
        <w:t xml:space="preserve">. </w:t>
      </w:r>
      <w:proofErr w:type="spellStart"/>
      <w:r w:rsidR="000A28CC">
        <w:t>Irudia</w:t>
      </w:r>
      <w:proofErr w:type="spellEnd"/>
      <w:r w:rsidR="000A28CC">
        <w:t xml:space="preserve">: </w:t>
      </w:r>
      <w:proofErr w:type="spellStart"/>
      <w:r w:rsidR="000A28CC">
        <w:t>Adibidea</w:t>
      </w:r>
      <w:proofErr w:type="spellEnd"/>
      <w:r w:rsidR="000A28CC">
        <w:t xml:space="preserve"> - Setter</w:t>
      </w:r>
      <w:bookmarkEnd w:id="54"/>
    </w:p>
    <w:p w14:paraId="6DD8C314" w14:textId="77777777" w:rsidR="000A28CC" w:rsidRPr="00DF1A7A" w:rsidRDefault="000A28CC" w:rsidP="008F5EF7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14:paraId="2FC0C7DC" w14:textId="77777777" w:rsidR="000A28CC" w:rsidRPr="008F5EF7" w:rsidRDefault="001B5204" w:rsidP="008F5EF7">
      <w:pPr>
        <w:spacing w:before="120" w:after="200"/>
        <w:ind w:left="708"/>
        <w:jc w:val="both"/>
        <w:rPr>
          <w:sz w:val="24"/>
          <w:szCs w:val="24"/>
          <w:lang w:val="eu-ES"/>
        </w:rPr>
      </w:pPr>
      <w:r w:rsidRPr="008F5EF7">
        <w:rPr>
          <w:sz w:val="24"/>
          <w:szCs w:val="24"/>
          <w:lang w:val="eu-ES"/>
        </w:rPr>
        <w:t>Datak jasotzerako orduan, honako forma honetan egin da.</w:t>
      </w:r>
      <w:r w:rsidR="00A8597A" w:rsidRPr="008F5EF7">
        <w:rPr>
          <w:sz w:val="24"/>
          <w:szCs w:val="24"/>
          <w:lang w:val="eu-ES"/>
        </w:rPr>
        <w:t xml:space="preserve"> Metodo bat sortu da, data</w:t>
      </w:r>
      <w:r w:rsidR="008F5EF7" w:rsidRPr="008F5EF7">
        <w:rPr>
          <w:sz w:val="24"/>
          <w:szCs w:val="24"/>
          <w:lang w:val="eu-ES"/>
        </w:rPr>
        <w:t xml:space="preserve"> </w:t>
      </w:r>
      <w:proofErr w:type="spellStart"/>
      <w:r w:rsidR="008F5EF7" w:rsidRPr="008F5EF7">
        <w:rPr>
          <w:sz w:val="24"/>
          <w:szCs w:val="24"/>
          <w:lang w:val="eu-ES"/>
        </w:rPr>
        <w:t>parseatzeko</w:t>
      </w:r>
      <w:proofErr w:type="spellEnd"/>
      <w:r w:rsidR="008F5EF7" w:rsidRPr="008F5EF7">
        <w:rPr>
          <w:sz w:val="24"/>
          <w:szCs w:val="24"/>
          <w:lang w:val="eu-ES"/>
        </w:rPr>
        <w:t xml:space="preserve"> eta </w:t>
      </w:r>
      <w:proofErr w:type="spellStart"/>
      <w:r w:rsidR="008F5EF7" w:rsidRPr="008F5EF7">
        <w:rPr>
          <w:i/>
          <w:sz w:val="24"/>
          <w:szCs w:val="24"/>
          <w:lang w:val="eu-ES"/>
        </w:rPr>
        <w:t>uuuu</w:t>
      </w:r>
      <w:proofErr w:type="spellEnd"/>
      <w:r w:rsidR="008F5EF7" w:rsidRPr="008F5EF7">
        <w:rPr>
          <w:i/>
          <w:sz w:val="24"/>
          <w:szCs w:val="24"/>
          <w:lang w:val="eu-ES"/>
        </w:rPr>
        <w:t>/</w:t>
      </w:r>
      <w:proofErr w:type="spellStart"/>
      <w:r w:rsidR="008F5EF7" w:rsidRPr="008F5EF7">
        <w:rPr>
          <w:i/>
          <w:sz w:val="24"/>
          <w:szCs w:val="24"/>
          <w:lang w:val="eu-ES"/>
        </w:rPr>
        <w:t>hh</w:t>
      </w:r>
      <w:proofErr w:type="spellEnd"/>
      <w:r w:rsidR="008F5EF7" w:rsidRPr="008F5EF7">
        <w:rPr>
          <w:i/>
          <w:sz w:val="24"/>
          <w:szCs w:val="24"/>
          <w:lang w:val="eu-ES"/>
        </w:rPr>
        <w:t>/</w:t>
      </w:r>
      <w:proofErr w:type="spellStart"/>
      <w:r w:rsidR="008F5EF7" w:rsidRPr="008F5EF7">
        <w:rPr>
          <w:i/>
          <w:sz w:val="24"/>
          <w:szCs w:val="24"/>
          <w:lang w:val="eu-ES"/>
        </w:rPr>
        <w:t>ee</w:t>
      </w:r>
      <w:proofErr w:type="spellEnd"/>
      <w:r w:rsidR="008F5EF7" w:rsidRPr="008F5EF7">
        <w:rPr>
          <w:sz w:val="24"/>
          <w:szCs w:val="24"/>
          <w:lang w:val="eu-ES"/>
        </w:rPr>
        <w:t xml:space="preserve"> formatuan gorde ahal izateko. Metodo honek, </w:t>
      </w:r>
      <w:proofErr w:type="spellStart"/>
      <w:r w:rsidR="008F5EF7" w:rsidRPr="008F5EF7">
        <w:rPr>
          <w:b/>
          <w:sz w:val="24"/>
          <w:szCs w:val="24"/>
          <w:lang w:val="eu-ES"/>
        </w:rPr>
        <w:t>dataGorde</w:t>
      </w:r>
      <w:proofErr w:type="spellEnd"/>
      <w:r w:rsidR="008F5EF7" w:rsidRPr="008F5EF7">
        <w:rPr>
          <w:sz w:val="24"/>
          <w:szCs w:val="24"/>
          <w:lang w:val="eu-ES"/>
        </w:rPr>
        <w:t xml:space="preserve"> izena dauk</w:t>
      </w:r>
      <w:r w:rsidR="008F5EF7">
        <w:rPr>
          <w:sz w:val="24"/>
          <w:szCs w:val="24"/>
          <w:lang w:val="eu-ES"/>
        </w:rPr>
        <w:t>a</w:t>
      </w:r>
      <w:r w:rsidR="008F5EF7" w:rsidRPr="008F5EF7">
        <w:rPr>
          <w:sz w:val="24"/>
          <w:szCs w:val="24"/>
          <w:lang w:val="eu-ES"/>
        </w:rPr>
        <w:t>.</w:t>
      </w:r>
    </w:p>
    <w:p w14:paraId="11C0047D" w14:textId="77777777" w:rsidR="008F5EF7" w:rsidRDefault="008F5EF7" w:rsidP="008F5EF7">
      <w:pPr>
        <w:spacing w:before="200" w:after="200"/>
        <w:ind w:left="708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adibidean ikusten den bezala, data jasotzerako orduan (</w:t>
      </w:r>
      <w:proofErr w:type="spellStart"/>
      <w:r w:rsidRPr="008F5EF7">
        <w:rPr>
          <w:b/>
          <w:sz w:val="24"/>
          <w:szCs w:val="24"/>
          <w:lang w:val="eu-ES"/>
        </w:rPr>
        <w:t>setJaiotzeData</w:t>
      </w:r>
      <w:proofErr w:type="spellEnd"/>
      <w:r>
        <w:rPr>
          <w:sz w:val="24"/>
          <w:szCs w:val="24"/>
          <w:lang w:val="eu-ES"/>
        </w:rPr>
        <w:t xml:space="preserve"> metodoan), </w:t>
      </w:r>
      <w:proofErr w:type="spellStart"/>
      <w:r w:rsidRPr="008F5EF7">
        <w:rPr>
          <w:b/>
          <w:sz w:val="24"/>
          <w:szCs w:val="24"/>
          <w:lang w:val="eu-ES"/>
        </w:rPr>
        <w:t>dataGorde</w:t>
      </w:r>
      <w:proofErr w:type="spellEnd"/>
      <w:r>
        <w:rPr>
          <w:sz w:val="24"/>
          <w:szCs w:val="24"/>
          <w:lang w:val="eu-ES"/>
        </w:rPr>
        <w:t xml:space="preserve"> metodoari deitzen dio, honek </w:t>
      </w:r>
      <w:proofErr w:type="spellStart"/>
      <w:r w:rsidRPr="008F5EF7">
        <w:rPr>
          <w:i/>
          <w:sz w:val="24"/>
          <w:szCs w:val="24"/>
          <w:lang w:val="eu-ES"/>
        </w:rPr>
        <w:t>uuuu</w:t>
      </w:r>
      <w:proofErr w:type="spellEnd"/>
      <w:r w:rsidRPr="008F5EF7">
        <w:rPr>
          <w:i/>
          <w:sz w:val="24"/>
          <w:szCs w:val="24"/>
          <w:lang w:val="eu-ES"/>
        </w:rPr>
        <w:t>/</w:t>
      </w:r>
      <w:proofErr w:type="spellStart"/>
      <w:r w:rsidRPr="008F5EF7">
        <w:rPr>
          <w:i/>
          <w:sz w:val="24"/>
          <w:szCs w:val="24"/>
          <w:lang w:val="eu-ES"/>
        </w:rPr>
        <w:t>hh</w:t>
      </w:r>
      <w:proofErr w:type="spellEnd"/>
      <w:r w:rsidRPr="008F5EF7">
        <w:rPr>
          <w:i/>
          <w:sz w:val="24"/>
          <w:szCs w:val="24"/>
          <w:lang w:val="eu-ES"/>
        </w:rPr>
        <w:t>/</w:t>
      </w:r>
      <w:proofErr w:type="spellStart"/>
      <w:r w:rsidRPr="008F5EF7">
        <w:rPr>
          <w:i/>
          <w:sz w:val="24"/>
          <w:szCs w:val="24"/>
          <w:lang w:val="eu-ES"/>
        </w:rPr>
        <w:t>ee</w:t>
      </w:r>
      <w:proofErr w:type="spellEnd"/>
      <w:r>
        <w:rPr>
          <w:sz w:val="24"/>
          <w:szCs w:val="24"/>
          <w:lang w:val="eu-ES"/>
        </w:rPr>
        <w:t xml:space="preserve"> formatuan </w:t>
      </w:r>
      <w:proofErr w:type="spellStart"/>
      <w:r>
        <w:rPr>
          <w:sz w:val="24"/>
          <w:szCs w:val="24"/>
          <w:lang w:val="eu-ES"/>
        </w:rPr>
        <w:t>parseatu</w:t>
      </w:r>
      <w:proofErr w:type="spellEnd"/>
      <w:r>
        <w:rPr>
          <w:sz w:val="24"/>
          <w:szCs w:val="24"/>
          <w:lang w:val="eu-ES"/>
        </w:rPr>
        <w:t xml:space="preserve"> eta gordetzeko.</w:t>
      </w:r>
    </w:p>
    <w:p w14:paraId="0E78E06B" w14:textId="77777777" w:rsidR="00B65002" w:rsidRDefault="00126E91" w:rsidP="00E934D2">
      <w:pPr>
        <w:keepNext/>
        <w:spacing w:before="200" w:after="120"/>
        <w:ind w:left="576"/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2C317139" wp14:editId="796D6CA4">
                <wp:simplePos x="0" y="0"/>
                <wp:positionH relativeFrom="column">
                  <wp:posOffset>2729865</wp:posOffset>
                </wp:positionH>
                <wp:positionV relativeFrom="paragraph">
                  <wp:posOffset>554990</wp:posOffset>
                </wp:positionV>
                <wp:extent cx="2914650" cy="996950"/>
                <wp:effectExtent l="0" t="0" r="38100" b="88900"/>
                <wp:wrapNone/>
                <wp:docPr id="186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650" cy="996950"/>
                          <a:chOff x="0" y="0"/>
                          <a:chExt cx="3054655" cy="1104900"/>
                        </a:xfrm>
                      </wpg:grpSpPr>
                      <wps:wsp>
                        <wps:cNvPr id="139" name="Conector recto 139"/>
                        <wps:cNvCnPr/>
                        <wps:spPr>
                          <a:xfrm flipH="1">
                            <a:off x="6350" y="0"/>
                            <a:ext cx="0" cy="1270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Conector recto 140"/>
                        <wps:cNvCnPr/>
                        <wps:spPr>
                          <a:xfrm>
                            <a:off x="0" y="127000"/>
                            <a:ext cx="3048000" cy="190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Conector recto 141"/>
                        <wps:cNvCnPr/>
                        <wps:spPr>
                          <a:xfrm>
                            <a:off x="95555" y="1073150"/>
                            <a:ext cx="2959100" cy="25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Conector recto 164"/>
                        <wps:cNvCnPr/>
                        <wps:spPr>
                          <a:xfrm>
                            <a:off x="3041650" y="139700"/>
                            <a:ext cx="0" cy="9652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E6A31" id="Grupo 186" o:spid="_x0000_s1026" style="position:absolute;margin-left:214.95pt;margin-top:43.7pt;width:229.5pt;height:78.5pt;z-index:251633152;mso-width-relative:margin;mso-height-relative:margin" coordsize="30546,1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">
                <v:line id="Conector recto 139" o:spid="_x0000_s1027" style="position:absolute;flip:x;visibility:visible;mso-wrap-style:square" from="63,0" to="63,1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" strokecolor="red" strokeweight="1.5pt">
                  <v:stroke joinstyle="miter"/>
                </v:line>
                <v:line id="Conector recto 140" o:spid="_x0000_s1028" style="position:absolute;visibility:visible;mso-wrap-style:square" from="0,1270" to="30480,1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" strokecolor="red" strokeweight="1.5pt">
                  <v:stroke joinstyle="miter"/>
                </v:line>
                <v:line id="Conector recto 141" o:spid="_x0000_s1029" style="position:absolute;visibility:visible;mso-wrap-style:square" from="955,10731" to="30546,10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" strokecolor="red" strokeweight="1.5pt">
                  <v:stroke startarrow="open" joinstyle="miter"/>
                </v:line>
                <v:line id="Conector recto 164" o:spid="_x0000_s1030" style="position:absolute;visibility:visible;mso-wrap-style:square" from="30416,1397" to="30416,11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" strokecolor="red" strokeweight="1.5pt">
                  <v:stroke joinstyle="miter"/>
                </v:line>
              </v:group>
            </w:pict>
          </mc:Fallback>
        </mc:AlternateContent>
      </w:r>
      <w:r w:rsidR="00A8597A" w:rsidRPr="00A8597A">
        <w:rPr>
          <w:noProof/>
          <w:lang w:eastAsia="es-ES"/>
        </w:rPr>
        <w:drawing>
          <wp:inline distT="0" distB="0" distL="0" distR="0" wp14:anchorId="1F2EE059" wp14:editId="75EDC763">
            <wp:extent cx="5257800" cy="1243349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755" cy="12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1467" w14:textId="77777777" w:rsidR="00A8597A" w:rsidRDefault="008F5EF7" w:rsidP="008F5EF7">
      <w:pPr>
        <w:keepNext/>
        <w:spacing w:before="120" w:after="120"/>
        <w:ind w:left="576"/>
        <w:jc w:val="center"/>
      </w:pPr>
      <w:r w:rsidRPr="008F5EF7">
        <w:rPr>
          <w:noProof/>
          <w:lang w:eastAsia="es-ES"/>
        </w:rPr>
        <w:drawing>
          <wp:inline distT="0" distB="0" distL="0" distR="0" wp14:anchorId="0C8049B2" wp14:editId="3097F0FB">
            <wp:extent cx="6014940" cy="1676318"/>
            <wp:effectExtent l="0" t="0" r="5080" b="635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37467" cy="16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A1B6" w14:textId="6148E085" w:rsidR="00FB111E" w:rsidRPr="00B8246D" w:rsidRDefault="00852BD2" w:rsidP="00B6500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5" w:name="_Toc515505385"/>
      <w:r w:rsidR="00063B7E">
        <w:rPr>
          <w:noProof/>
          <w:sz w:val="24"/>
          <w:szCs w:val="24"/>
          <w:lang w:val="eu-ES"/>
        </w:rPr>
        <w:t>39</w:t>
      </w:r>
      <w:r>
        <w:rPr>
          <w:sz w:val="24"/>
          <w:szCs w:val="24"/>
          <w:lang w:val="eu-ES"/>
        </w:rPr>
        <w:fldChar w:fldCharType="end"/>
      </w:r>
      <w:r w:rsidR="00B65002">
        <w:t xml:space="preserve">. </w:t>
      </w:r>
      <w:proofErr w:type="spellStart"/>
      <w:r w:rsidR="00B65002">
        <w:t>Irudia</w:t>
      </w:r>
      <w:proofErr w:type="spellEnd"/>
      <w:r w:rsidR="00B65002">
        <w:t xml:space="preserve">: </w:t>
      </w:r>
      <w:proofErr w:type="spellStart"/>
      <w:r w:rsidR="00B65002">
        <w:t>Adibidea</w:t>
      </w:r>
      <w:proofErr w:type="spellEnd"/>
      <w:r w:rsidR="00B65002">
        <w:t xml:space="preserve"> - </w:t>
      </w:r>
      <w:proofErr w:type="spellStart"/>
      <w:r w:rsidR="00B65002">
        <w:t>Getter</w:t>
      </w:r>
      <w:proofErr w:type="spellEnd"/>
      <w:r w:rsidR="00B65002">
        <w:t xml:space="preserve"> &amp; Setter (Date mota)</w:t>
      </w:r>
      <w:bookmarkEnd w:id="55"/>
    </w:p>
    <w:p w14:paraId="74D6F9C3" w14:textId="08ECCEC4" w:rsidR="006C29E0" w:rsidRDefault="00B75694" w:rsidP="00BD58FF">
      <w:pPr>
        <w:spacing w:before="200" w:after="200"/>
        <w:ind w:left="576"/>
        <w:jc w:val="both"/>
        <w:rPr>
          <w:sz w:val="24"/>
          <w:szCs w:val="24"/>
          <w:lang w:val="eu-ES"/>
        </w:rPr>
      </w:pPr>
      <w:proofErr w:type="spellStart"/>
      <w:r w:rsidRPr="00B75694">
        <w:rPr>
          <w:b/>
          <w:sz w:val="24"/>
          <w:szCs w:val="24"/>
          <w:lang w:val="eu-ES"/>
        </w:rPr>
        <w:t>dataGorde</w:t>
      </w:r>
      <w:proofErr w:type="spellEnd"/>
      <w:r w:rsidRPr="00B75694">
        <w:rPr>
          <w:sz w:val="24"/>
          <w:szCs w:val="24"/>
          <w:lang w:val="eu-ES"/>
        </w:rPr>
        <w:t xml:space="preserve"> metodoan, d</w:t>
      </w:r>
      <w:r w:rsidR="001B5204" w:rsidRPr="00B75694">
        <w:rPr>
          <w:sz w:val="24"/>
          <w:szCs w:val="24"/>
          <w:lang w:val="eu-ES"/>
        </w:rPr>
        <w:t>ata jasotzeko formatua definitzen da lehenengo (</w:t>
      </w:r>
      <w:r w:rsidR="008F5EF7" w:rsidRPr="00B75694">
        <w:rPr>
          <w:sz w:val="24"/>
          <w:szCs w:val="24"/>
          <w:lang w:val="eu-ES"/>
        </w:rPr>
        <w:t>urtea</w:t>
      </w:r>
      <w:r w:rsidR="001B5204" w:rsidRPr="00B75694">
        <w:rPr>
          <w:sz w:val="24"/>
          <w:szCs w:val="24"/>
          <w:lang w:val="eu-ES"/>
        </w:rPr>
        <w:t>/hilabetea/</w:t>
      </w:r>
      <w:r w:rsidR="008F5EF7" w:rsidRPr="00B75694">
        <w:rPr>
          <w:sz w:val="24"/>
          <w:szCs w:val="24"/>
          <w:lang w:val="eu-ES"/>
        </w:rPr>
        <w:t>eguna</w:t>
      </w:r>
      <w:r w:rsidR="001B5204" w:rsidRPr="00B75694">
        <w:rPr>
          <w:sz w:val="24"/>
          <w:szCs w:val="24"/>
          <w:lang w:val="eu-ES"/>
        </w:rPr>
        <w:t xml:space="preserve">) eta ondoren, </w:t>
      </w:r>
      <w:r w:rsidRPr="00B75694">
        <w:rPr>
          <w:sz w:val="24"/>
          <w:szCs w:val="24"/>
          <w:lang w:val="eu-ES"/>
        </w:rPr>
        <w:t>erabiltzaileak sartu duen string-a</w:t>
      </w:r>
      <w:r w:rsidR="001B5204" w:rsidRPr="00B75694">
        <w:rPr>
          <w:sz w:val="24"/>
          <w:szCs w:val="24"/>
          <w:lang w:val="eu-ES"/>
        </w:rPr>
        <w:t xml:space="preserve"> </w:t>
      </w:r>
      <w:proofErr w:type="spellStart"/>
      <w:r w:rsidR="001B5204" w:rsidRPr="00B75694">
        <w:rPr>
          <w:b/>
          <w:i/>
          <w:sz w:val="24"/>
          <w:szCs w:val="24"/>
          <w:lang w:val="eu-ES"/>
        </w:rPr>
        <w:t>df.parse</w:t>
      </w:r>
      <w:proofErr w:type="spellEnd"/>
      <w:r w:rsidR="001B5204" w:rsidRPr="00B75694">
        <w:rPr>
          <w:b/>
          <w:i/>
          <w:sz w:val="24"/>
          <w:szCs w:val="24"/>
          <w:lang w:val="eu-ES"/>
        </w:rPr>
        <w:t>(</w:t>
      </w:r>
      <w:r w:rsidRPr="00B75694">
        <w:rPr>
          <w:b/>
          <w:i/>
          <w:sz w:val="24"/>
          <w:szCs w:val="24"/>
          <w:lang w:val="eu-ES"/>
        </w:rPr>
        <w:t>&lt;data&gt;)</w:t>
      </w:r>
      <w:r w:rsidR="001B5204" w:rsidRPr="00B75694">
        <w:rPr>
          <w:sz w:val="24"/>
          <w:szCs w:val="24"/>
          <w:lang w:val="eu-ES"/>
        </w:rPr>
        <w:t xml:space="preserve"> erabilita, datua </w:t>
      </w:r>
      <w:proofErr w:type="spellStart"/>
      <w:r w:rsidR="001B5204" w:rsidRPr="00B75694">
        <w:rPr>
          <w:sz w:val="24"/>
          <w:szCs w:val="24"/>
          <w:lang w:val="eu-ES"/>
        </w:rPr>
        <w:t>parseatuko</w:t>
      </w:r>
      <w:proofErr w:type="spellEnd"/>
      <w:r w:rsidR="001B5204" w:rsidRPr="00B75694">
        <w:rPr>
          <w:sz w:val="24"/>
          <w:szCs w:val="24"/>
          <w:lang w:val="eu-ES"/>
        </w:rPr>
        <w:t xml:space="preserve"> du.</w:t>
      </w:r>
      <w:r w:rsidR="006C29E0">
        <w:rPr>
          <w:sz w:val="24"/>
          <w:szCs w:val="24"/>
          <w:lang w:val="eu-ES"/>
        </w:rPr>
        <w:br w:type="page"/>
      </w:r>
    </w:p>
    <w:p w14:paraId="7638A280" w14:textId="77777777" w:rsidR="008F3186" w:rsidRPr="00394DB3" w:rsidRDefault="00E5727D" w:rsidP="008F3186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56" w:name="_Toc515501981"/>
      <w:r w:rsidRPr="00394DB3">
        <w:rPr>
          <w:color w:val="auto"/>
          <w:sz w:val="28"/>
          <w:u w:val="single"/>
          <w:lang w:val="eu-ES"/>
        </w:rPr>
        <w:lastRenderedPageBreak/>
        <w:t>Array-ak</w:t>
      </w:r>
      <w:bookmarkEnd w:id="56"/>
    </w:p>
    <w:p w14:paraId="75BF01A8" w14:textId="77777777" w:rsidR="00394DB3" w:rsidRDefault="00394DB3" w:rsidP="008F3186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Array-</w:t>
      </w:r>
      <w:proofErr w:type="spellStart"/>
      <w:r>
        <w:rPr>
          <w:sz w:val="24"/>
          <w:szCs w:val="24"/>
          <w:lang w:val="eu-ES"/>
        </w:rPr>
        <w:t>etan</w:t>
      </w:r>
      <w:proofErr w:type="spellEnd"/>
      <w:r>
        <w:rPr>
          <w:sz w:val="24"/>
          <w:szCs w:val="24"/>
          <w:lang w:val="eu-ES"/>
        </w:rPr>
        <w:t xml:space="preserve">, mota berdineko datuak gordetzen dira eta </w:t>
      </w:r>
      <w:proofErr w:type="spellStart"/>
      <w:r>
        <w:rPr>
          <w:sz w:val="24"/>
          <w:szCs w:val="24"/>
          <w:lang w:val="eu-ES"/>
        </w:rPr>
        <w:t>luzeera</w:t>
      </w:r>
      <w:proofErr w:type="spellEnd"/>
      <w:r>
        <w:rPr>
          <w:sz w:val="24"/>
          <w:szCs w:val="24"/>
          <w:lang w:val="eu-ES"/>
        </w:rPr>
        <w:t xml:space="preserve"> aurretik zehazten da.</w:t>
      </w:r>
    </w:p>
    <w:p w14:paraId="3BAF7F4B" w14:textId="77777777" w:rsidR="00394DB3" w:rsidRDefault="00394DB3" w:rsidP="00394DB3">
      <w:pPr>
        <w:spacing w:before="200" w:after="200"/>
        <w:ind w:left="576"/>
        <w:jc w:val="center"/>
        <w:rPr>
          <w:b/>
          <w:i/>
          <w:sz w:val="24"/>
          <w:szCs w:val="24"/>
          <w:lang w:val="eu-ES"/>
        </w:rPr>
      </w:pPr>
      <w:r w:rsidRPr="00764335">
        <w:rPr>
          <w:b/>
          <w:i/>
          <w:sz w:val="24"/>
          <w:szCs w:val="24"/>
          <w:lang w:val="eu-ES"/>
        </w:rPr>
        <w:t>&lt;</w:t>
      </w:r>
      <w:proofErr w:type="spellStart"/>
      <w:r w:rsidRPr="00764335">
        <w:rPr>
          <w:b/>
          <w:i/>
          <w:sz w:val="24"/>
          <w:szCs w:val="24"/>
          <w:lang w:val="eu-ES"/>
        </w:rPr>
        <w:t>arrayMota</w:t>
      </w:r>
      <w:proofErr w:type="spellEnd"/>
      <w:r w:rsidRPr="00764335">
        <w:rPr>
          <w:b/>
          <w:i/>
          <w:sz w:val="24"/>
          <w:szCs w:val="24"/>
          <w:lang w:val="eu-ES"/>
        </w:rPr>
        <w:t>&gt;[] &lt;</w:t>
      </w:r>
      <w:proofErr w:type="spellStart"/>
      <w:r w:rsidRPr="00764335">
        <w:rPr>
          <w:b/>
          <w:i/>
          <w:sz w:val="24"/>
          <w:szCs w:val="24"/>
          <w:lang w:val="eu-ES"/>
        </w:rPr>
        <w:t>arrayIzena</w:t>
      </w:r>
      <w:proofErr w:type="spellEnd"/>
      <w:r w:rsidRPr="00764335">
        <w:rPr>
          <w:b/>
          <w:i/>
          <w:sz w:val="24"/>
          <w:szCs w:val="24"/>
          <w:lang w:val="eu-ES"/>
        </w:rPr>
        <w:t>&gt; = {&lt;</w:t>
      </w:r>
      <w:proofErr w:type="spellStart"/>
      <w:r w:rsidRPr="00764335">
        <w:rPr>
          <w:b/>
          <w:i/>
          <w:sz w:val="24"/>
          <w:szCs w:val="24"/>
          <w:lang w:val="eu-ES"/>
        </w:rPr>
        <w:t>definitutakoDatuak</w:t>
      </w:r>
      <w:proofErr w:type="spellEnd"/>
      <w:r w:rsidRPr="00764335">
        <w:rPr>
          <w:b/>
          <w:i/>
          <w:sz w:val="24"/>
          <w:szCs w:val="24"/>
          <w:lang w:val="eu-ES"/>
        </w:rPr>
        <w:t>&gt;…}</w:t>
      </w:r>
    </w:p>
    <w:p w14:paraId="56B3446D" w14:textId="77777777" w:rsidR="0008473C" w:rsidRDefault="0008473C" w:rsidP="008F3186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Hiru metodo sortu dira datu zehatz batzuk kontrolatzeko, taila eta sexua hain zuzen.</w:t>
      </w:r>
      <w:r w:rsidR="00F54E59">
        <w:rPr>
          <w:sz w:val="24"/>
          <w:szCs w:val="24"/>
          <w:lang w:val="eu-ES"/>
        </w:rPr>
        <w:t xml:space="preserve"> Metodo estatiko hauetako bakoitzean, Array bat definitzen da, eta bertan, datuak zehaztuta egongo dira.</w:t>
      </w:r>
    </w:p>
    <w:p w14:paraId="3654DDD1" w14:textId="77777777" w:rsidR="00764335" w:rsidRDefault="00764335" w:rsidP="0076433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Adibidez, erabiltzaileak produktu baten taila (String motakoa) </w:t>
      </w:r>
      <w:r w:rsidR="00163A41">
        <w:rPr>
          <w:sz w:val="24"/>
          <w:szCs w:val="24"/>
          <w:lang w:val="eu-ES"/>
        </w:rPr>
        <w:t>aukeratzerakoan kontrol ba</w:t>
      </w:r>
      <w:r>
        <w:rPr>
          <w:sz w:val="24"/>
          <w:szCs w:val="24"/>
          <w:lang w:val="eu-ES"/>
        </w:rPr>
        <w:t>t eramateko.</w:t>
      </w:r>
    </w:p>
    <w:p w14:paraId="70CE7B0E" w14:textId="77777777" w:rsidR="00764335" w:rsidRDefault="00163A41" w:rsidP="00764335">
      <w:pPr>
        <w:keepNext/>
        <w:spacing w:before="200" w:after="120"/>
        <w:ind w:left="576"/>
        <w:jc w:val="center"/>
      </w:pPr>
      <w:r w:rsidRPr="00163A41">
        <w:rPr>
          <w:noProof/>
        </w:rPr>
        <w:drawing>
          <wp:inline distT="0" distB="0" distL="0" distR="0" wp14:anchorId="09EE5558" wp14:editId="174CC964">
            <wp:extent cx="5400040" cy="759460"/>
            <wp:effectExtent l="0" t="0" r="0" b="254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CA03" w14:textId="1030633E" w:rsidR="00764335" w:rsidRDefault="00764335" w:rsidP="00764335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7" w:name="_Toc515505386"/>
      <w:r w:rsidR="00063B7E">
        <w:rPr>
          <w:noProof/>
          <w:sz w:val="24"/>
          <w:szCs w:val="24"/>
          <w:lang w:val="eu-ES"/>
        </w:rPr>
        <w:t>40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Array</w:t>
      </w:r>
      <w:bookmarkEnd w:id="57"/>
    </w:p>
    <w:p w14:paraId="7579ADBA" w14:textId="77777777" w:rsidR="00764335" w:rsidRPr="00764335" w:rsidRDefault="00764335" w:rsidP="00764335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580AB433" w14:textId="77777777" w:rsidR="00764335" w:rsidRPr="00764335" w:rsidRDefault="008A1B9B" w:rsidP="0076433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Array-ak, honako kasuetan erabili dira. Guztietan, </w:t>
      </w:r>
      <w:r w:rsidR="00163A41">
        <w:rPr>
          <w:sz w:val="24"/>
          <w:szCs w:val="24"/>
          <w:lang w:val="eu-ES"/>
        </w:rPr>
        <w:t>datuak kontrolatzeko</w:t>
      </w:r>
      <w:r>
        <w:rPr>
          <w:sz w:val="24"/>
          <w:szCs w:val="24"/>
          <w:lang w:val="eu-ES"/>
        </w:rPr>
        <w:t>.</w:t>
      </w:r>
    </w:p>
    <w:p w14:paraId="2DAFFDA4" w14:textId="77777777" w:rsidR="00A33931" w:rsidRDefault="00163A41" w:rsidP="00A33931">
      <w:pPr>
        <w:keepNext/>
        <w:spacing w:before="200" w:after="120"/>
        <w:ind w:left="576"/>
        <w:jc w:val="center"/>
      </w:pPr>
      <w:r w:rsidRPr="00163A41">
        <w:rPr>
          <w:noProof/>
        </w:rPr>
        <w:drawing>
          <wp:inline distT="0" distB="0" distL="0" distR="0" wp14:anchorId="77D6D28C" wp14:editId="0758412B">
            <wp:extent cx="5400040" cy="4148455"/>
            <wp:effectExtent l="0" t="0" r="0" b="4445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52BF" w14:textId="24CDD742" w:rsidR="008A1B9B" w:rsidRDefault="00A33931" w:rsidP="00163A41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8" w:name="_Toc515505387"/>
      <w:r w:rsidR="00063B7E">
        <w:rPr>
          <w:noProof/>
          <w:sz w:val="24"/>
          <w:szCs w:val="24"/>
          <w:lang w:val="eu-ES"/>
        </w:rPr>
        <w:t>41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>: Array-</w:t>
      </w:r>
      <w:proofErr w:type="spellStart"/>
      <w:r>
        <w:t>ak</w:t>
      </w:r>
      <w:bookmarkEnd w:id="58"/>
      <w:proofErr w:type="spellEnd"/>
      <w:r w:rsidR="008A1B9B">
        <w:rPr>
          <w:sz w:val="24"/>
          <w:szCs w:val="24"/>
          <w:lang w:val="eu-ES"/>
        </w:rPr>
        <w:br w:type="page"/>
      </w:r>
    </w:p>
    <w:p w14:paraId="154D3EE2" w14:textId="77777777" w:rsidR="00704EEE" w:rsidRPr="001F7A5E" w:rsidRDefault="00704EEE" w:rsidP="00704EE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59" w:name="_Toc515501982"/>
      <w:r w:rsidRPr="001F7A5E">
        <w:rPr>
          <w:color w:val="auto"/>
          <w:sz w:val="28"/>
          <w:u w:val="single"/>
          <w:lang w:val="eu-ES"/>
        </w:rPr>
        <w:lastRenderedPageBreak/>
        <w:t>Fitxategiak</w:t>
      </w:r>
      <w:bookmarkEnd w:id="59"/>
    </w:p>
    <w:p w14:paraId="0F476096" w14:textId="77777777" w:rsidR="00BD58FF" w:rsidRDefault="00EB18D9" w:rsidP="00BD58FF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Fitxategietan</w:t>
      </w:r>
      <w:r w:rsidR="006B16CC">
        <w:rPr>
          <w:sz w:val="24"/>
          <w:szCs w:val="24"/>
          <w:lang w:val="eu-ES"/>
        </w:rPr>
        <w:t>,</w:t>
      </w:r>
      <w:r w:rsidR="00BD58FF">
        <w:rPr>
          <w:sz w:val="24"/>
          <w:szCs w:val="24"/>
          <w:lang w:val="eu-ES"/>
        </w:rPr>
        <w:t xml:space="preserve"> mota desberdinetako datuak gorde daitezke.</w:t>
      </w:r>
    </w:p>
    <w:p w14:paraId="1715469B" w14:textId="179C49B2" w:rsidR="00923DDD" w:rsidRDefault="00063B7E" w:rsidP="00BD58FF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Testu</w:t>
      </w:r>
      <w:r w:rsidR="00BD58FF">
        <w:rPr>
          <w:sz w:val="24"/>
          <w:szCs w:val="24"/>
          <w:lang w:val="eu-ES"/>
        </w:rPr>
        <w:t xml:space="preserve"> fitxategi batean, kodeak.txt izeneko fitxategian,</w:t>
      </w:r>
      <w:r w:rsidR="006B16CC">
        <w:rPr>
          <w:sz w:val="24"/>
          <w:szCs w:val="24"/>
          <w:lang w:val="eu-ES"/>
        </w:rPr>
        <w:t xml:space="preserve"> </w:t>
      </w:r>
      <w:r w:rsidR="00BD58FF">
        <w:rPr>
          <w:sz w:val="24"/>
          <w:szCs w:val="24"/>
          <w:lang w:val="eu-ES"/>
        </w:rPr>
        <w:t>bezero, langile, hornitzaile, eskaera eta salmenta berrien kodeak gordetzen dira.</w:t>
      </w:r>
      <w:r w:rsidR="00524149">
        <w:rPr>
          <w:sz w:val="24"/>
          <w:szCs w:val="24"/>
          <w:lang w:val="eu-ES"/>
        </w:rPr>
        <w:t xml:space="preserve"> Hau lortzeko, metodo bat sortu da, metodo honi deitzean, automatikoki erregistratzeko.</w:t>
      </w:r>
    </w:p>
    <w:p w14:paraId="428B2117" w14:textId="77777777" w:rsidR="00BD58FF" w:rsidRDefault="00BD58FF" w:rsidP="00524149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irudian ikusi daiteke hauen kontrola eramateko adibidea. Kontrol hori eramateko, metodo estatiko bat sortu da.</w:t>
      </w:r>
    </w:p>
    <w:p w14:paraId="6E81539B" w14:textId="77777777" w:rsidR="00BD58FF" w:rsidRDefault="00BD58FF" w:rsidP="00BD58FF">
      <w:pPr>
        <w:keepNext/>
        <w:spacing w:before="120" w:after="0"/>
        <w:jc w:val="center"/>
      </w:pPr>
      <w:r w:rsidRPr="00B75694">
        <w:rPr>
          <w:noProof/>
          <w:lang w:eastAsia="es-ES"/>
        </w:rPr>
        <w:drawing>
          <wp:inline distT="0" distB="0" distL="0" distR="0" wp14:anchorId="0A4AA666" wp14:editId="6CDE47AE">
            <wp:extent cx="6332742" cy="4628694"/>
            <wp:effectExtent l="0" t="0" r="0" b="635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68956" cy="46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62DB" w14:textId="701CADB0" w:rsidR="00BD58FF" w:rsidRDefault="00BD58FF" w:rsidP="00BD58FF">
      <w:pPr>
        <w:pStyle w:val="Descripcin"/>
        <w:jc w:val="center"/>
      </w:pPr>
      <w:r w:rsidRPr="00063B7E">
        <w:rPr>
          <w:noProof/>
          <w:sz w:val="24"/>
          <w:szCs w:val="24"/>
          <w:lang w:val="eu-ES"/>
        </w:rPr>
        <w:fldChar w:fldCharType="begin"/>
      </w:r>
      <w:r w:rsidRPr="00063B7E">
        <w:rPr>
          <w:noProof/>
          <w:sz w:val="24"/>
          <w:szCs w:val="24"/>
          <w:lang w:val="eu-ES"/>
        </w:rPr>
        <w:instrText xml:space="preserve"> SEQ Irudia \* ARABIC </w:instrText>
      </w:r>
      <w:r w:rsidRPr="00063B7E">
        <w:rPr>
          <w:noProof/>
          <w:sz w:val="24"/>
          <w:szCs w:val="24"/>
          <w:lang w:val="eu-ES"/>
        </w:rPr>
        <w:fldChar w:fldCharType="separate"/>
      </w:r>
      <w:bookmarkStart w:id="60" w:name="_Toc515505388"/>
      <w:r w:rsidR="00063B7E" w:rsidRPr="00063B7E">
        <w:rPr>
          <w:noProof/>
          <w:sz w:val="24"/>
          <w:szCs w:val="24"/>
          <w:lang w:val="eu-ES"/>
        </w:rPr>
        <w:t>42</w:t>
      </w:r>
      <w:r w:rsidRPr="00063B7E">
        <w:rPr>
          <w:noProof/>
          <w:sz w:val="24"/>
          <w:szCs w:val="24"/>
          <w:lang w:val="eu-ES"/>
        </w:rPr>
        <w:fldChar w:fldCharType="end"/>
      </w:r>
      <w:r w:rsidRPr="00063B7E">
        <w:rPr>
          <w:noProof/>
          <w:sz w:val="24"/>
          <w:szCs w:val="24"/>
          <w:lang w:val="eu-ES"/>
        </w:rPr>
        <w:t>.</w:t>
      </w:r>
      <w:r>
        <w:t xml:space="preserve"> </w:t>
      </w:r>
      <w:proofErr w:type="spellStart"/>
      <w:r>
        <w:t>Irudia</w:t>
      </w:r>
      <w:proofErr w:type="spellEnd"/>
      <w:r>
        <w:t xml:space="preserve">: </w:t>
      </w:r>
      <w:proofErr w:type="spellStart"/>
      <w:proofErr w:type="gramStart"/>
      <w:r>
        <w:t>kodeakAldatuEtagorde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hasiera</w:t>
      </w:r>
      <w:proofErr w:type="spellEnd"/>
      <w:r>
        <w:t xml:space="preserve">):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metodoa</w:t>
      </w:r>
      <w:bookmarkEnd w:id="60"/>
      <w:proofErr w:type="spellEnd"/>
    </w:p>
    <w:p w14:paraId="02EA6E03" w14:textId="77777777" w:rsidR="00BD58FF" w:rsidRPr="000E44D6" w:rsidRDefault="00BD58FF" w:rsidP="00BD58FF">
      <w:pPr>
        <w:jc w:val="center"/>
        <w:rPr>
          <w:sz w:val="12"/>
          <w:szCs w:val="12"/>
        </w:rPr>
      </w:pPr>
    </w:p>
    <w:p w14:paraId="768B25B4" w14:textId="77777777" w:rsidR="00BD58FF" w:rsidRPr="00524149" w:rsidRDefault="00BD58FF" w:rsidP="00524149">
      <w:pPr>
        <w:spacing w:before="200" w:after="200"/>
        <w:ind w:left="576"/>
        <w:jc w:val="both"/>
        <w:rPr>
          <w:sz w:val="24"/>
          <w:szCs w:val="24"/>
          <w:lang w:val="eu-ES"/>
        </w:rPr>
      </w:pPr>
      <w:r w:rsidRPr="00524149">
        <w:rPr>
          <w:sz w:val="24"/>
          <w:szCs w:val="24"/>
          <w:lang w:val="eu-ES"/>
        </w:rPr>
        <w:t>Fitxategian dagoena irakurtzen du eta bere lerroa bilatzen duenean, kodearen azkenengo lau karaktereak hartzen ditu, hauek zenbaki bihurtu eta +1 egin. Ondoren, berriz eraikitzen da String-a eta fitxategian gorde.</w:t>
      </w:r>
    </w:p>
    <w:p w14:paraId="53326892" w14:textId="77777777" w:rsidR="00BD58FF" w:rsidRPr="00524149" w:rsidRDefault="00BD58FF" w:rsidP="00524149">
      <w:pPr>
        <w:spacing w:before="200" w:after="200"/>
        <w:ind w:left="576"/>
        <w:jc w:val="both"/>
        <w:rPr>
          <w:sz w:val="24"/>
          <w:szCs w:val="24"/>
          <w:lang w:val="eu-ES"/>
        </w:rPr>
      </w:pPr>
      <w:r w:rsidRPr="00524149">
        <w:rPr>
          <w:sz w:val="24"/>
          <w:szCs w:val="24"/>
          <w:lang w:val="eu-ES"/>
        </w:rPr>
        <w:t xml:space="preserve">Ukitzen ez diren kodeak ez galtzeko, kodeak aldatzen hasi aurretik, </w:t>
      </w:r>
      <w:proofErr w:type="spellStart"/>
      <w:r w:rsidRPr="00524149">
        <w:rPr>
          <w:sz w:val="24"/>
          <w:szCs w:val="24"/>
          <w:lang w:val="eu-ES"/>
        </w:rPr>
        <w:t>arraylist</w:t>
      </w:r>
      <w:proofErr w:type="spellEnd"/>
      <w:r w:rsidRPr="00524149">
        <w:rPr>
          <w:sz w:val="24"/>
          <w:szCs w:val="24"/>
          <w:lang w:val="eu-ES"/>
        </w:rPr>
        <w:t xml:space="preserve"> batean gordetzen dira.</w:t>
      </w:r>
    </w:p>
    <w:p w14:paraId="4FE29576" w14:textId="77777777" w:rsidR="00BD58FF" w:rsidRDefault="00BD58FF" w:rsidP="00524149">
      <w:pPr>
        <w:spacing w:before="200" w:after="200"/>
        <w:ind w:left="576"/>
        <w:jc w:val="both"/>
        <w:rPr>
          <w:lang w:val="eu-ES"/>
        </w:rPr>
      </w:pPr>
      <w:r w:rsidRPr="00524149">
        <w:rPr>
          <w:sz w:val="24"/>
          <w:szCs w:val="24"/>
          <w:lang w:val="eu-ES"/>
        </w:rPr>
        <w:t>Metodo</w:t>
      </w:r>
      <w:r w:rsidRPr="000E44D6">
        <w:rPr>
          <w:lang w:val="eu-ES"/>
        </w:rPr>
        <w:t xml:space="preserve"> estatiko hau, bezero, langile, eskaera, hornitzaile eta salmenta klaseetan erabiliko da</w:t>
      </w:r>
      <w:r>
        <w:rPr>
          <w:lang w:val="eu-ES"/>
        </w:rPr>
        <w:t>, klase bakoitzeko kodearen set metodoan hain zuzen ere.</w:t>
      </w:r>
    </w:p>
    <w:p w14:paraId="428CA356" w14:textId="77777777" w:rsidR="00BD58FF" w:rsidRDefault="00BD58FF" w:rsidP="00524149">
      <w:pPr>
        <w:keepNext/>
        <w:spacing w:before="120" w:after="0"/>
        <w:jc w:val="center"/>
      </w:pPr>
      <w:r w:rsidRPr="00B75694">
        <w:rPr>
          <w:noProof/>
          <w:lang w:eastAsia="es-ES"/>
        </w:rPr>
        <w:lastRenderedPageBreak/>
        <w:drawing>
          <wp:inline distT="0" distB="0" distL="0" distR="0" wp14:anchorId="2670D9FF" wp14:editId="5267C1CF">
            <wp:extent cx="3438144" cy="416310"/>
            <wp:effectExtent l="0" t="0" r="0" b="317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58476" cy="4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16C" w14:textId="55943AE8" w:rsidR="00BD58FF" w:rsidRDefault="00BD58FF" w:rsidP="00524149">
      <w:pPr>
        <w:pStyle w:val="Descripcin"/>
        <w:spacing w:after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1" w:name="_Toc515505389"/>
      <w:r w:rsidR="00063B7E">
        <w:rPr>
          <w:noProof/>
          <w:sz w:val="24"/>
          <w:szCs w:val="24"/>
          <w:lang w:val="eu-ES"/>
        </w:rPr>
        <w:t>43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r>
        <w:t>Getter</w:t>
      </w:r>
      <w:proofErr w:type="spellEnd"/>
      <w:r>
        <w:t xml:space="preserve"> &amp; Setter (</w:t>
      </w:r>
      <w:proofErr w:type="spellStart"/>
      <w:r>
        <w:t>kodea</w:t>
      </w:r>
      <w:proofErr w:type="spellEnd"/>
      <w:r>
        <w:t xml:space="preserve"> </w:t>
      </w:r>
      <w:proofErr w:type="spellStart"/>
      <w:r>
        <w:t>automatikoki</w:t>
      </w:r>
      <w:proofErr w:type="spellEnd"/>
      <w:r>
        <w:t xml:space="preserve"> </w:t>
      </w:r>
      <w:proofErr w:type="spellStart"/>
      <w:r>
        <w:t>gehitzen</w:t>
      </w:r>
      <w:proofErr w:type="spellEnd"/>
      <w:r>
        <w:t>)</w:t>
      </w:r>
      <w:bookmarkEnd w:id="61"/>
    </w:p>
    <w:p w14:paraId="793A4447" w14:textId="77777777" w:rsidR="00BD58FF" w:rsidRDefault="00BD58FF" w:rsidP="00524149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Hauen </w:t>
      </w:r>
      <w:proofErr w:type="spellStart"/>
      <w:r>
        <w:rPr>
          <w:sz w:val="24"/>
          <w:szCs w:val="24"/>
          <w:lang w:val="eu-ES"/>
        </w:rPr>
        <w:t>defektuzko</w:t>
      </w:r>
      <w:proofErr w:type="spellEnd"/>
      <w:r>
        <w:rPr>
          <w:sz w:val="24"/>
          <w:szCs w:val="24"/>
          <w:lang w:val="eu-ES"/>
        </w:rPr>
        <w:t xml:space="preserve"> balioak honako hauek dira:</w:t>
      </w:r>
    </w:p>
    <w:p w14:paraId="4B5A52E6" w14:textId="77777777" w:rsidR="00BD58FF" w:rsidRDefault="00BD58FF" w:rsidP="00524149">
      <w:pPr>
        <w:keepNext/>
        <w:spacing w:before="200" w:after="120"/>
        <w:jc w:val="center"/>
      </w:pPr>
      <w:r w:rsidRPr="00126E91">
        <w:rPr>
          <w:noProof/>
          <w:sz w:val="24"/>
          <w:szCs w:val="24"/>
          <w:lang w:eastAsia="es-ES"/>
        </w:rPr>
        <w:drawing>
          <wp:inline distT="0" distB="0" distL="0" distR="0" wp14:anchorId="7183088C" wp14:editId="4AEBE7B5">
            <wp:extent cx="1058742" cy="874077"/>
            <wp:effectExtent l="0" t="0" r="8255" b="254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067986" cy="88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2C2D" w14:textId="688AB947" w:rsidR="00BD58FF" w:rsidRDefault="00BD58FF" w:rsidP="00524149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2" w:name="_Toc515505390"/>
      <w:r w:rsidR="00063B7E">
        <w:rPr>
          <w:noProof/>
          <w:sz w:val="24"/>
          <w:szCs w:val="24"/>
          <w:lang w:val="eu-ES"/>
        </w:rPr>
        <w:t>44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kodeak.txt </w:t>
      </w:r>
      <w:proofErr w:type="spellStart"/>
      <w:r>
        <w:t>fitxategiko</w:t>
      </w:r>
      <w:proofErr w:type="spellEnd"/>
      <w:r>
        <w:t xml:space="preserve"> </w:t>
      </w:r>
      <w:proofErr w:type="spellStart"/>
      <w:r>
        <w:t>balioak</w:t>
      </w:r>
      <w:bookmarkEnd w:id="62"/>
      <w:proofErr w:type="spellEnd"/>
    </w:p>
    <w:p w14:paraId="0B96A443" w14:textId="2D2853B1" w:rsidR="00BD58FF" w:rsidRDefault="00BD58FF" w:rsidP="00BD58FF">
      <w:pPr>
        <w:spacing w:before="200" w:after="200"/>
        <w:ind w:left="576"/>
        <w:jc w:val="both"/>
        <w:rPr>
          <w:sz w:val="24"/>
          <w:szCs w:val="24"/>
          <w:lang w:val="eu-ES"/>
        </w:rPr>
      </w:pPr>
    </w:p>
    <w:p w14:paraId="7F1F6D5C" w14:textId="77777777" w:rsidR="00BD58FF" w:rsidRDefault="00BD58FF" w:rsidP="00BD58FF">
      <w:pPr>
        <w:spacing w:before="200" w:after="200"/>
        <w:ind w:left="576"/>
        <w:jc w:val="both"/>
        <w:rPr>
          <w:sz w:val="24"/>
          <w:szCs w:val="24"/>
          <w:lang w:val="eu-ES"/>
        </w:rPr>
      </w:pPr>
    </w:p>
    <w:p w14:paraId="26426CB8" w14:textId="77777777" w:rsidR="00704EEE" w:rsidRDefault="00704EEE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14:paraId="1875B9E8" w14:textId="28668E84" w:rsidR="00524149" w:rsidRDefault="00524149" w:rsidP="00524149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63" w:name="_Toc515501983"/>
      <w:r>
        <w:rPr>
          <w:color w:val="auto"/>
          <w:sz w:val="28"/>
          <w:u w:val="single"/>
          <w:lang w:val="eu-ES"/>
        </w:rPr>
        <w:lastRenderedPageBreak/>
        <w:t>Datu basea</w:t>
      </w:r>
      <w:bookmarkEnd w:id="63"/>
    </w:p>
    <w:p w14:paraId="67CEC0F4" w14:textId="6D6B86B3" w:rsidR="00877325" w:rsidRDefault="00063B7E" w:rsidP="00524149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Aplikazioko datuak, datu base zehatz batean gordeko dira. Horretarako, aplikazioa gai izan behar da datu basera konektatzeko.</w:t>
      </w:r>
    </w:p>
    <w:p w14:paraId="624DA536" w14:textId="0386B84C" w:rsidR="00E57813" w:rsidRDefault="00063B7E" w:rsidP="00524149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Hau lortzeko, mysql-connector-java-5.1.46-bin.jar liburutegia gehitu da.</w:t>
      </w:r>
    </w:p>
    <w:p w14:paraId="5F991EF3" w14:textId="77777777" w:rsidR="00063B7E" w:rsidRDefault="00E57813" w:rsidP="00063B7E">
      <w:pPr>
        <w:keepNext/>
        <w:spacing w:before="200" w:after="200"/>
        <w:ind w:left="576"/>
        <w:jc w:val="center"/>
      </w:pPr>
      <w:r w:rsidRPr="00E57813">
        <w:rPr>
          <w:sz w:val="24"/>
          <w:szCs w:val="24"/>
          <w:lang w:val="eu-ES"/>
        </w:rPr>
        <w:drawing>
          <wp:inline distT="0" distB="0" distL="0" distR="0" wp14:anchorId="12F1FDDE" wp14:editId="68A4DBE1">
            <wp:extent cx="2457793" cy="866896"/>
            <wp:effectExtent l="0" t="0" r="0" b="9525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0035" w14:textId="7FF5BCE0" w:rsidR="00063B7E" w:rsidRDefault="00063B7E" w:rsidP="00063B7E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4" w:name="_Toc515505391"/>
      <w:r>
        <w:rPr>
          <w:noProof/>
          <w:sz w:val="24"/>
          <w:szCs w:val="24"/>
          <w:lang w:val="eu-ES"/>
        </w:rPr>
        <w:t>45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>: mysql-connector-java-5.1.46-bin.jar</w:t>
      </w:r>
      <w:bookmarkEnd w:id="64"/>
    </w:p>
    <w:p w14:paraId="66D01359" w14:textId="2C093202" w:rsidR="00E57813" w:rsidRPr="00063B7E" w:rsidRDefault="00E57813" w:rsidP="00063B7E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77D045D9" w14:textId="096CAA88" w:rsidR="00E57813" w:rsidRDefault="00E57813" w:rsidP="00524149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irudian, datu basera konektatu eta deskonektatzeko klasea ikusi daiteke.</w:t>
      </w:r>
    </w:p>
    <w:p w14:paraId="28D6D8C2" w14:textId="098591A5" w:rsidR="00063B7E" w:rsidRDefault="00063B7E" w:rsidP="00524149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Atributu bezala, datu basearen izena, </w:t>
      </w:r>
      <w:proofErr w:type="spellStart"/>
      <w:r>
        <w:rPr>
          <w:sz w:val="24"/>
          <w:szCs w:val="24"/>
          <w:lang w:val="eu-ES"/>
        </w:rPr>
        <w:t>url</w:t>
      </w:r>
      <w:proofErr w:type="spellEnd"/>
      <w:r>
        <w:rPr>
          <w:sz w:val="24"/>
          <w:szCs w:val="24"/>
          <w:lang w:val="eu-ES"/>
        </w:rPr>
        <w:t>-a, erabiltzailea eta pasahitza definitzen dira, ondoren konektatzeko.</w:t>
      </w:r>
    </w:p>
    <w:p w14:paraId="498915FE" w14:textId="77777777" w:rsidR="00E57813" w:rsidRDefault="00E57813" w:rsidP="00063B7E">
      <w:pPr>
        <w:keepNext/>
        <w:spacing w:before="200" w:after="120"/>
        <w:ind w:left="576"/>
        <w:jc w:val="center"/>
      </w:pPr>
      <w:r w:rsidRPr="00E57813">
        <w:rPr>
          <w:sz w:val="24"/>
          <w:szCs w:val="24"/>
          <w:lang w:val="eu-ES"/>
        </w:rPr>
        <w:drawing>
          <wp:inline distT="0" distB="0" distL="0" distR="0" wp14:anchorId="13BF3860" wp14:editId="4336A2DD">
            <wp:extent cx="4891088" cy="3954166"/>
            <wp:effectExtent l="0" t="0" r="5080" b="8255"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98599" cy="39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9215" w14:textId="04D9B335" w:rsidR="00E57813" w:rsidRDefault="00E57813" w:rsidP="00E57813">
      <w:pPr>
        <w:pStyle w:val="Descripcin"/>
        <w:jc w:val="center"/>
        <w:rPr>
          <w:sz w:val="24"/>
          <w:szCs w:val="24"/>
          <w:lang w:val="eu-ES"/>
        </w:rPr>
      </w:pPr>
      <w:r>
        <w:rPr>
          <w:noProof/>
          <w:sz w:val="24"/>
          <w:szCs w:val="24"/>
          <w:lang w:val="eu-ES"/>
        </w:rPr>
        <w:fldChar w:fldCharType="begin"/>
      </w:r>
      <w:r>
        <w:rPr>
          <w:noProof/>
          <w:sz w:val="24"/>
          <w:szCs w:val="24"/>
          <w:lang w:val="eu-ES"/>
        </w:rPr>
        <w:instrText xml:space="preserve"> SEQ Irudia \* ARABIC </w:instrText>
      </w:r>
      <w:r>
        <w:rPr>
          <w:noProof/>
          <w:sz w:val="24"/>
          <w:szCs w:val="24"/>
          <w:lang w:val="eu-ES"/>
        </w:rPr>
        <w:fldChar w:fldCharType="separate"/>
      </w:r>
      <w:bookmarkStart w:id="65" w:name="_Toc515505392"/>
      <w:r w:rsidR="00063B7E">
        <w:rPr>
          <w:noProof/>
          <w:sz w:val="24"/>
          <w:szCs w:val="24"/>
          <w:lang w:val="eu-ES"/>
        </w:rPr>
        <w:t>46</w:t>
      </w:r>
      <w:r>
        <w:rPr>
          <w:noProof/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Datu</w:t>
      </w:r>
      <w:proofErr w:type="spellEnd"/>
      <w:r>
        <w:t xml:space="preserve"> </w:t>
      </w:r>
      <w:proofErr w:type="spellStart"/>
      <w:r>
        <w:t>basera</w:t>
      </w:r>
      <w:proofErr w:type="spellEnd"/>
      <w:r>
        <w:t xml:space="preserve"> </w:t>
      </w:r>
      <w:proofErr w:type="spellStart"/>
      <w:r>
        <w:t>konexioa</w:t>
      </w:r>
      <w:bookmarkEnd w:id="65"/>
      <w:proofErr w:type="spellEnd"/>
    </w:p>
    <w:p w14:paraId="05DFC732" w14:textId="47D19EC3" w:rsidR="00877325" w:rsidRDefault="00063B7E" w:rsidP="00063B7E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Datuak gehitu, kontsultatu edo manipulatzen diren bakoitzean, aplikazioa, datu basera konektatuko da eta hau bukatzean, deskonektatu.</w:t>
      </w:r>
      <w:r w:rsidR="00877325">
        <w:rPr>
          <w:sz w:val="24"/>
          <w:szCs w:val="24"/>
          <w:lang w:val="eu-ES"/>
        </w:rPr>
        <w:br w:type="page"/>
      </w:r>
    </w:p>
    <w:p w14:paraId="5D51A276" w14:textId="25D7AB7A" w:rsidR="009E0E88" w:rsidRDefault="009E0E88" w:rsidP="009E0E88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66" w:name="_Toc515501984"/>
      <w:r w:rsidRPr="00962A18">
        <w:rPr>
          <w:color w:val="auto"/>
          <w:sz w:val="28"/>
          <w:u w:val="single"/>
          <w:lang w:val="eu-ES"/>
        </w:rPr>
        <w:lastRenderedPageBreak/>
        <w:t>Interfaze grafikoa</w:t>
      </w:r>
      <w:bookmarkEnd w:id="66"/>
    </w:p>
    <w:p w14:paraId="1FD27DFB" w14:textId="77777777" w:rsidR="009E0E88" w:rsidRPr="00962A18" w:rsidRDefault="009E0E88" w:rsidP="009E0E88">
      <w:pPr>
        <w:spacing w:before="200" w:after="200"/>
        <w:ind w:left="576"/>
        <w:jc w:val="both"/>
        <w:rPr>
          <w:sz w:val="24"/>
          <w:szCs w:val="24"/>
          <w:lang w:val="eu-ES"/>
        </w:rPr>
      </w:pPr>
      <w:r w:rsidRPr="00962A18">
        <w:rPr>
          <w:sz w:val="24"/>
          <w:szCs w:val="24"/>
          <w:lang w:val="eu-ES"/>
        </w:rPr>
        <w:t xml:space="preserve">MVC (Modelo Vista </w:t>
      </w:r>
      <w:proofErr w:type="spellStart"/>
      <w:r w:rsidRPr="00962A18">
        <w:rPr>
          <w:sz w:val="24"/>
          <w:szCs w:val="24"/>
          <w:lang w:val="eu-ES"/>
        </w:rPr>
        <w:t>Controlador</w:t>
      </w:r>
      <w:proofErr w:type="spellEnd"/>
      <w:r w:rsidRPr="00962A18">
        <w:rPr>
          <w:sz w:val="24"/>
          <w:szCs w:val="24"/>
          <w:lang w:val="eu-ES"/>
        </w:rPr>
        <w:t>) erabili da. Aplikazioko datuak, erabiltzailearen interfazea eta kontrola hiru osagai desberdinetan banatzen ditu.</w:t>
      </w:r>
    </w:p>
    <w:p w14:paraId="6937DC59" w14:textId="77777777" w:rsidR="009E0E88" w:rsidRDefault="009E0E88" w:rsidP="009E0E88">
      <w:pPr>
        <w:keepNext/>
        <w:jc w:val="center"/>
      </w:pPr>
      <w:r>
        <w:rPr>
          <w:noProof/>
        </w:rPr>
        <w:drawing>
          <wp:inline distT="0" distB="0" distL="0" distR="0" wp14:anchorId="056647BF" wp14:editId="3FDB1CD0">
            <wp:extent cx="2179929" cy="2381386"/>
            <wp:effectExtent l="0" t="0" r="0" b="0"/>
            <wp:docPr id="250" name="Imagen 250" descr="Resultado de imagen de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mvc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671" cy="238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D3E31" w14:textId="6B6DF64E" w:rsidR="009E0E88" w:rsidRDefault="009E0E88" w:rsidP="009E0E88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7" w:name="_Toc515505393"/>
      <w:r w:rsidR="00063B7E">
        <w:rPr>
          <w:noProof/>
          <w:sz w:val="24"/>
          <w:szCs w:val="24"/>
          <w:lang w:val="eu-ES"/>
        </w:rPr>
        <w:t>47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>: MVC</w:t>
      </w:r>
      <w:bookmarkEnd w:id="67"/>
    </w:p>
    <w:p w14:paraId="5A179AF1" w14:textId="77777777" w:rsidR="009E0E88" w:rsidRPr="00962A18" w:rsidRDefault="009E0E88" w:rsidP="009E0E88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569FF1C8" w14:textId="77777777" w:rsidR="009E0E88" w:rsidRPr="00E96824" w:rsidRDefault="009E0E88" w:rsidP="009E0E88">
      <w:pPr>
        <w:pStyle w:val="Ttulo3"/>
        <w:numPr>
          <w:ilvl w:val="2"/>
          <w:numId w:val="1"/>
        </w:numPr>
        <w:rPr>
          <w:b/>
          <w:i/>
          <w:color w:val="auto"/>
          <w:lang w:val="eu-ES"/>
        </w:rPr>
      </w:pPr>
      <w:bookmarkStart w:id="68" w:name="_Toc515501985"/>
      <w:proofErr w:type="spellStart"/>
      <w:r>
        <w:rPr>
          <w:b/>
          <w:i/>
          <w:color w:val="auto"/>
          <w:lang w:val="eu-ES"/>
        </w:rPr>
        <w:t>View</w:t>
      </w:r>
      <w:proofErr w:type="spellEnd"/>
      <w:r>
        <w:rPr>
          <w:b/>
          <w:i/>
          <w:color w:val="auto"/>
          <w:lang w:val="eu-ES"/>
        </w:rPr>
        <w:t xml:space="preserve"> - bistak</w:t>
      </w:r>
      <w:bookmarkEnd w:id="68"/>
    </w:p>
    <w:p w14:paraId="510B6484" w14:textId="77777777" w:rsidR="009E0E88" w:rsidRDefault="009E0E88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Bista bakoitzeko, </w:t>
      </w:r>
      <w:proofErr w:type="spellStart"/>
      <w:r>
        <w:rPr>
          <w:sz w:val="24"/>
          <w:szCs w:val="24"/>
          <w:lang w:val="eu-ES"/>
        </w:rPr>
        <w:t>JFrameForm</w:t>
      </w:r>
      <w:proofErr w:type="spellEnd"/>
      <w:r>
        <w:rPr>
          <w:sz w:val="24"/>
          <w:szCs w:val="24"/>
          <w:lang w:val="eu-ES"/>
        </w:rPr>
        <w:t xml:space="preserve"> klase bat sortu behar da. Bertan, nahi den osagaiak jarri behar dira.</w:t>
      </w:r>
    </w:p>
    <w:p w14:paraId="3D1BF425" w14:textId="77777777" w:rsidR="009E0E88" w:rsidRDefault="009E0E88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Osagaiak, </w:t>
      </w:r>
      <w:proofErr w:type="spellStart"/>
      <w:r>
        <w:rPr>
          <w:sz w:val="24"/>
          <w:szCs w:val="24"/>
          <w:lang w:val="eu-ES"/>
        </w:rPr>
        <w:t>jLabel</w:t>
      </w:r>
      <w:proofErr w:type="spellEnd"/>
      <w:r>
        <w:rPr>
          <w:sz w:val="24"/>
          <w:szCs w:val="24"/>
          <w:lang w:val="eu-ES"/>
        </w:rPr>
        <w:t xml:space="preserve">, </w:t>
      </w:r>
      <w:proofErr w:type="spellStart"/>
      <w:r>
        <w:rPr>
          <w:sz w:val="24"/>
          <w:szCs w:val="24"/>
          <w:lang w:val="eu-ES"/>
        </w:rPr>
        <w:t>jTextField</w:t>
      </w:r>
      <w:proofErr w:type="spellEnd"/>
      <w:r>
        <w:rPr>
          <w:sz w:val="24"/>
          <w:szCs w:val="24"/>
          <w:lang w:val="eu-ES"/>
        </w:rPr>
        <w:t xml:space="preserve">, </w:t>
      </w:r>
      <w:proofErr w:type="spellStart"/>
      <w:r>
        <w:rPr>
          <w:sz w:val="24"/>
          <w:szCs w:val="24"/>
          <w:lang w:val="eu-ES"/>
        </w:rPr>
        <w:t>jButton</w:t>
      </w:r>
      <w:proofErr w:type="spellEnd"/>
      <w:r>
        <w:rPr>
          <w:sz w:val="24"/>
          <w:szCs w:val="24"/>
          <w:lang w:val="eu-ES"/>
        </w:rPr>
        <w:t xml:space="preserve">, </w:t>
      </w:r>
      <w:proofErr w:type="spellStart"/>
      <w:r>
        <w:rPr>
          <w:sz w:val="24"/>
          <w:szCs w:val="24"/>
          <w:lang w:val="eu-ES"/>
        </w:rPr>
        <w:t>jComboBox</w:t>
      </w:r>
      <w:proofErr w:type="spellEnd"/>
      <w:r>
        <w:rPr>
          <w:sz w:val="24"/>
          <w:szCs w:val="24"/>
          <w:lang w:val="eu-ES"/>
        </w:rPr>
        <w:t>… izango dira.</w:t>
      </w:r>
    </w:p>
    <w:p w14:paraId="74720143" w14:textId="77777777" w:rsidR="009E0E88" w:rsidRDefault="009E0E88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Ondorengo irudietan adibide batzuk ikusi daitezke. Ikusten den bezala, osagaiak definiturik bakarrik daude. Ez dago ez estilorik ez kolorerik definituta (hau </w:t>
      </w:r>
      <w:proofErr w:type="spellStart"/>
      <w:r>
        <w:rPr>
          <w:sz w:val="24"/>
          <w:szCs w:val="24"/>
          <w:lang w:val="eu-ES"/>
        </w:rPr>
        <w:t>Controller</w:t>
      </w:r>
      <w:proofErr w:type="spellEnd"/>
      <w:r>
        <w:rPr>
          <w:sz w:val="24"/>
          <w:szCs w:val="24"/>
          <w:lang w:val="eu-ES"/>
        </w:rPr>
        <w:t xml:space="preserve"> atalean egingo da).</w:t>
      </w:r>
    </w:p>
    <w:p w14:paraId="54A74EAA" w14:textId="77777777" w:rsidR="009E0E88" w:rsidRDefault="009E0E88" w:rsidP="009E0E88">
      <w:pPr>
        <w:keepNext/>
        <w:spacing w:before="200" w:after="120"/>
        <w:ind w:left="1212"/>
        <w:jc w:val="center"/>
      </w:pPr>
      <w:r w:rsidRPr="00E96824">
        <w:rPr>
          <w:noProof/>
          <w:sz w:val="24"/>
          <w:szCs w:val="24"/>
          <w:lang w:val="eu-ES"/>
        </w:rPr>
        <w:drawing>
          <wp:inline distT="0" distB="0" distL="0" distR="0" wp14:anchorId="53ED3AC4" wp14:editId="4EF45DEC">
            <wp:extent cx="2618842" cy="2488467"/>
            <wp:effectExtent l="0" t="0" r="0" b="7620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40571" cy="25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BC2E" w14:textId="52689A8C" w:rsidR="009E0E88" w:rsidRDefault="009E0E88" w:rsidP="009E0E88">
      <w:pPr>
        <w:pStyle w:val="Descripcin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9" w:name="_Toc515505394"/>
      <w:r w:rsidR="00063B7E">
        <w:rPr>
          <w:noProof/>
          <w:sz w:val="24"/>
          <w:szCs w:val="24"/>
          <w:lang w:val="eu-ES"/>
        </w:rPr>
        <w:t>48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r>
        <w:t>KamisetaGehitu</w:t>
      </w:r>
      <w:proofErr w:type="spellEnd"/>
      <w:r>
        <w:t xml:space="preserve"> </w:t>
      </w:r>
      <w:proofErr w:type="spellStart"/>
      <w:r>
        <w:t>bista</w:t>
      </w:r>
      <w:bookmarkEnd w:id="69"/>
      <w:proofErr w:type="spellEnd"/>
    </w:p>
    <w:p w14:paraId="591D042E" w14:textId="77777777" w:rsidR="009E0E88" w:rsidRPr="00316BA7" w:rsidRDefault="009E0E88" w:rsidP="009E0E88">
      <w:pPr>
        <w:spacing w:before="200" w:after="200"/>
        <w:ind w:left="1212"/>
        <w:jc w:val="center"/>
        <w:rPr>
          <w:sz w:val="12"/>
          <w:szCs w:val="12"/>
          <w:lang w:val="eu-ES"/>
        </w:rPr>
      </w:pPr>
    </w:p>
    <w:p w14:paraId="49363FE3" w14:textId="77777777" w:rsidR="009E0E88" w:rsidRDefault="009E0E88" w:rsidP="00B679D7">
      <w:pPr>
        <w:keepNext/>
        <w:spacing w:before="200" w:after="120"/>
        <w:ind w:left="708"/>
        <w:jc w:val="both"/>
      </w:pPr>
      <w:r w:rsidRPr="00E96824">
        <w:rPr>
          <w:noProof/>
          <w:sz w:val="24"/>
          <w:szCs w:val="24"/>
          <w:lang w:val="eu-ES"/>
        </w:rPr>
        <w:lastRenderedPageBreak/>
        <w:drawing>
          <wp:inline distT="0" distB="0" distL="0" distR="0" wp14:anchorId="0FC41615" wp14:editId="708FD3F4">
            <wp:extent cx="5397985" cy="2999232"/>
            <wp:effectExtent l="0" t="0" r="0" b="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32883" cy="30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C5E0" w14:textId="28D7C618" w:rsidR="009E0E88" w:rsidRDefault="009E0E88" w:rsidP="009E0E88">
      <w:pPr>
        <w:pStyle w:val="Descripcin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70" w:name="_Toc515505395"/>
      <w:r w:rsidR="00063B7E">
        <w:rPr>
          <w:noProof/>
          <w:sz w:val="24"/>
          <w:szCs w:val="24"/>
          <w:lang w:val="eu-ES"/>
        </w:rPr>
        <w:t>49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r>
        <w:t>ProdAukeratu</w:t>
      </w:r>
      <w:proofErr w:type="spellEnd"/>
      <w:r>
        <w:t xml:space="preserve"> </w:t>
      </w:r>
      <w:proofErr w:type="spellStart"/>
      <w:r>
        <w:t>bista</w:t>
      </w:r>
      <w:bookmarkEnd w:id="70"/>
      <w:proofErr w:type="spellEnd"/>
    </w:p>
    <w:p w14:paraId="79DCF71E" w14:textId="77777777" w:rsidR="009E0E88" w:rsidRPr="009E0E88" w:rsidRDefault="009E0E88" w:rsidP="009E0E88">
      <w:pPr>
        <w:spacing w:before="200" w:after="200"/>
        <w:ind w:left="1212"/>
        <w:jc w:val="center"/>
        <w:rPr>
          <w:sz w:val="12"/>
          <w:szCs w:val="12"/>
          <w:lang w:val="eu-ES"/>
        </w:rPr>
      </w:pPr>
    </w:p>
    <w:p w14:paraId="2D012473" w14:textId="77777777" w:rsidR="009E0E88" w:rsidRPr="00E96824" w:rsidRDefault="009E0E88" w:rsidP="009E0E88">
      <w:pPr>
        <w:pStyle w:val="Ttulo3"/>
        <w:numPr>
          <w:ilvl w:val="2"/>
          <w:numId w:val="1"/>
        </w:numPr>
        <w:rPr>
          <w:b/>
          <w:i/>
          <w:color w:val="auto"/>
          <w:lang w:val="eu-ES"/>
        </w:rPr>
      </w:pPr>
      <w:bookmarkStart w:id="71" w:name="_Toc515501986"/>
      <w:proofErr w:type="spellStart"/>
      <w:r w:rsidRPr="00E96824">
        <w:rPr>
          <w:b/>
          <w:i/>
          <w:color w:val="auto"/>
          <w:lang w:val="eu-ES"/>
        </w:rPr>
        <w:t>Controller</w:t>
      </w:r>
      <w:bookmarkEnd w:id="71"/>
      <w:proofErr w:type="spellEnd"/>
    </w:p>
    <w:p w14:paraId="1FE00EA5" w14:textId="77777777" w:rsidR="009E0E88" w:rsidRDefault="00B679D7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  <w:proofErr w:type="spellStart"/>
      <w:r>
        <w:rPr>
          <w:sz w:val="24"/>
          <w:szCs w:val="24"/>
          <w:lang w:val="eu-ES"/>
        </w:rPr>
        <w:t>Controller</w:t>
      </w:r>
      <w:proofErr w:type="spellEnd"/>
      <w:r>
        <w:rPr>
          <w:sz w:val="24"/>
          <w:szCs w:val="24"/>
          <w:lang w:val="eu-ES"/>
        </w:rPr>
        <w:t>-ak, aplikazioan gertatzen diren gertaerak kudeatuko ditu.</w:t>
      </w:r>
    </w:p>
    <w:p w14:paraId="719E92A0" w14:textId="77777777" w:rsidR="00B679D7" w:rsidRDefault="00B679D7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  <w:proofErr w:type="spellStart"/>
      <w:r>
        <w:rPr>
          <w:sz w:val="24"/>
          <w:szCs w:val="24"/>
          <w:lang w:val="eu-ES"/>
        </w:rPr>
        <w:t>Controller</w:t>
      </w:r>
      <w:proofErr w:type="spellEnd"/>
      <w:r>
        <w:rPr>
          <w:sz w:val="24"/>
          <w:szCs w:val="24"/>
          <w:lang w:val="eu-ES"/>
        </w:rPr>
        <w:t xml:space="preserve"> bakarra egon daiteke edo bat baino gehiago. Kasu honetan, bista bakoitzeko bat sortu da.</w:t>
      </w:r>
    </w:p>
    <w:p w14:paraId="6B6BF74A" w14:textId="77777777" w:rsidR="00B679D7" w:rsidRDefault="00B679D7" w:rsidP="00B679D7">
      <w:pPr>
        <w:keepNext/>
        <w:spacing w:before="200" w:after="120"/>
        <w:ind w:left="1212"/>
        <w:jc w:val="center"/>
      </w:pPr>
      <w:r w:rsidRPr="00B679D7">
        <w:rPr>
          <w:noProof/>
          <w:sz w:val="24"/>
          <w:szCs w:val="24"/>
          <w:lang w:val="eu-ES"/>
        </w:rPr>
        <w:drawing>
          <wp:inline distT="0" distB="0" distL="0" distR="0" wp14:anchorId="58C33DE9" wp14:editId="552B00AA">
            <wp:extent cx="1751895" cy="3166186"/>
            <wp:effectExtent l="0" t="0" r="1270" b="0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55848" cy="31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B2C4" w14:textId="760ABADA" w:rsidR="00B679D7" w:rsidRDefault="00B679D7" w:rsidP="00B679D7">
      <w:pPr>
        <w:pStyle w:val="Descripcin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72" w:name="_Toc515505396"/>
      <w:r w:rsidR="00063B7E">
        <w:rPr>
          <w:noProof/>
          <w:sz w:val="24"/>
          <w:szCs w:val="24"/>
          <w:lang w:val="eu-ES"/>
        </w:rPr>
        <w:t>50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Controller</w:t>
      </w:r>
      <w:bookmarkEnd w:id="72"/>
      <w:proofErr w:type="spellEnd"/>
    </w:p>
    <w:p w14:paraId="57A8DDCC" w14:textId="77777777" w:rsidR="00B679D7" w:rsidRDefault="00B679D7" w:rsidP="00B679D7">
      <w:pPr>
        <w:spacing w:before="200" w:after="200"/>
        <w:ind w:left="1212"/>
        <w:jc w:val="both"/>
        <w:rPr>
          <w:sz w:val="24"/>
          <w:szCs w:val="24"/>
          <w:lang w:val="eu-ES"/>
        </w:rPr>
      </w:pPr>
      <w:r w:rsidRPr="00B679D7">
        <w:rPr>
          <w:b/>
          <w:sz w:val="24"/>
          <w:szCs w:val="24"/>
          <w:lang w:val="eu-ES"/>
        </w:rPr>
        <w:t>Controller.java</w:t>
      </w:r>
      <w:r>
        <w:rPr>
          <w:sz w:val="24"/>
          <w:szCs w:val="24"/>
          <w:lang w:val="eu-ES"/>
        </w:rPr>
        <w:t>: Bista guztietako osagaiek non entzungo duten definituta egongo da, hau da, osagaiak gertaera bat duenean, nora jo behar duen.</w:t>
      </w:r>
    </w:p>
    <w:p w14:paraId="0451B7BA" w14:textId="77777777" w:rsidR="00EC681E" w:rsidRDefault="00EC681E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  <w:proofErr w:type="spellStart"/>
      <w:r>
        <w:rPr>
          <w:sz w:val="24"/>
          <w:szCs w:val="24"/>
          <w:lang w:val="eu-ES"/>
        </w:rPr>
        <w:lastRenderedPageBreak/>
        <w:t>Controller-ean</w:t>
      </w:r>
      <w:proofErr w:type="spellEnd"/>
      <w:r>
        <w:rPr>
          <w:sz w:val="24"/>
          <w:szCs w:val="24"/>
          <w:lang w:val="eu-ES"/>
        </w:rPr>
        <w:t>, bista bakoitzak izango duen portaera definitzen da. Hau da, botoi bat sakatzean, botoiaren gainetik pasatzean, zerbait idaztean… gertatuko dena definituta egongo da bertan.</w:t>
      </w:r>
    </w:p>
    <w:p w14:paraId="4E01FB2A" w14:textId="77777777" w:rsidR="00EC681E" w:rsidRDefault="00EC681E" w:rsidP="00EC681E">
      <w:pPr>
        <w:spacing w:before="200" w:after="200"/>
        <w:ind w:left="1212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Horretarako, </w:t>
      </w:r>
      <w:proofErr w:type="spellStart"/>
      <w:r>
        <w:rPr>
          <w:sz w:val="24"/>
          <w:szCs w:val="24"/>
          <w:lang w:val="eu-ES"/>
        </w:rPr>
        <w:t>jTextField</w:t>
      </w:r>
      <w:proofErr w:type="spellEnd"/>
      <w:r>
        <w:rPr>
          <w:sz w:val="24"/>
          <w:szCs w:val="24"/>
          <w:lang w:val="eu-ES"/>
        </w:rPr>
        <w:t xml:space="preserve">, </w:t>
      </w:r>
      <w:proofErr w:type="spellStart"/>
      <w:r>
        <w:rPr>
          <w:sz w:val="24"/>
          <w:szCs w:val="24"/>
          <w:lang w:val="eu-ES"/>
        </w:rPr>
        <w:t>jComboBox</w:t>
      </w:r>
      <w:proofErr w:type="spellEnd"/>
      <w:r>
        <w:rPr>
          <w:sz w:val="24"/>
          <w:szCs w:val="24"/>
          <w:lang w:val="eu-ES"/>
        </w:rPr>
        <w:t xml:space="preserve">, </w:t>
      </w:r>
      <w:proofErr w:type="spellStart"/>
      <w:r>
        <w:rPr>
          <w:sz w:val="24"/>
          <w:szCs w:val="24"/>
          <w:lang w:val="eu-ES"/>
        </w:rPr>
        <w:t>jButton</w:t>
      </w:r>
      <w:proofErr w:type="spellEnd"/>
      <w:r>
        <w:rPr>
          <w:sz w:val="24"/>
          <w:szCs w:val="24"/>
          <w:lang w:val="eu-ES"/>
        </w:rPr>
        <w:t xml:space="preserve">… bakoitzari akzioak gehituko zaie (adibidez, </w:t>
      </w:r>
      <w:proofErr w:type="spellStart"/>
      <w:r>
        <w:rPr>
          <w:sz w:val="24"/>
          <w:szCs w:val="24"/>
          <w:lang w:val="eu-ES"/>
        </w:rPr>
        <w:t>ActionListener</w:t>
      </w:r>
      <w:proofErr w:type="spellEnd"/>
      <w:r>
        <w:rPr>
          <w:sz w:val="24"/>
          <w:szCs w:val="24"/>
          <w:lang w:val="eu-ES"/>
        </w:rPr>
        <w:t xml:space="preserve">, </w:t>
      </w:r>
      <w:proofErr w:type="spellStart"/>
      <w:r>
        <w:rPr>
          <w:sz w:val="24"/>
          <w:szCs w:val="24"/>
          <w:lang w:val="eu-ES"/>
        </w:rPr>
        <w:t>MouseListener</w:t>
      </w:r>
      <w:proofErr w:type="spellEnd"/>
      <w:r>
        <w:rPr>
          <w:sz w:val="24"/>
          <w:szCs w:val="24"/>
          <w:lang w:val="eu-ES"/>
        </w:rPr>
        <w:t xml:space="preserve">, </w:t>
      </w:r>
      <w:proofErr w:type="spellStart"/>
      <w:r>
        <w:rPr>
          <w:sz w:val="24"/>
          <w:szCs w:val="24"/>
          <w:lang w:val="eu-ES"/>
        </w:rPr>
        <w:t>FocusListener</w:t>
      </w:r>
      <w:proofErr w:type="spellEnd"/>
      <w:r>
        <w:rPr>
          <w:sz w:val="24"/>
          <w:szCs w:val="24"/>
          <w:lang w:val="eu-ES"/>
        </w:rPr>
        <w:t xml:space="preserve">…). Hauek gehitzerakoan, </w:t>
      </w:r>
      <w:proofErr w:type="spellStart"/>
      <w:r>
        <w:rPr>
          <w:sz w:val="24"/>
          <w:szCs w:val="24"/>
          <w:lang w:val="eu-ES"/>
        </w:rPr>
        <w:t>controllerra</w:t>
      </w:r>
      <w:proofErr w:type="spellEnd"/>
      <w:r>
        <w:rPr>
          <w:sz w:val="24"/>
          <w:szCs w:val="24"/>
          <w:lang w:val="eu-ES"/>
        </w:rPr>
        <w:t xml:space="preserve"> zein den edo nork kontrolatu behar duen definitu behar da, irudian ikusten den bezala. Parentesien artean, </w:t>
      </w:r>
      <w:proofErr w:type="spellStart"/>
      <w:r>
        <w:rPr>
          <w:sz w:val="24"/>
          <w:szCs w:val="24"/>
          <w:lang w:val="eu-ES"/>
        </w:rPr>
        <w:t>controllerra</w:t>
      </w:r>
      <w:proofErr w:type="spellEnd"/>
      <w:r>
        <w:rPr>
          <w:sz w:val="24"/>
          <w:szCs w:val="24"/>
          <w:lang w:val="eu-ES"/>
        </w:rPr>
        <w:t xml:space="preserve"> jarri beharko da (</w:t>
      </w:r>
      <w:r w:rsidR="00206F4E">
        <w:rPr>
          <w:sz w:val="24"/>
          <w:szCs w:val="24"/>
          <w:lang w:val="eu-ES"/>
        </w:rPr>
        <w:t xml:space="preserve">kontrolatuko duen klase berdinean jartzen bada, </w:t>
      </w:r>
      <w:proofErr w:type="spellStart"/>
      <w:r w:rsidR="00206F4E" w:rsidRPr="00206F4E">
        <w:rPr>
          <w:b/>
          <w:i/>
          <w:sz w:val="24"/>
          <w:szCs w:val="24"/>
          <w:lang w:val="eu-ES"/>
        </w:rPr>
        <w:t>this</w:t>
      </w:r>
      <w:proofErr w:type="spellEnd"/>
      <w:r w:rsidR="00206F4E">
        <w:rPr>
          <w:sz w:val="24"/>
          <w:szCs w:val="24"/>
          <w:lang w:val="eu-ES"/>
        </w:rPr>
        <w:t xml:space="preserve"> hitza erabili beharko da).</w:t>
      </w:r>
    </w:p>
    <w:p w14:paraId="3D0D549F" w14:textId="77777777" w:rsidR="00706D7A" w:rsidRDefault="00EC681E" w:rsidP="00706D7A">
      <w:pPr>
        <w:keepNext/>
        <w:spacing w:before="200" w:after="120"/>
        <w:ind w:left="1212"/>
        <w:jc w:val="center"/>
      </w:pPr>
      <w:r w:rsidRPr="00EC681E">
        <w:rPr>
          <w:noProof/>
          <w:sz w:val="24"/>
          <w:szCs w:val="24"/>
          <w:lang w:val="eu-ES"/>
        </w:rPr>
        <w:drawing>
          <wp:inline distT="0" distB="0" distL="0" distR="0" wp14:anchorId="6DC55E9C" wp14:editId="47CB733E">
            <wp:extent cx="4037990" cy="159505"/>
            <wp:effectExtent l="0" t="0" r="635" b="0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63014" cy="16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33D9" w14:textId="18144DE6" w:rsidR="00706D7A" w:rsidRDefault="00706D7A" w:rsidP="00706D7A">
      <w:pPr>
        <w:pStyle w:val="Descripcin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73" w:name="_Toc515505397"/>
      <w:r w:rsidR="00063B7E">
        <w:rPr>
          <w:noProof/>
          <w:sz w:val="24"/>
          <w:szCs w:val="24"/>
          <w:lang w:val="eu-ES"/>
        </w:rPr>
        <w:t>51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– </w:t>
      </w:r>
      <w:proofErr w:type="spellStart"/>
      <w:r>
        <w:t>Akzioak</w:t>
      </w:r>
      <w:proofErr w:type="spellEnd"/>
      <w:r>
        <w:t xml:space="preserve"> </w:t>
      </w:r>
      <w:proofErr w:type="spellStart"/>
      <w:r>
        <w:t>gehitzen</w:t>
      </w:r>
      <w:bookmarkEnd w:id="73"/>
      <w:proofErr w:type="spellEnd"/>
    </w:p>
    <w:p w14:paraId="5BF5EEBC" w14:textId="77777777" w:rsidR="00EC681E" w:rsidRDefault="00B679D7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irudian, hobeto ikusi daiteke:</w:t>
      </w:r>
    </w:p>
    <w:p w14:paraId="04D49983" w14:textId="77777777" w:rsidR="00DB7C42" w:rsidRDefault="00EC681E" w:rsidP="00DB7C42">
      <w:pPr>
        <w:keepNext/>
        <w:spacing w:before="200" w:after="120"/>
        <w:ind w:left="1212"/>
        <w:jc w:val="center"/>
      </w:pPr>
      <w:r w:rsidRPr="00EC681E">
        <w:rPr>
          <w:noProof/>
          <w:sz w:val="24"/>
          <w:szCs w:val="24"/>
          <w:lang w:val="eu-ES"/>
        </w:rPr>
        <w:drawing>
          <wp:inline distT="0" distB="0" distL="0" distR="0" wp14:anchorId="6310F301" wp14:editId="1C475345">
            <wp:extent cx="4500071" cy="5025542"/>
            <wp:effectExtent l="0" t="0" r="0" b="3810"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41230" cy="507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E9B0" w14:textId="023CF7DA" w:rsidR="00DB7C42" w:rsidRDefault="00DB7C42" w:rsidP="00DB7C42">
      <w:pPr>
        <w:pStyle w:val="Descripcin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74" w:name="_Toc515505398"/>
      <w:r w:rsidR="00063B7E">
        <w:rPr>
          <w:noProof/>
          <w:sz w:val="24"/>
          <w:szCs w:val="24"/>
          <w:lang w:val="eu-ES"/>
        </w:rPr>
        <w:t>52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Akzioak</w:t>
      </w:r>
      <w:proofErr w:type="spellEnd"/>
      <w:r>
        <w:t xml:space="preserve"> </w:t>
      </w:r>
      <w:proofErr w:type="spellStart"/>
      <w:r>
        <w:t>gehitzen</w:t>
      </w:r>
      <w:bookmarkEnd w:id="74"/>
      <w:proofErr w:type="spellEnd"/>
    </w:p>
    <w:p w14:paraId="293F007F" w14:textId="77777777" w:rsidR="00EC681E" w:rsidRDefault="00EC681E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</w:p>
    <w:p w14:paraId="7102CFD7" w14:textId="77777777" w:rsidR="00DB7C42" w:rsidRDefault="00DB7C42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  <w:proofErr w:type="spellStart"/>
      <w:r>
        <w:rPr>
          <w:sz w:val="24"/>
          <w:szCs w:val="24"/>
          <w:lang w:val="eu-ES"/>
        </w:rPr>
        <w:lastRenderedPageBreak/>
        <w:t>Controller</w:t>
      </w:r>
      <w:proofErr w:type="spellEnd"/>
      <w:r>
        <w:rPr>
          <w:sz w:val="24"/>
          <w:szCs w:val="24"/>
          <w:lang w:val="eu-ES"/>
        </w:rPr>
        <w:t xml:space="preserve"> bakoitzak zein metodo exe</w:t>
      </w:r>
      <w:r w:rsidR="00AB4B5C">
        <w:rPr>
          <w:sz w:val="24"/>
          <w:szCs w:val="24"/>
          <w:lang w:val="eu-ES"/>
        </w:rPr>
        <w:t>k</w:t>
      </w:r>
      <w:r>
        <w:rPr>
          <w:sz w:val="24"/>
          <w:szCs w:val="24"/>
          <w:lang w:val="eu-ES"/>
        </w:rPr>
        <w:t>utatu behar duen jakin dezan, “</w:t>
      </w:r>
      <w:proofErr w:type="spellStart"/>
      <w:r>
        <w:rPr>
          <w:sz w:val="24"/>
          <w:szCs w:val="24"/>
          <w:lang w:val="eu-ES"/>
        </w:rPr>
        <w:t>Listener</w:t>
      </w:r>
      <w:proofErr w:type="spellEnd"/>
      <w:r>
        <w:rPr>
          <w:sz w:val="24"/>
          <w:szCs w:val="24"/>
          <w:lang w:val="eu-ES"/>
        </w:rPr>
        <w:t>”-ak inplementatu behar dira, ondoren, erabili ahal izateko.</w:t>
      </w:r>
    </w:p>
    <w:p w14:paraId="13EC64CB" w14:textId="77777777" w:rsidR="00DB7C42" w:rsidRDefault="00DB7C42" w:rsidP="00DB7C42">
      <w:pPr>
        <w:keepNext/>
        <w:spacing w:before="200" w:after="120"/>
        <w:jc w:val="both"/>
      </w:pPr>
      <w:r w:rsidRPr="00DB7C42">
        <w:rPr>
          <w:noProof/>
          <w:sz w:val="24"/>
          <w:szCs w:val="24"/>
          <w:lang w:val="eu-ES"/>
        </w:rPr>
        <w:drawing>
          <wp:inline distT="0" distB="0" distL="0" distR="0" wp14:anchorId="775232BD" wp14:editId="2771711A">
            <wp:extent cx="5915405" cy="204826"/>
            <wp:effectExtent l="0" t="0" r="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95195" cy="20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729F" w14:textId="0DE1BA5D" w:rsidR="00DB7C42" w:rsidRDefault="00DB7C42" w:rsidP="00DB7C42">
      <w:pPr>
        <w:pStyle w:val="Descripcin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75" w:name="_Toc515505399"/>
      <w:r w:rsidR="00063B7E">
        <w:rPr>
          <w:noProof/>
          <w:sz w:val="24"/>
          <w:szCs w:val="24"/>
          <w:lang w:val="eu-ES"/>
        </w:rPr>
        <w:t>53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Akzioak</w:t>
      </w:r>
      <w:proofErr w:type="spellEnd"/>
      <w:r>
        <w:t xml:space="preserve"> </w:t>
      </w:r>
      <w:proofErr w:type="spellStart"/>
      <w:r w:rsidR="00AB4B5C">
        <w:t>inplementatu</w:t>
      </w:r>
      <w:proofErr w:type="spellEnd"/>
      <w:r w:rsidR="00AB4B5C">
        <w:t xml:space="preserve"> </w:t>
      </w:r>
      <w:proofErr w:type="spellStart"/>
      <w:r w:rsidR="00AB4B5C">
        <w:t>Controller-ean</w:t>
      </w:r>
      <w:bookmarkEnd w:id="75"/>
      <w:proofErr w:type="spellEnd"/>
    </w:p>
    <w:p w14:paraId="26B1246A" w14:textId="77777777" w:rsidR="00DB7C42" w:rsidRPr="00AB4B5C" w:rsidRDefault="00DB7C42" w:rsidP="00AB4B5C">
      <w:pPr>
        <w:spacing w:before="200" w:after="200"/>
        <w:ind w:left="1212"/>
        <w:jc w:val="center"/>
        <w:rPr>
          <w:sz w:val="12"/>
          <w:szCs w:val="12"/>
          <w:lang w:val="eu-ES"/>
        </w:rPr>
      </w:pPr>
    </w:p>
    <w:p w14:paraId="74CECAA6" w14:textId="77777777" w:rsidR="00AB4B5C" w:rsidRDefault="00DB7C42" w:rsidP="00AB4B5C">
      <w:pPr>
        <w:keepNext/>
        <w:spacing w:before="200" w:after="200"/>
        <w:jc w:val="both"/>
      </w:pPr>
      <w:r w:rsidRPr="00DB7C42">
        <w:rPr>
          <w:noProof/>
          <w:sz w:val="24"/>
          <w:szCs w:val="24"/>
          <w:lang w:val="eu-ES"/>
        </w:rPr>
        <w:drawing>
          <wp:inline distT="0" distB="0" distL="0" distR="0" wp14:anchorId="460CB069" wp14:editId="6FD88E4C">
            <wp:extent cx="6134097" cy="5142586"/>
            <wp:effectExtent l="0" t="0" r="635" b="1270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56958" cy="51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41D5" w14:textId="76EE3968" w:rsidR="00AB4B5C" w:rsidRDefault="00AB4B5C" w:rsidP="00AB4B5C">
      <w:pPr>
        <w:pStyle w:val="Descripcin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76" w:name="_Toc515505400"/>
      <w:r w:rsidR="00063B7E">
        <w:rPr>
          <w:noProof/>
          <w:sz w:val="24"/>
          <w:szCs w:val="24"/>
          <w:lang w:val="eu-ES"/>
        </w:rPr>
        <w:t>54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r>
        <w:t>KamiGehituController</w:t>
      </w:r>
      <w:bookmarkEnd w:id="76"/>
      <w:proofErr w:type="spellEnd"/>
    </w:p>
    <w:p w14:paraId="2E876837" w14:textId="77777777" w:rsidR="00EC681E" w:rsidRDefault="00EC681E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</w:p>
    <w:p w14:paraId="1BB5C5AC" w14:textId="77777777" w:rsidR="00EC681E" w:rsidRDefault="00EC681E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</w:p>
    <w:p w14:paraId="276D1A19" w14:textId="77777777" w:rsidR="009E0E88" w:rsidRDefault="009E0E88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</w:p>
    <w:p w14:paraId="1F8EF6EB" w14:textId="77777777" w:rsidR="009E0E88" w:rsidRDefault="009E0E88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</w:p>
    <w:p w14:paraId="4AA353F0" w14:textId="77777777" w:rsidR="009E0E88" w:rsidRDefault="009E0E88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14:paraId="76D7EB5C" w14:textId="77777777" w:rsidR="009E0E88" w:rsidRDefault="009E0E88" w:rsidP="009E0E88">
      <w:pPr>
        <w:pStyle w:val="Ttulo3"/>
        <w:numPr>
          <w:ilvl w:val="2"/>
          <w:numId w:val="1"/>
        </w:numPr>
        <w:rPr>
          <w:b/>
          <w:i/>
          <w:color w:val="auto"/>
          <w:lang w:val="eu-ES"/>
        </w:rPr>
      </w:pPr>
      <w:bookmarkStart w:id="77" w:name="_Toc515501987"/>
      <w:r>
        <w:rPr>
          <w:b/>
          <w:i/>
          <w:color w:val="auto"/>
          <w:lang w:val="eu-ES"/>
        </w:rPr>
        <w:lastRenderedPageBreak/>
        <w:t>M</w:t>
      </w:r>
      <w:r w:rsidRPr="00962A18">
        <w:rPr>
          <w:b/>
          <w:i/>
          <w:color w:val="auto"/>
          <w:lang w:val="eu-ES"/>
        </w:rPr>
        <w:t>ain</w:t>
      </w:r>
      <w:bookmarkEnd w:id="77"/>
    </w:p>
    <w:p w14:paraId="546D2C12" w14:textId="77777777" w:rsidR="009E0E88" w:rsidRDefault="009E0E88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Aplikazioa exekutatu dadin, </w:t>
      </w:r>
      <w:proofErr w:type="spellStart"/>
      <w:r>
        <w:rPr>
          <w:sz w:val="24"/>
          <w:szCs w:val="24"/>
          <w:lang w:val="eu-ES"/>
        </w:rPr>
        <w:t>main-ean</w:t>
      </w:r>
      <w:proofErr w:type="spellEnd"/>
      <w:r>
        <w:rPr>
          <w:sz w:val="24"/>
          <w:szCs w:val="24"/>
          <w:lang w:val="eu-ES"/>
        </w:rPr>
        <w:t xml:space="preserve"> modelo eta bista guztien instantzia berriak sortu behar dira.</w:t>
      </w:r>
    </w:p>
    <w:p w14:paraId="7B408DEB" w14:textId="77777777" w:rsidR="009E0E88" w:rsidRDefault="009E0E88" w:rsidP="009E0E88">
      <w:pPr>
        <w:spacing w:before="200" w:after="200"/>
        <w:ind w:left="1212"/>
        <w:jc w:val="center"/>
        <w:rPr>
          <w:b/>
          <w:sz w:val="24"/>
          <w:szCs w:val="24"/>
          <w:lang w:val="eu-ES"/>
        </w:rPr>
      </w:pPr>
      <w:proofErr w:type="spellStart"/>
      <w:r>
        <w:rPr>
          <w:sz w:val="24"/>
          <w:szCs w:val="24"/>
          <w:lang w:val="eu-ES"/>
        </w:rPr>
        <w:t>Adib</w:t>
      </w:r>
      <w:proofErr w:type="spellEnd"/>
      <w:r>
        <w:rPr>
          <w:sz w:val="24"/>
          <w:szCs w:val="24"/>
          <w:lang w:val="eu-ES"/>
        </w:rPr>
        <w:t xml:space="preserve">: </w:t>
      </w:r>
      <w:r w:rsidRPr="009E0E88">
        <w:rPr>
          <w:b/>
          <w:sz w:val="24"/>
          <w:szCs w:val="24"/>
          <w:lang w:val="eu-ES"/>
        </w:rPr>
        <w:t xml:space="preserve">Bezeroa bez = </w:t>
      </w:r>
      <w:proofErr w:type="spellStart"/>
      <w:r w:rsidRPr="009E0E88">
        <w:rPr>
          <w:b/>
          <w:sz w:val="24"/>
          <w:szCs w:val="24"/>
          <w:lang w:val="eu-ES"/>
        </w:rPr>
        <w:t>new</w:t>
      </w:r>
      <w:proofErr w:type="spellEnd"/>
      <w:r w:rsidRPr="009E0E88">
        <w:rPr>
          <w:b/>
          <w:sz w:val="24"/>
          <w:szCs w:val="24"/>
          <w:lang w:val="eu-ES"/>
        </w:rPr>
        <w:t xml:space="preserve"> Bezeroa();</w:t>
      </w:r>
    </w:p>
    <w:p w14:paraId="76917956" w14:textId="77777777" w:rsidR="009E0E88" w:rsidRPr="009E0E88" w:rsidRDefault="009E0E88" w:rsidP="009E0E88">
      <w:pPr>
        <w:spacing w:before="200" w:after="200"/>
        <w:ind w:left="1212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Behin instantziak sortuta daudela, </w:t>
      </w:r>
      <w:proofErr w:type="spellStart"/>
      <w:r>
        <w:rPr>
          <w:sz w:val="24"/>
          <w:szCs w:val="24"/>
          <w:lang w:val="eu-ES"/>
        </w:rPr>
        <w:t>Controller</w:t>
      </w:r>
      <w:r w:rsidR="00EC681E">
        <w:rPr>
          <w:sz w:val="24"/>
          <w:szCs w:val="24"/>
          <w:lang w:val="eu-ES"/>
        </w:rPr>
        <w:t>reko</w:t>
      </w:r>
      <w:proofErr w:type="spellEnd"/>
      <w:r w:rsidR="00EC681E">
        <w:rPr>
          <w:sz w:val="24"/>
          <w:szCs w:val="24"/>
          <w:lang w:val="eu-ES"/>
        </w:rPr>
        <w:t xml:space="preserve"> eraikitzaileari pasatu behar dira.</w:t>
      </w:r>
    </w:p>
    <w:p w14:paraId="45E8D9F1" w14:textId="77777777" w:rsidR="00EC681E" w:rsidRDefault="009E0E88" w:rsidP="00EC681E">
      <w:pPr>
        <w:keepNext/>
        <w:spacing w:before="200" w:after="120"/>
        <w:ind w:left="576"/>
        <w:jc w:val="center"/>
      </w:pPr>
      <w:r w:rsidRPr="00A35ED6">
        <w:rPr>
          <w:noProof/>
          <w:sz w:val="24"/>
          <w:szCs w:val="24"/>
          <w:lang w:val="eu-ES"/>
        </w:rPr>
        <w:drawing>
          <wp:inline distT="0" distB="0" distL="0" distR="0" wp14:anchorId="61D7F7DD" wp14:editId="354CB5AC">
            <wp:extent cx="4942127" cy="6005057"/>
            <wp:effectExtent l="0" t="0" r="0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50795" cy="601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DC94" w14:textId="29280CC9" w:rsidR="00EC681E" w:rsidRDefault="00EC681E" w:rsidP="00EC681E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78" w:name="_Toc515505401"/>
      <w:r w:rsidR="00063B7E">
        <w:rPr>
          <w:noProof/>
          <w:sz w:val="24"/>
          <w:szCs w:val="24"/>
          <w:lang w:val="eu-ES"/>
        </w:rPr>
        <w:t>55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r>
        <w:t>Main</w:t>
      </w:r>
      <w:bookmarkEnd w:id="78"/>
      <w:proofErr w:type="spellEnd"/>
    </w:p>
    <w:p w14:paraId="7603CE10" w14:textId="77777777" w:rsidR="009E0E88" w:rsidRDefault="009E0E88" w:rsidP="009E0E88">
      <w:pPr>
        <w:rPr>
          <w:rFonts w:asciiTheme="majorHAnsi" w:eastAsiaTheme="majorEastAsia" w:hAnsiTheme="majorHAnsi" w:cstheme="majorBidi"/>
          <w:sz w:val="28"/>
          <w:szCs w:val="26"/>
          <w:u w:val="single"/>
          <w:lang w:val="eu-ES"/>
        </w:rPr>
      </w:pPr>
      <w:r>
        <w:rPr>
          <w:sz w:val="28"/>
          <w:u w:val="single"/>
          <w:lang w:val="eu-ES"/>
        </w:rPr>
        <w:br w:type="page"/>
      </w:r>
    </w:p>
    <w:p w14:paraId="0B0533C7" w14:textId="77777777" w:rsidR="00CE68B5" w:rsidRPr="005F5B82" w:rsidRDefault="00F91510" w:rsidP="00CE68B5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79" w:name="_Erroreen_kontrola"/>
      <w:bookmarkStart w:id="80" w:name="_Toc515501988"/>
      <w:bookmarkEnd w:id="79"/>
      <w:r w:rsidRPr="005F5B82">
        <w:rPr>
          <w:color w:val="auto"/>
          <w:sz w:val="28"/>
          <w:u w:val="single"/>
          <w:lang w:val="eu-ES"/>
        </w:rPr>
        <w:lastRenderedPageBreak/>
        <w:t>Erroreen kontrola</w:t>
      </w:r>
      <w:bookmarkEnd w:id="80"/>
    </w:p>
    <w:p w14:paraId="61A0056D" w14:textId="77777777" w:rsidR="009235AA" w:rsidRDefault="00F91510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Datuak jasotzerako orduan</w:t>
      </w:r>
      <w:r w:rsidR="009235AA">
        <w:rPr>
          <w:sz w:val="24"/>
          <w:szCs w:val="24"/>
          <w:lang w:val="eu-ES"/>
        </w:rPr>
        <w:t>, errore desberdinak agertu daitezke. Erabiltzaileak datu mota egokia ez jartzea, programa datuak jaso edo bueltatzeko kapaza ez izatea…</w:t>
      </w:r>
    </w:p>
    <w:p w14:paraId="52FCFFE9" w14:textId="77777777" w:rsidR="009235AA" w:rsidRDefault="009235AA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Errore hauek, ondorengo irudikoen antzerakoak izango dira.</w:t>
      </w:r>
    </w:p>
    <w:p w14:paraId="4EF27B44" w14:textId="77777777" w:rsidR="009235AA" w:rsidRDefault="009235AA" w:rsidP="009235AA">
      <w:pPr>
        <w:keepNext/>
        <w:spacing w:before="200" w:after="120"/>
        <w:ind w:left="576"/>
        <w:jc w:val="center"/>
      </w:pPr>
      <w:r w:rsidRPr="00764770">
        <w:rPr>
          <w:noProof/>
          <w:sz w:val="24"/>
          <w:szCs w:val="24"/>
          <w:lang w:eastAsia="es-ES"/>
        </w:rPr>
        <w:drawing>
          <wp:inline distT="0" distB="0" distL="0" distR="0" wp14:anchorId="5AE25FE6" wp14:editId="401C44B1">
            <wp:extent cx="4462463" cy="492739"/>
            <wp:effectExtent l="0" t="0" r="0" b="317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4729" cy="49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AF94" w14:textId="5D03EC85" w:rsidR="009235AA" w:rsidRDefault="00852BD2" w:rsidP="009235AA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81" w:name="_Toc515505402"/>
      <w:r w:rsidR="00063B7E">
        <w:rPr>
          <w:noProof/>
          <w:sz w:val="24"/>
          <w:szCs w:val="24"/>
          <w:lang w:val="eu-ES"/>
        </w:rPr>
        <w:t>56</w:t>
      </w:r>
      <w:r>
        <w:rPr>
          <w:sz w:val="24"/>
          <w:szCs w:val="24"/>
          <w:lang w:val="eu-ES"/>
        </w:rPr>
        <w:fldChar w:fldCharType="end"/>
      </w:r>
      <w:r w:rsidR="009235AA">
        <w:t xml:space="preserve">. </w:t>
      </w:r>
      <w:proofErr w:type="spellStart"/>
      <w:r w:rsidR="009235AA">
        <w:t>Irudia</w:t>
      </w:r>
      <w:proofErr w:type="spellEnd"/>
      <w:r w:rsidR="009235AA">
        <w:t xml:space="preserve">: </w:t>
      </w:r>
      <w:proofErr w:type="spellStart"/>
      <w:r w:rsidR="009235AA">
        <w:t>Adibidea</w:t>
      </w:r>
      <w:proofErr w:type="spellEnd"/>
      <w:r w:rsidR="009235AA">
        <w:t xml:space="preserve"> - </w:t>
      </w:r>
      <w:proofErr w:type="spellStart"/>
      <w:r w:rsidR="009235AA">
        <w:t>Errorea</w:t>
      </w:r>
      <w:bookmarkEnd w:id="81"/>
      <w:proofErr w:type="spellEnd"/>
    </w:p>
    <w:p w14:paraId="22AF8C5F" w14:textId="77777777" w:rsidR="009235AA" w:rsidRPr="009235AA" w:rsidRDefault="009235AA" w:rsidP="009235AA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14:paraId="43A8D68D" w14:textId="77777777" w:rsidR="00F91510" w:rsidRDefault="009235AA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Errore hauek</w:t>
      </w:r>
      <w:r w:rsidR="0090264B">
        <w:rPr>
          <w:sz w:val="24"/>
          <w:szCs w:val="24"/>
          <w:lang w:val="eu-ES"/>
        </w:rPr>
        <w:t xml:space="preserve"> </w:t>
      </w:r>
      <w:r w:rsidR="00F91510">
        <w:rPr>
          <w:sz w:val="24"/>
          <w:szCs w:val="24"/>
          <w:lang w:val="eu-ES"/>
        </w:rPr>
        <w:t xml:space="preserve">kontrolatzeko, </w:t>
      </w:r>
      <w:proofErr w:type="spellStart"/>
      <w:r w:rsidR="00F91510">
        <w:rPr>
          <w:sz w:val="24"/>
          <w:szCs w:val="24"/>
          <w:lang w:val="eu-ES"/>
        </w:rPr>
        <w:t>try</w:t>
      </w:r>
      <w:proofErr w:type="spellEnd"/>
      <w:r w:rsidR="00F91510">
        <w:rPr>
          <w:sz w:val="24"/>
          <w:szCs w:val="24"/>
          <w:lang w:val="eu-ES"/>
        </w:rPr>
        <w:t xml:space="preserve"> – </w:t>
      </w:r>
      <w:proofErr w:type="spellStart"/>
      <w:r w:rsidR="00F91510">
        <w:rPr>
          <w:sz w:val="24"/>
          <w:szCs w:val="24"/>
          <w:lang w:val="eu-ES"/>
        </w:rPr>
        <w:t>cath</w:t>
      </w:r>
      <w:proofErr w:type="spellEnd"/>
      <w:r w:rsidR="00F91510">
        <w:rPr>
          <w:sz w:val="24"/>
          <w:szCs w:val="24"/>
          <w:lang w:val="eu-ES"/>
        </w:rPr>
        <w:t xml:space="preserve"> erabili da.</w:t>
      </w:r>
      <w:r>
        <w:rPr>
          <w:sz w:val="24"/>
          <w:szCs w:val="24"/>
          <w:lang w:val="eu-ES"/>
        </w:rPr>
        <w:t xml:space="preserve"> Hauek</w:t>
      </w:r>
      <w:r w:rsidR="00764770">
        <w:rPr>
          <w:sz w:val="24"/>
          <w:szCs w:val="24"/>
          <w:lang w:val="eu-ES"/>
        </w:rPr>
        <w:t xml:space="preserve">, errore bat ematen duenean, erabiltzaileak ulertuko ez duen </w:t>
      </w:r>
      <w:r>
        <w:rPr>
          <w:sz w:val="24"/>
          <w:szCs w:val="24"/>
          <w:lang w:val="eu-ES"/>
        </w:rPr>
        <w:t>linea</w:t>
      </w:r>
      <w:r w:rsidR="00764770">
        <w:rPr>
          <w:sz w:val="24"/>
          <w:szCs w:val="24"/>
          <w:lang w:val="eu-ES"/>
        </w:rPr>
        <w:t xml:space="preserve"> gorriak ikusi beharrean, zein izan den arazoa esango dion mezu bat</w:t>
      </w:r>
      <w:r>
        <w:rPr>
          <w:sz w:val="24"/>
          <w:szCs w:val="24"/>
          <w:lang w:val="eu-ES"/>
        </w:rPr>
        <w:t xml:space="preserve"> erakutsiko dute.</w:t>
      </w:r>
    </w:p>
    <w:p w14:paraId="3F3BC859" w14:textId="77777777" w:rsidR="00F91510" w:rsidRDefault="00F91510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Hona hemen, erabili diren adibide batzuk:</w:t>
      </w:r>
    </w:p>
    <w:p w14:paraId="7381D219" w14:textId="77777777" w:rsidR="0090264B" w:rsidRDefault="00F91510" w:rsidP="009235AA">
      <w:pPr>
        <w:keepNext/>
        <w:spacing w:before="200" w:after="0"/>
        <w:ind w:left="576"/>
        <w:jc w:val="center"/>
      </w:pPr>
      <w:r w:rsidRPr="00F91510">
        <w:rPr>
          <w:noProof/>
          <w:sz w:val="24"/>
          <w:szCs w:val="24"/>
          <w:lang w:eastAsia="es-ES"/>
        </w:rPr>
        <w:drawing>
          <wp:inline distT="0" distB="0" distL="0" distR="0" wp14:anchorId="6020621E" wp14:editId="471F8DA1">
            <wp:extent cx="3014663" cy="989093"/>
            <wp:effectExtent l="0" t="0" r="0" b="190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72722" cy="100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0C21" w14:textId="22D7B397" w:rsidR="00F91510" w:rsidRDefault="00852BD2" w:rsidP="0090264B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82" w:name="_Toc515505403"/>
      <w:r w:rsidR="00063B7E">
        <w:rPr>
          <w:noProof/>
          <w:sz w:val="24"/>
          <w:szCs w:val="24"/>
          <w:lang w:val="eu-ES"/>
        </w:rPr>
        <w:t>57</w:t>
      </w:r>
      <w:r>
        <w:rPr>
          <w:sz w:val="24"/>
          <w:szCs w:val="24"/>
          <w:lang w:val="eu-ES"/>
        </w:rPr>
        <w:fldChar w:fldCharType="end"/>
      </w:r>
      <w:r w:rsidR="0090264B">
        <w:t xml:space="preserve">. </w:t>
      </w:r>
      <w:proofErr w:type="spellStart"/>
      <w:r w:rsidR="0090264B">
        <w:t>Irudia</w:t>
      </w:r>
      <w:proofErr w:type="spellEnd"/>
      <w:r w:rsidR="0090264B">
        <w:t xml:space="preserve">: </w:t>
      </w:r>
      <w:proofErr w:type="spellStart"/>
      <w:r w:rsidR="0090264B">
        <w:t>Adibidea</w:t>
      </w:r>
      <w:proofErr w:type="spellEnd"/>
      <w:r w:rsidR="0090264B">
        <w:t xml:space="preserve"> - try/catch</w:t>
      </w:r>
      <w:bookmarkEnd w:id="82"/>
    </w:p>
    <w:p w14:paraId="23EC425B" w14:textId="77777777" w:rsidR="00764770" w:rsidRPr="00764770" w:rsidRDefault="00764770" w:rsidP="009235AA">
      <w:pPr>
        <w:spacing w:before="200" w:after="120"/>
        <w:ind w:left="576"/>
        <w:jc w:val="center"/>
        <w:rPr>
          <w:sz w:val="12"/>
          <w:szCs w:val="12"/>
          <w:lang w:val="eu-ES"/>
        </w:rPr>
      </w:pPr>
    </w:p>
    <w:p w14:paraId="39BA53E8" w14:textId="77777777" w:rsidR="009235AA" w:rsidRDefault="009235AA" w:rsidP="009235AA">
      <w:pPr>
        <w:spacing w:before="120" w:after="200"/>
        <w:ind w:left="576"/>
        <w:jc w:val="both"/>
        <w:rPr>
          <w:sz w:val="24"/>
          <w:szCs w:val="24"/>
          <w:lang w:val="eu-ES"/>
        </w:rPr>
      </w:pPr>
      <w:proofErr w:type="spellStart"/>
      <w:r>
        <w:rPr>
          <w:sz w:val="24"/>
          <w:szCs w:val="24"/>
          <w:lang w:val="eu-ES"/>
        </w:rPr>
        <w:t>Try</w:t>
      </w:r>
      <w:proofErr w:type="spellEnd"/>
      <w:r>
        <w:rPr>
          <w:sz w:val="24"/>
          <w:szCs w:val="24"/>
          <w:lang w:val="eu-ES"/>
        </w:rPr>
        <w:t>/</w:t>
      </w:r>
      <w:proofErr w:type="spellStart"/>
      <w:r>
        <w:rPr>
          <w:sz w:val="24"/>
          <w:szCs w:val="24"/>
          <w:lang w:val="eu-ES"/>
        </w:rPr>
        <w:t>catch</w:t>
      </w:r>
      <w:proofErr w:type="spellEnd"/>
      <w:r>
        <w:rPr>
          <w:sz w:val="24"/>
          <w:szCs w:val="24"/>
          <w:lang w:val="eu-ES"/>
        </w:rPr>
        <w:t xml:space="preserve"> erabilita, honelako mezuak agertuko dira.</w:t>
      </w:r>
    </w:p>
    <w:p w14:paraId="3C31C39F" w14:textId="77777777" w:rsidR="009235AA" w:rsidRDefault="009235AA" w:rsidP="009235AA">
      <w:pPr>
        <w:keepNext/>
        <w:spacing w:before="200" w:after="80"/>
        <w:ind w:left="576"/>
        <w:jc w:val="center"/>
      </w:pPr>
      <w:r w:rsidRPr="009235AA">
        <w:rPr>
          <w:noProof/>
          <w:sz w:val="24"/>
          <w:szCs w:val="24"/>
          <w:lang w:eastAsia="es-ES"/>
        </w:rPr>
        <w:drawing>
          <wp:inline distT="0" distB="0" distL="0" distR="0" wp14:anchorId="063E2C74" wp14:editId="75C81A7D">
            <wp:extent cx="2314575" cy="514350"/>
            <wp:effectExtent l="0" t="0" r="952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80752" cy="5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8A85" w14:textId="528D3EFD" w:rsidR="009235AA" w:rsidRDefault="00852BD2" w:rsidP="009235AA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83" w:name="_Toc515505404"/>
      <w:r w:rsidR="00063B7E">
        <w:rPr>
          <w:noProof/>
          <w:sz w:val="24"/>
          <w:szCs w:val="24"/>
          <w:lang w:val="eu-ES"/>
        </w:rPr>
        <w:t>58</w:t>
      </w:r>
      <w:r>
        <w:rPr>
          <w:sz w:val="24"/>
          <w:szCs w:val="24"/>
          <w:lang w:val="eu-ES"/>
        </w:rPr>
        <w:fldChar w:fldCharType="end"/>
      </w:r>
      <w:r w:rsidR="009235AA">
        <w:t xml:space="preserve">. </w:t>
      </w:r>
      <w:proofErr w:type="spellStart"/>
      <w:r w:rsidR="009235AA">
        <w:t>Irudia</w:t>
      </w:r>
      <w:proofErr w:type="spellEnd"/>
      <w:r w:rsidR="009235AA">
        <w:t xml:space="preserve">: </w:t>
      </w:r>
      <w:proofErr w:type="spellStart"/>
      <w:r w:rsidR="009235AA">
        <w:t>Adibidea</w:t>
      </w:r>
      <w:proofErr w:type="spellEnd"/>
      <w:r w:rsidR="009235AA">
        <w:t xml:space="preserve"> - try/catch </w:t>
      </w:r>
      <w:proofErr w:type="spellStart"/>
      <w:r w:rsidR="009235AA">
        <w:t>mezuak</w:t>
      </w:r>
      <w:bookmarkEnd w:id="83"/>
      <w:proofErr w:type="spellEnd"/>
    </w:p>
    <w:p w14:paraId="6710EF66" w14:textId="77777777" w:rsidR="009235AA" w:rsidRPr="009235AA" w:rsidRDefault="009235AA" w:rsidP="009235AA">
      <w:pPr>
        <w:spacing w:before="200" w:after="120"/>
        <w:ind w:left="576"/>
        <w:jc w:val="center"/>
        <w:rPr>
          <w:sz w:val="12"/>
          <w:szCs w:val="12"/>
          <w:lang w:val="eu-ES"/>
        </w:rPr>
      </w:pPr>
    </w:p>
    <w:p w14:paraId="0FBD0927" w14:textId="77777777" w:rsidR="00F91510" w:rsidRDefault="0090264B" w:rsidP="009235AA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Proiektuan erabilitakoak hauek dira:</w:t>
      </w:r>
    </w:p>
    <w:tbl>
      <w:tblPr>
        <w:tblStyle w:val="Cuadrculaclara-nfasis5"/>
        <w:tblW w:w="7654" w:type="dxa"/>
        <w:tblInd w:w="1101" w:type="dxa"/>
        <w:tblLook w:val="0480" w:firstRow="0" w:lastRow="0" w:firstColumn="1" w:lastColumn="0" w:noHBand="0" w:noVBand="1"/>
      </w:tblPr>
      <w:tblGrid>
        <w:gridCol w:w="2693"/>
        <w:gridCol w:w="4961"/>
      </w:tblGrid>
      <w:tr w:rsidR="0090264B" w14:paraId="7C54752E" w14:textId="77777777" w:rsidTr="00923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6214E2A0" w14:textId="77777777" w:rsidR="0090264B" w:rsidRDefault="0090264B" w:rsidP="009235AA">
            <w:pPr>
              <w:spacing w:before="100" w:after="100"/>
              <w:jc w:val="both"/>
              <w:rPr>
                <w:sz w:val="24"/>
                <w:szCs w:val="24"/>
                <w:lang w:val="eu-ES"/>
              </w:rPr>
            </w:pPr>
            <w:proofErr w:type="spellStart"/>
            <w:r>
              <w:rPr>
                <w:sz w:val="24"/>
                <w:szCs w:val="24"/>
                <w:lang w:val="eu-ES"/>
              </w:rPr>
              <w:t>NumberFormatException</w:t>
            </w:r>
            <w:proofErr w:type="spellEnd"/>
          </w:p>
        </w:tc>
        <w:tc>
          <w:tcPr>
            <w:tcW w:w="4961" w:type="dxa"/>
          </w:tcPr>
          <w:p w14:paraId="5646FC93" w14:textId="77777777" w:rsidR="0090264B" w:rsidRDefault="0090264B" w:rsidP="009235AA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Karaktere ez numerikoak sartzean ematen duten erroreak kontrolatzeko.</w:t>
            </w:r>
          </w:p>
        </w:tc>
      </w:tr>
      <w:tr w:rsidR="0090264B" w14:paraId="08DF034F" w14:textId="77777777" w:rsidTr="00923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4F20677C" w14:textId="77777777" w:rsidR="0090264B" w:rsidRDefault="0090264B" w:rsidP="009235AA">
            <w:pPr>
              <w:spacing w:before="100" w:after="100"/>
              <w:jc w:val="both"/>
              <w:rPr>
                <w:sz w:val="24"/>
                <w:szCs w:val="24"/>
                <w:lang w:val="eu-ES"/>
              </w:rPr>
            </w:pPr>
            <w:proofErr w:type="spellStart"/>
            <w:r>
              <w:rPr>
                <w:sz w:val="24"/>
                <w:szCs w:val="24"/>
                <w:lang w:val="eu-ES"/>
              </w:rPr>
              <w:t>IOException</w:t>
            </w:r>
            <w:proofErr w:type="spellEnd"/>
          </w:p>
        </w:tc>
        <w:tc>
          <w:tcPr>
            <w:tcW w:w="4961" w:type="dxa"/>
          </w:tcPr>
          <w:p w14:paraId="292EF0F7" w14:textId="77777777" w:rsidR="0090264B" w:rsidRDefault="0090264B" w:rsidP="009235AA">
            <w:pPr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Sarrera/irteerako erroreak kontrolatzeko.</w:t>
            </w:r>
          </w:p>
        </w:tc>
      </w:tr>
      <w:tr w:rsidR="0090264B" w14:paraId="08A1A3AD" w14:textId="77777777" w:rsidTr="00923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6E8E9D6D" w14:textId="77777777" w:rsidR="0090264B" w:rsidRDefault="00764770" w:rsidP="009235AA">
            <w:pPr>
              <w:spacing w:before="100" w:after="100"/>
              <w:jc w:val="both"/>
              <w:rPr>
                <w:sz w:val="24"/>
                <w:szCs w:val="24"/>
                <w:lang w:val="eu-ES"/>
              </w:rPr>
            </w:pPr>
            <w:proofErr w:type="spellStart"/>
            <w:r>
              <w:rPr>
                <w:sz w:val="24"/>
                <w:szCs w:val="24"/>
                <w:lang w:val="eu-ES"/>
              </w:rPr>
              <w:t>ParseException</w:t>
            </w:r>
            <w:proofErr w:type="spellEnd"/>
          </w:p>
        </w:tc>
        <w:tc>
          <w:tcPr>
            <w:tcW w:w="4961" w:type="dxa"/>
          </w:tcPr>
          <w:p w14:paraId="703A537C" w14:textId="77777777" w:rsidR="0090264B" w:rsidRDefault="00764770" w:rsidP="009235AA">
            <w:pPr>
              <w:keepNext/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 xml:space="preserve">String bat beste datu mota batera </w:t>
            </w:r>
            <w:proofErr w:type="spellStart"/>
            <w:r>
              <w:rPr>
                <w:sz w:val="24"/>
                <w:szCs w:val="24"/>
                <w:lang w:val="eu-ES"/>
              </w:rPr>
              <w:t>parseatu</w:t>
            </w:r>
            <w:proofErr w:type="spellEnd"/>
            <w:r>
              <w:rPr>
                <w:sz w:val="24"/>
                <w:szCs w:val="24"/>
                <w:lang w:val="eu-ES"/>
              </w:rPr>
              <w:t xml:space="preserve"> ezin denean ematen duen errorea kontrolatzeko.</w:t>
            </w:r>
          </w:p>
        </w:tc>
      </w:tr>
      <w:tr w:rsidR="00063B7E" w14:paraId="4BEAEEA2" w14:textId="77777777" w:rsidTr="00923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131EBDD4" w14:textId="5828B3D8" w:rsidR="00063B7E" w:rsidRDefault="00063B7E" w:rsidP="009235AA">
            <w:pPr>
              <w:spacing w:before="100" w:after="100"/>
              <w:jc w:val="both"/>
              <w:rPr>
                <w:sz w:val="24"/>
                <w:szCs w:val="24"/>
                <w:lang w:val="eu-ES"/>
              </w:rPr>
            </w:pPr>
            <w:proofErr w:type="spellStart"/>
            <w:r>
              <w:rPr>
                <w:sz w:val="24"/>
                <w:szCs w:val="24"/>
                <w:lang w:val="eu-ES"/>
              </w:rPr>
              <w:t>SQLException</w:t>
            </w:r>
            <w:proofErr w:type="spellEnd"/>
          </w:p>
        </w:tc>
        <w:tc>
          <w:tcPr>
            <w:tcW w:w="4961" w:type="dxa"/>
          </w:tcPr>
          <w:p w14:paraId="1D65228B" w14:textId="0A49AF9F" w:rsidR="00063B7E" w:rsidRDefault="00063B7E" w:rsidP="009235AA">
            <w:pPr>
              <w:keepNext/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Datu basearen inguruko erroreak kontrolatzeko.</w:t>
            </w:r>
          </w:p>
        </w:tc>
      </w:tr>
    </w:tbl>
    <w:p w14:paraId="3C10DF6B" w14:textId="07077F02" w:rsidR="00F91510" w:rsidRDefault="00764770" w:rsidP="00764770">
      <w:pPr>
        <w:pStyle w:val="Descripcin"/>
        <w:spacing w:before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Taula \* ARABIC </w:instrText>
      </w:r>
      <w:r>
        <w:rPr>
          <w:sz w:val="24"/>
          <w:szCs w:val="24"/>
          <w:lang w:val="eu-ES"/>
        </w:rPr>
        <w:fldChar w:fldCharType="separate"/>
      </w:r>
      <w:bookmarkStart w:id="84" w:name="_Toc515502111"/>
      <w:r w:rsidR="00063B7E">
        <w:rPr>
          <w:noProof/>
          <w:sz w:val="24"/>
          <w:szCs w:val="24"/>
          <w:lang w:val="eu-ES"/>
        </w:rPr>
        <w:t>3</w:t>
      </w:r>
      <w:r>
        <w:rPr>
          <w:sz w:val="24"/>
          <w:szCs w:val="24"/>
          <w:lang w:val="eu-ES"/>
        </w:rPr>
        <w:fldChar w:fldCharType="end"/>
      </w:r>
      <w:r>
        <w:t xml:space="preserve">. Taula: </w:t>
      </w:r>
      <w:proofErr w:type="spellStart"/>
      <w:r>
        <w:t>Erroreen</w:t>
      </w:r>
      <w:proofErr w:type="spellEnd"/>
      <w:r>
        <w:t xml:space="preserve"> </w:t>
      </w:r>
      <w:proofErr w:type="spellStart"/>
      <w:r>
        <w:t>kontrola</w:t>
      </w:r>
      <w:bookmarkEnd w:id="84"/>
      <w:proofErr w:type="spellEnd"/>
    </w:p>
    <w:p w14:paraId="6E57CEDB" w14:textId="77777777" w:rsidR="00EC2B9D" w:rsidRDefault="00EC2B9D" w:rsidP="00EC2B9D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Horrez gain, GUI-ko bistak kontrolatzeko eta erroreen kontrola eramateko, funtzio desberdinak sortu dira bistetan, erabiltzaileak sartuko dituen datuak </w:t>
      </w:r>
      <w:proofErr w:type="spellStart"/>
      <w:r>
        <w:rPr>
          <w:sz w:val="24"/>
          <w:szCs w:val="24"/>
          <w:lang w:val="eu-ES"/>
        </w:rPr>
        <w:t>baliozkotzeko</w:t>
      </w:r>
      <w:proofErr w:type="spellEnd"/>
      <w:r>
        <w:rPr>
          <w:sz w:val="24"/>
          <w:szCs w:val="24"/>
          <w:lang w:val="eu-ES"/>
        </w:rPr>
        <w:t xml:space="preserve"> asmoz.</w:t>
      </w:r>
    </w:p>
    <w:p w14:paraId="39A7903C" w14:textId="77777777" w:rsidR="00EC2B9D" w:rsidRDefault="00EC2B9D" w:rsidP="00EC2B9D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Horren adibide bat, ondoko irudian ikusi daiteke.</w:t>
      </w:r>
    </w:p>
    <w:p w14:paraId="6C551E31" w14:textId="77777777" w:rsidR="00E61DD7" w:rsidRDefault="00EC2B9D" w:rsidP="009E0E88">
      <w:pPr>
        <w:keepNext/>
        <w:spacing w:before="120" w:after="200"/>
        <w:jc w:val="both"/>
      </w:pPr>
      <w:r w:rsidRPr="00EC2B9D">
        <w:rPr>
          <w:noProof/>
          <w:sz w:val="24"/>
          <w:szCs w:val="24"/>
          <w:lang w:val="eu-ES"/>
        </w:rPr>
        <w:drawing>
          <wp:inline distT="0" distB="0" distL="0" distR="0" wp14:anchorId="5D4B2855" wp14:editId="27573978">
            <wp:extent cx="6082562" cy="5052589"/>
            <wp:effectExtent l="0" t="0" r="0" b="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01067" cy="506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3A2F" w14:textId="7396AC7A" w:rsidR="00E61DD7" w:rsidRDefault="00E61DD7" w:rsidP="00E61DD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85" w:name="_Toc515505405"/>
      <w:r w:rsidR="00063B7E">
        <w:rPr>
          <w:noProof/>
          <w:sz w:val="24"/>
          <w:szCs w:val="24"/>
          <w:lang w:val="eu-ES"/>
        </w:rPr>
        <w:t>59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– </w:t>
      </w:r>
      <w:proofErr w:type="spellStart"/>
      <w:r>
        <w:t>Erabiltzaileak</w:t>
      </w:r>
      <w:proofErr w:type="spellEnd"/>
      <w:r>
        <w:t xml:space="preserve"> </w:t>
      </w:r>
      <w:proofErr w:type="spellStart"/>
      <w:r>
        <w:t>sartuko</w:t>
      </w:r>
      <w:proofErr w:type="spellEnd"/>
      <w:r>
        <w:t xml:space="preserve"> </w:t>
      </w:r>
      <w:proofErr w:type="spellStart"/>
      <w:r>
        <w:t>dituen</w:t>
      </w:r>
      <w:proofErr w:type="spellEnd"/>
      <w:r>
        <w:t xml:space="preserve"> </w:t>
      </w:r>
      <w:proofErr w:type="spellStart"/>
      <w:r>
        <w:t>datuak</w:t>
      </w:r>
      <w:proofErr w:type="spellEnd"/>
      <w:r>
        <w:t xml:space="preserve"> </w:t>
      </w:r>
      <w:proofErr w:type="spellStart"/>
      <w:r>
        <w:t>baliozkotzen</w:t>
      </w:r>
      <w:bookmarkEnd w:id="85"/>
      <w:proofErr w:type="spellEnd"/>
    </w:p>
    <w:p w14:paraId="3DE8E4A2" w14:textId="77777777" w:rsidR="00E61DD7" w:rsidRDefault="005F5B82" w:rsidP="00EC2B9D">
      <w:pPr>
        <w:spacing w:before="120" w:after="200"/>
        <w:ind w:left="432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Honelako funtzioek, datuak sartuko dituen eremu bakoitza hutsik dagoen begiratzen du, baita sartutako datua zenbakia izan behar bada edo beste balidazio batzuk (</w:t>
      </w:r>
      <w:proofErr w:type="spellStart"/>
      <w:r>
        <w:rPr>
          <w:sz w:val="24"/>
          <w:szCs w:val="24"/>
          <w:lang w:val="eu-ES"/>
        </w:rPr>
        <w:t>email</w:t>
      </w:r>
      <w:proofErr w:type="spellEnd"/>
      <w:r>
        <w:rPr>
          <w:sz w:val="24"/>
          <w:szCs w:val="24"/>
          <w:lang w:val="eu-ES"/>
        </w:rPr>
        <w:t>, telefonoa, NAN zenbakia…).</w:t>
      </w:r>
    </w:p>
    <w:p w14:paraId="2A97E03D" w14:textId="77777777" w:rsidR="00E61DD7" w:rsidRPr="00EC2B9D" w:rsidRDefault="005F5B82" w:rsidP="00EC2B9D">
      <w:pPr>
        <w:spacing w:before="120" w:after="200"/>
        <w:ind w:left="432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Datuak okerrak direnean edo eremuren bat hutsik geratzen denean eta erabiltzailea datu horiek gordetzen saiatzen denean, eremua gorriz margotuko da eta mezuren bat ere agertu daiteke.</w:t>
      </w:r>
    </w:p>
    <w:p w14:paraId="1F823F48" w14:textId="77777777" w:rsidR="00EC2B9D" w:rsidRDefault="00EC2B9D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14:paraId="62C26CB2" w14:textId="77777777" w:rsidR="00BC783A" w:rsidRPr="00C25A74" w:rsidRDefault="00BA1123" w:rsidP="00792672">
      <w:pPr>
        <w:pStyle w:val="Ttulo1"/>
        <w:numPr>
          <w:ilvl w:val="0"/>
          <w:numId w:val="1"/>
        </w:numPr>
        <w:ind w:left="432" w:hanging="432"/>
        <w:rPr>
          <w:b/>
          <w:color w:val="auto"/>
          <w:lang w:val="eu-ES"/>
        </w:rPr>
      </w:pPr>
      <w:bookmarkStart w:id="86" w:name="_Toc515501989"/>
      <w:r w:rsidRPr="00C25A74">
        <w:rPr>
          <w:b/>
          <w:color w:val="auto"/>
          <w:lang w:val="eu-ES"/>
        </w:rPr>
        <w:lastRenderedPageBreak/>
        <w:t>APLIKAZIOA</w:t>
      </w:r>
      <w:bookmarkEnd w:id="86"/>
    </w:p>
    <w:p w14:paraId="57D0C3B3" w14:textId="77777777" w:rsidR="008A5238" w:rsidRDefault="008A5238" w:rsidP="003B6B06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Objektuak sortuko dira eta erabiltzaileak datuak sartuko ditu</w:t>
      </w:r>
      <w:r w:rsidR="003B6B06">
        <w:rPr>
          <w:sz w:val="24"/>
          <w:szCs w:val="24"/>
          <w:lang w:val="eu-ES"/>
        </w:rPr>
        <w:t xml:space="preserve">. Datuak, formulario antzekoetan sartu beharko ditu eta hauek, fitxategietan gordeko dira, horrela, </w:t>
      </w:r>
      <w:r>
        <w:rPr>
          <w:sz w:val="24"/>
          <w:szCs w:val="24"/>
          <w:lang w:val="eu-ES"/>
        </w:rPr>
        <w:t xml:space="preserve">aplikazioa ixten denean, </w:t>
      </w:r>
      <w:r w:rsidR="00B61C91">
        <w:rPr>
          <w:sz w:val="24"/>
          <w:szCs w:val="24"/>
          <w:lang w:val="eu-ES"/>
        </w:rPr>
        <w:t xml:space="preserve">datu horiek </w:t>
      </w:r>
      <w:r w:rsidR="003B6B06">
        <w:rPr>
          <w:sz w:val="24"/>
          <w:szCs w:val="24"/>
          <w:lang w:val="eu-ES"/>
        </w:rPr>
        <w:t>mantendu</w:t>
      </w:r>
      <w:r>
        <w:rPr>
          <w:sz w:val="24"/>
          <w:szCs w:val="24"/>
          <w:lang w:val="eu-ES"/>
        </w:rPr>
        <w:t xml:space="preserve"> egingo dira. </w:t>
      </w:r>
    </w:p>
    <w:p w14:paraId="7EF09E76" w14:textId="77777777" w:rsidR="00280147" w:rsidRDefault="00280147" w:rsidP="00317016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Menu nagusi bat agertuko da, aukera desberdinak emanez. </w:t>
      </w:r>
      <w:r w:rsidR="003B6B06">
        <w:rPr>
          <w:sz w:val="24"/>
          <w:szCs w:val="24"/>
          <w:lang w:val="eu-ES"/>
        </w:rPr>
        <w:t>Sakatzen den botoiaren arabera, gauza bat edo beste agertuko da</w:t>
      </w:r>
      <w:r>
        <w:rPr>
          <w:sz w:val="24"/>
          <w:szCs w:val="24"/>
          <w:lang w:val="eu-ES"/>
        </w:rPr>
        <w:t>.</w:t>
      </w:r>
    </w:p>
    <w:p w14:paraId="6FFC1F68" w14:textId="77777777" w:rsidR="00280147" w:rsidRDefault="00C36E6D" w:rsidP="00280147">
      <w:pPr>
        <w:keepNext/>
        <w:spacing w:before="200" w:after="120"/>
        <w:jc w:val="center"/>
      </w:pPr>
      <w:r w:rsidRPr="00C36E6D">
        <w:rPr>
          <w:noProof/>
        </w:rPr>
        <w:drawing>
          <wp:inline distT="0" distB="0" distL="0" distR="0" wp14:anchorId="58447C58" wp14:editId="56632E4F">
            <wp:extent cx="5325465" cy="3097963"/>
            <wp:effectExtent l="0" t="0" r="8890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26627" cy="30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D371" w14:textId="755469CB" w:rsidR="00280147" w:rsidRDefault="00852BD2" w:rsidP="0028014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87" w:name="_Toc515505406"/>
      <w:r w:rsidR="00063B7E">
        <w:rPr>
          <w:noProof/>
          <w:sz w:val="24"/>
          <w:szCs w:val="24"/>
          <w:lang w:val="eu-ES"/>
        </w:rPr>
        <w:t>60</w:t>
      </w:r>
      <w:r>
        <w:rPr>
          <w:sz w:val="24"/>
          <w:szCs w:val="24"/>
          <w:lang w:val="eu-ES"/>
        </w:rPr>
        <w:fldChar w:fldCharType="end"/>
      </w:r>
      <w:r w:rsidR="00280147">
        <w:t xml:space="preserve">. </w:t>
      </w:r>
      <w:proofErr w:type="spellStart"/>
      <w:r w:rsidR="00280147">
        <w:t>Irudia</w:t>
      </w:r>
      <w:proofErr w:type="spellEnd"/>
      <w:r w:rsidR="00280147">
        <w:t xml:space="preserve">: </w:t>
      </w:r>
      <w:proofErr w:type="spellStart"/>
      <w:r w:rsidR="00280147">
        <w:t>Main</w:t>
      </w:r>
      <w:proofErr w:type="spellEnd"/>
      <w:r w:rsidR="00280147">
        <w:t xml:space="preserve"> - </w:t>
      </w:r>
      <w:proofErr w:type="spellStart"/>
      <w:r w:rsidR="00116292">
        <w:t>M</w:t>
      </w:r>
      <w:r w:rsidR="00280147">
        <w:t>enu</w:t>
      </w:r>
      <w:proofErr w:type="spellEnd"/>
      <w:r w:rsidR="00280147">
        <w:t xml:space="preserve"> </w:t>
      </w:r>
      <w:proofErr w:type="spellStart"/>
      <w:r w:rsidR="00280147">
        <w:t>nagusia</w:t>
      </w:r>
      <w:bookmarkEnd w:id="87"/>
      <w:proofErr w:type="spellEnd"/>
    </w:p>
    <w:p w14:paraId="62B556DD" w14:textId="77777777" w:rsidR="00CB5514" w:rsidRPr="008A5238" w:rsidRDefault="00CB5514" w:rsidP="008A5238">
      <w:pPr>
        <w:spacing w:before="200" w:after="200"/>
        <w:jc w:val="center"/>
        <w:rPr>
          <w:sz w:val="12"/>
          <w:szCs w:val="12"/>
          <w:lang w:val="eu-ES"/>
        </w:rPr>
      </w:pPr>
    </w:p>
    <w:p w14:paraId="61D23AB1" w14:textId="77777777" w:rsidR="00CB5514" w:rsidRPr="008A5238" w:rsidRDefault="00280147" w:rsidP="008A5238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 w:rsidRPr="008A5238">
        <w:rPr>
          <w:sz w:val="24"/>
          <w:szCs w:val="24"/>
          <w:lang w:val="eu-ES"/>
        </w:rPr>
        <w:t xml:space="preserve">Menu nagusian </w:t>
      </w:r>
      <w:r w:rsidR="00BA1123">
        <w:rPr>
          <w:b/>
          <w:sz w:val="24"/>
          <w:szCs w:val="24"/>
          <w:lang w:val="eu-ES"/>
        </w:rPr>
        <w:t>DENDA</w:t>
      </w:r>
      <w:r w:rsidRPr="008A5238">
        <w:rPr>
          <w:b/>
          <w:sz w:val="24"/>
          <w:szCs w:val="24"/>
          <w:lang w:val="eu-ES"/>
        </w:rPr>
        <w:t xml:space="preserve"> </w:t>
      </w:r>
      <w:r w:rsidRPr="008A5238">
        <w:rPr>
          <w:sz w:val="24"/>
          <w:szCs w:val="24"/>
          <w:lang w:val="eu-ES"/>
        </w:rPr>
        <w:t xml:space="preserve">aukeratzen bada, denda kudeatzeko </w:t>
      </w:r>
      <w:r w:rsidR="00C36E6D">
        <w:rPr>
          <w:sz w:val="24"/>
          <w:szCs w:val="24"/>
          <w:lang w:val="eu-ES"/>
        </w:rPr>
        <w:t>leiho</w:t>
      </w:r>
      <w:r w:rsidRPr="008A5238">
        <w:rPr>
          <w:sz w:val="24"/>
          <w:szCs w:val="24"/>
          <w:lang w:val="eu-ES"/>
        </w:rPr>
        <w:t xml:space="preserve"> bat agertuko da</w:t>
      </w:r>
      <w:r w:rsidR="00B61C91">
        <w:rPr>
          <w:sz w:val="24"/>
          <w:szCs w:val="24"/>
          <w:lang w:val="eu-ES"/>
        </w:rPr>
        <w:t>.</w:t>
      </w:r>
      <w:r w:rsidR="00C36E6D">
        <w:rPr>
          <w:sz w:val="24"/>
          <w:szCs w:val="24"/>
          <w:lang w:val="eu-ES"/>
        </w:rPr>
        <w:t xml:space="preserve"> Taulan, erregistratuta dauden denda guztiak agertuko dira eta hauetako lerro batean sakatzean, eskuineko eremuak beteko dira, lerro horretako datuekin.</w:t>
      </w:r>
    </w:p>
    <w:p w14:paraId="59229368" w14:textId="3F4BF2AD" w:rsidR="00280147" w:rsidRDefault="003D563F" w:rsidP="008A5238">
      <w:pPr>
        <w:keepNext/>
        <w:spacing w:before="200" w:after="120"/>
        <w:ind w:left="360"/>
        <w:jc w:val="center"/>
      </w:pPr>
      <w:r w:rsidRPr="003D563F">
        <w:drawing>
          <wp:inline distT="0" distB="0" distL="0" distR="0" wp14:anchorId="5FA9B39B" wp14:editId="6B257F94">
            <wp:extent cx="5180965" cy="2005004"/>
            <wp:effectExtent l="0" t="0" r="635" b="0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94874" cy="201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E755" w14:textId="46ABEA4D" w:rsidR="00280147" w:rsidRDefault="00852BD2" w:rsidP="008A5238">
      <w:pPr>
        <w:pStyle w:val="Descripcin"/>
        <w:ind w:left="36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88" w:name="_Toc515505407"/>
      <w:r w:rsidR="00063B7E">
        <w:rPr>
          <w:noProof/>
          <w:sz w:val="24"/>
          <w:szCs w:val="24"/>
          <w:lang w:val="eu-ES"/>
        </w:rPr>
        <w:t>61</w:t>
      </w:r>
      <w:r>
        <w:rPr>
          <w:sz w:val="24"/>
          <w:szCs w:val="24"/>
          <w:lang w:val="eu-ES"/>
        </w:rPr>
        <w:fldChar w:fldCharType="end"/>
      </w:r>
      <w:r w:rsidR="00280147">
        <w:t xml:space="preserve">. </w:t>
      </w:r>
      <w:proofErr w:type="spellStart"/>
      <w:r w:rsidR="00280147">
        <w:t>Irudia</w:t>
      </w:r>
      <w:proofErr w:type="spellEnd"/>
      <w:r w:rsidR="00280147">
        <w:t xml:space="preserve">: </w:t>
      </w:r>
      <w:proofErr w:type="spellStart"/>
      <w:r w:rsidR="002B76FB">
        <w:t>Aplikazioa</w:t>
      </w:r>
      <w:proofErr w:type="spellEnd"/>
      <w:r w:rsidR="00280147">
        <w:t xml:space="preserve"> </w:t>
      </w:r>
      <w:r w:rsidR="00C36E6D">
        <w:t xml:space="preserve">– </w:t>
      </w:r>
      <w:proofErr w:type="spellStart"/>
      <w:r w:rsidR="00C36E6D">
        <w:t>denda</w:t>
      </w:r>
      <w:proofErr w:type="spellEnd"/>
      <w:r w:rsidR="00C36E6D">
        <w:t xml:space="preserve"> </w:t>
      </w:r>
      <w:proofErr w:type="spellStart"/>
      <w:r w:rsidR="00C36E6D">
        <w:t>kudeatu</w:t>
      </w:r>
      <w:bookmarkEnd w:id="88"/>
      <w:proofErr w:type="spellEnd"/>
    </w:p>
    <w:p w14:paraId="5F206698" w14:textId="77777777" w:rsidR="00CB5514" w:rsidRPr="00280147" w:rsidRDefault="00CB5514" w:rsidP="00280147">
      <w:pPr>
        <w:spacing w:before="200" w:after="200"/>
        <w:jc w:val="center"/>
        <w:rPr>
          <w:sz w:val="12"/>
          <w:szCs w:val="12"/>
          <w:lang w:val="eu-ES"/>
        </w:rPr>
      </w:pPr>
    </w:p>
    <w:p w14:paraId="76D581EB" w14:textId="77777777" w:rsidR="00C36E6D" w:rsidRDefault="00C36E6D" w:rsidP="008A5238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Leiho honetan, botoi desberdinak daude.</w:t>
      </w:r>
    </w:p>
    <w:p w14:paraId="77E61ADD" w14:textId="77777777" w:rsidR="00C36E6D" w:rsidRPr="00C36E6D" w:rsidRDefault="00C36E6D" w:rsidP="002B76FB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2B76FB">
        <w:rPr>
          <w:b/>
          <w:sz w:val="24"/>
          <w:szCs w:val="24"/>
          <w:lang w:val="eu-ES"/>
        </w:rPr>
        <w:t>Irten</w:t>
      </w:r>
      <w:r>
        <w:rPr>
          <w:sz w:val="24"/>
          <w:szCs w:val="24"/>
          <w:lang w:val="eu-ES"/>
        </w:rPr>
        <w:t xml:space="preserve"> sakatzen bada, leiho hau itxi eta aurrekora joango da.</w:t>
      </w:r>
    </w:p>
    <w:p w14:paraId="51A19249" w14:textId="77777777" w:rsidR="00C36E6D" w:rsidRDefault="00C36E6D" w:rsidP="002B76FB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Ezabatu</w:t>
      </w:r>
      <w:r>
        <w:rPr>
          <w:sz w:val="24"/>
          <w:szCs w:val="24"/>
          <w:lang w:val="eu-ES"/>
        </w:rPr>
        <w:t xml:space="preserve"> sakatzen bada, aukeratutako lerro hori ezabatuko da (ez badago ezer aukeratuta, mezu bat agertuko da). Ezabatu ahal izateko, baieztatzeko mezu bat agertuko da.</w:t>
      </w:r>
    </w:p>
    <w:p w14:paraId="3E75DA0E" w14:textId="77777777" w:rsidR="002B76FB" w:rsidRDefault="00C36E6D" w:rsidP="002B76FB">
      <w:pPr>
        <w:keepNext/>
        <w:spacing w:before="200" w:after="120"/>
        <w:jc w:val="center"/>
      </w:pPr>
      <w:r w:rsidRPr="00C36E6D">
        <w:rPr>
          <w:noProof/>
          <w:sz w:val="24"/>
          <w:szCs w:val="24"/>
          <w:lang w:val="eu-ES"/>
        </w:rPr>
        <w:drawing>
          <wp:inline distT="0" distB="0" distL="0" distR="0" wp14:anchorId="533DD2F2" wp14:editId="05D27F6F">
            <wp:extent cx="2062886" cy="1035037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87076" cy="104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1544" w14:textId="0F841378" w:rsidR="002B76FB" w:rsidRDefault="002B76FB" w:rsidP="002B76FB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89" w:name="_Toc515505408"/>
      <w:r w:rsidR="000455DE">
        <w:rPr>
          <w:noProof/>
          <w:sz w:val="24"/>
          <w:szCs w:val="24"/>
          <w:lang w:val="eu-ES"/>
        </w:rPr>
        <w:t>62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ezabatu</w:t>
      </w:r>
      <w:bookmarkEnd w:id="89"/>
      <w:proofErr w:type="spellEnd"/>
    </w:p>
    <w:p w14:paraId="57ABA4CC" w14:textId="77777777" w:rsidR="002B76FB" w:rsidRPr="002B76FB" w:rsidRDefault="002B76FB" w:rsidP="002B76FB">
      <w:pPr>
        <w:spacing w:before="200" w:after="200"/>
        <w:jc w:val="center"/>
        <w:rPr>
          <w:sz w:val="12"/>
          <w:szCs w:val="12"/>
          <w:lang w:val="eu-ES"/>
        </w:rPr>
      </w:pPr>
    </w:p>
    <w:p w14:paraId="6EDE10CE" w14:textId="77777777" w:rsidR="00C36E6D" w:rsidRDefault="00C36E6D" w:rsidP="00C36E6D">
      <w:pPr>
        <w:pStyle w:val="Prrafodelista"/>
        <w:numPr>
          <w:ilvl w:val="0"/>
          <w:numId w:val="31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Aldatu</w:t>
      </w:r>
      <w:r>
        <w:rPr>
          <w:sz w:val="24"/>
          <w:szCs w:val="24"/>
          <w:lang w:val="eu-ES"/>
        </w:rPr>
        <w:t xml:space="preserve"> sakatzen bada, aukeratutako lerro hori aldatzeko aukera ematen du (ez badago ezer aukeratuta, mezu bat agertuko da).</w:t>
      </w:r>
    </w:p>
    <w:p w14:paraId="5837A1DA" w14:textId="77777777" w:rsidR="00C36E6D" w:rsidRDefault="00C36E6D" w:rsidP="00C36E6D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C36E6D">
        <w:rPr>
          <w:noProof/>
          <w:lang w:val="eu-ES"/>
        </w:rPr>
        <w:drawing>
          <wp:inline distT="0" distB="0" distL="0" distR="0" wp14:anchorId="776F7FEA" wp14:editId="0B8B35DD">
            <wp:extent cx="230037" cy="223647"/>
            <wp:effectExtent l="0" t="0" r="0" b="508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4616" cy="2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Aldaketa gordetzeko sakatu behar den botoia.</w:t>
      </w:r>
    </w:p>
    <w:p w14:paraId="6948FB24" w14:textId="77777777" w:rsidR="00C36E6D" w:rsidRPr="00C36E6D" w:rsidRDefault="00C36E6D" w:rsidP="00C36E6D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C36E6D">
        <w:rPr>
          <w:noProof/>
          <w:sz w:val="24"/>
          <w:szCs w:val="24"/>
          <w:lang w:val="eu-ES"/>
        </w:rPr>
        <w:drawing>
          <wp:inline distT="0" distB="0" distL="0" distR="0" wp14:anchorId="769E0A84" wp14:editId="280662BD">
            <wp:extent cx="217256" cy="223647"/>
            <wp:effectExtent l="0" t="0" r="0" b="50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1844" cy="2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Aldaketa ezeztatzeko/ezabatzeko sakatu behar den botoia.</w:t>
      </w:r>
    </w:p>
    <w:p w14:paraId="2FD770D7" w14:textId="77777777" w:rsidR="00C36E6D" w:rsidRDefault="00C36E6D" w:rsidP="00C36E6D">
      <w:pPr>
        <w:pStyle w:val="Prrafodelista"/>
        <w:numPr>
          <w:ilvl w:val="0"/>
          <w:numId w:val="31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Gehitu</w:t>
      </w:r>
      <w:r>
        <w:rPr>
          <w:sz w:val="24"/>
          <w:szCs w:val="24"/>
          <w:lang w:val="eu-ES"/>
        </w:rPr>
        <w:t xml:space="preserve"> sakatzen bada, denda berri bat gehitzeko leihoa zabalduko da eta bertan, erabiltzaileak datuak idatzi eta gorde egingo dituen.</w:t>
      </w:r>
    </w:p>
    <w:p w14:paraId="7710BCFF" w14:textId="17F10B6E" w:rsidR="002B76FB" w:rsidRDefault="000455DE" w:rsidP="002B76FB">
      <w:pPr>
        <w:keepNext/>
        <w:spacing w:before="200" w:after="200"/>
        <w:ind w:left="708"/>
        <w:jc w:val="center"/>
      </w:pPr>
      <w:r w:rsidRPr="000455DE">
        <w:drawing>
          <wp:inline distT="0" distB="0" distL="0" distR="0" wp14:anchorId="1550375B" wp14:editId="2976963A">
            <wp:extent cx="3117816" cy="2495550"/>
            <wp:effectExtent l="0" t="0" r="6985" b="0"/>
            <wp:docPr id="270" name="Imagen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17816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7B1F" w14:textId="21ED6DE9" w:rsidR="002B76FB" w:rsidRDefault="002B76FB" w:rsidP="002B76FB">
      <w:pPr>
        <w:pStyle w:val="Descripcin"/>
        <w:ind w:left="36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90" w:name="_Toc515505409"/>
      <w:r w:rsidR="000455DE">
        <w:rPr>
          <w:noProof/>
          <w:sz w:val="24"/>
          <w:szCs w:val="24"/>
          <w:lang w:val="eu-ES"/>
        </w:rPr>
        <w:t>63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gehitu</w:t>
      </w:r>
      <w:bookmarkEnd w:id="90"/>
      <w:proofErr w:type="spellEnd"/>
    </w:p>
    <w:p w14:paraId="30933119" w14:textId="77777777" w:rsidR="00C36E6D" w:rsidRPr="002B76FB" w:rsidRDefault="00C36E6D" w:rsidP="002B76FB">
      <w:pPr>
        <w:spacing w:before="200" w:after="200"/>
        <w:jc w:val="center"/>
        <w:rPr>
          <w:sz w:val="12"/>
          <w:szCs w:val="12"/>
          <w:lang w:val="eu-ES"/>
        </w:rPr>
      </w:pPr>
    </w:p>
    <w:p w14:paraId="19CF67F2" w14:textId="77777777" w:rsidR="002B76FB" w:rsidRPr="008A5238" w:rsidRDefault="002B76FB" w:rsidP="002B76FB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 w:rsidRPr="008A5238">
        <w:rPr>
          <w:sz w:val="24"/>
          <w:szCs w:val="24"/>
          <w:lang w:val="eu-ES"/>
        </w:rPr>
        <w:lastRenderedPageBreak/>
        <w:t xml:space="preserve">Menu nagusian </w:t>
      </w:r>
      <w:r>
        <w:rPr>
          <w:b/>
          <w:sz w:val="24"/>
          <w:szCs w:val="24"/>
          <w:lang w:val="eu-ES"/>
        </w:rPr>
        <w:t>BEZEROA</w:t>
      </w:r>
      <w:r w:rsidRPr="008A5238">
        <w:rPr>
          <w:b/>
          <w:sz w:val="24"/>
          <w:szCs w:val="24"/>
          <w:lang w:val="eu-ES"/>
        </w:rPr>
        <w:t xml:space="preserve"> </w:t>
      </w:r>
      <w:r w:rsidRPr="008A5238">
        <w:rPr>
          <w:sz w:val="24"/>
          <w:szCs w:val="24"/>
          <w:lang w:val="eu-ES"/>
        </w:rPr>
        <w:t xml:space="preserve">aukeratzen bada, </w:t>
      </w:r>
      <w:r>
        <w:rPr>
          <w:sz w:val="24"/>
          <w:szCs w:val="24"/>
          <w:lang w:val="eu-ES"/>
        </w:rPr>
        <w:t>bezeroa</w:t>
      </w:r>
      <w:r w:rsidRPr="008A5238">
        <w:rPr>
          <w:sz w:val="24"/>
          <w:szCs w:val="24"/>
          <w:lang w:val="eu-ES"/>
        </w:rPr>
        <w:t xml:space="preserve"> kudeatzeko </w:t>
      </w:r>
      <w:r>
        <w:rPr>
          <w:sz w:val="24"/>
          <w:szCs w:val="24"/>
          <w:lang w:val="eu-ES"/>
        </w:rPr>
        <w:t>leiho</w:t>
      </w:r>
      <w:r w:rsidRPr="008A5238">
        <w:rPr>
          <w:sz w:val="24"/>
          <w:szCs w:val="24"/>
          <w:lang w:val="eu-ES"/>
        </w:rPr>
        <w:t xml:space="preserve"> bat agertuko da</w:t>
      </w:r>
      <w:r>
        <w:rPr>
          <w:sz w:val="24"/>
          <w:szCs w:val="24"/>
          <w:lang w:val="eu-ES"/>
        </w:rPr>
        <w:t>. Taulan, erregistratuta dauden bezero guztiak agertuko dira eta hauetako lerro batean sakatzean, eskuineko eremuak beteko dira, lerro horretako datuekin.</w:t>
      </w:r>
    </w:p>
    <w:p w14:paraId="44D37CEA" w14:textId="23C27ACA" w:rsidR="002B76FB" w:rsidRDefault="000455DE" w:rsidP="002B76FB">
      <w:pPr>
        <w:keepNext/>
        <w:spacing w:before="200" w:after="120"/>
        <w:ind w:left="360"/>
        <w:jc w:val="center"/>
      </w:pPr>
      <w:r w:rsidRPr="000455DE">
        <w:drawing>
          <wp:inline distT="0" distB="0" distL="0" distR="0" wp14:anchorId="76ED6D19" wp14:editId="5E13D1D4">
            <wp:extent cx="5400040" cy="2389505"/>
            <wp:effectExtent l="0" t="0" r="0" b="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FA39" w14:textId="1723C2C0" w:rsidR="002B76FB" w:rsidRDefault="002B76FB" w:rsidP="002B76FB">
      <w:pPr>
        <w:pStyle w:val="Descripcin"/>
        <w:ind w:left="36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91" w:name="_Toc515505410"/>
      <w:r w:rsidR="000455DE">
        <w:rPr>
          <w:noProof/>
          <w:sz w:val="24"/>
          <w:szCs w:val="24"/>
          <w:lang w:val="eu-ES"/>
        </w:rPr>
        <w:t>64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 w:rsidR="005A777F">
        <w:t>bezeroak</w:t>
      </w:r>
      <w:proofErr w:type="spellEnd"/>
      <w:r>
        <w:t xml:space="preserve"> </w:t>
      </w:r>
      <w:proofErr w:type="spellStart"/>
      <w:r>
        <w:t>kudeatu</w:t>
      </w:r>
      <w:bookmarkEnd w:id="91"/>
      <w:proofErr w:type="spellEnd"/>
    </w:p>
    <w:p w14:paraId="496B0EAF" w14:textId="77777777" w:rsidR="002B76FB" w:rsidRPr="00280147" w:rsidRDefault="002B76FB" w:rsidP="002B76FB">
      <w:pPr>
        <w:spacing w:before="200" w:after="200"/>
        <w:jc w:val="center"/>
        <w:rPr>
          <w:sz w:val="12"/>
          <w:szCs w:val="12"/>
          <w:lang w:val="eu-ES"/>
        </w:rPr>
      </w:pPr>
    </w:p>
    <w:p w14:paraId="2B1F2F56" w14:textId="77777777" w:rsidR="002B76FB" w:rsidRDefault="002B76FB" w:rsidP="002B76FB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Leiho honetan, botoi desberdinak daude.</w:t>
      </w:r>
    </w:p>
    <w:p w14:paraId="6667BA6D" w14:textId="77777777" w:rsidR="002B76FB" w:rsidRPr="00C36E6D" w:rsidRDefault="002B76FB" w:rsidP="002B76FB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2B76FB">
        <w:rPr>
          <w:b/>
          <w:sz w:val="24"/>
          <w:szCs w:val="24"/>
          <w:lang w:val="eu-ES"/>
        </w:rPr>
        <w:t>Irten</w:t>
      </w:r>
      <w:r>
        <w:rPr>
          <w:sz w:val="24"/>
          <w:szCs w:val="24"/>
          <w:lang w:val="eu-ES"/>
        </w:rPr>
        <w:t xml:space="preserve"> sakatzen bada, leiho hau itxi eta aurrekora joango da.</w:t>
      </w:r>
    </w:p>
    <w:p w14:paraId="3467CCAD" w14:textId="77777777" w:rsidR="002B76FB" w:rsidRDefault="002B76FB" w:rsidP="002B76FB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Ezabatu</w:t>
      </w:r>
      <w:r>
        <w:rPr>
          <w:sz w:val="24"/>
          <w:szCs w:val="24"/>
          <w:lang w:val="eu-ES"/>
        </w:rPr>
        <w:t xml:space="preserve"> sakatzen bada, aukeratutako lerro hori ezabatuko da (ez badago ezer aukeratuta, mezu bat agertuko da). Ezabatu ahal izateko, baieztatzeko mezu bat agertuko da.</w:t>
      </w:r>
    </w:p>
    <w:p w14:paraId="0D23E3F7" w14:textId="77777777" w:rsidR="002B76FB" w:rsidRDefault="002B76FB" w:rsidP="002B76FB">
      <w:pPr>
        <w:keepNext/>
        <w:spacing w:before="200" w:after="120"/>
        <w:jc w:val="center"/>
      </w:pPr>
      <w:r w:rsidRPr="00C36E6D">
        <w:rPr>
          <w:noProof/>
          <w:sz w:val="24"/>
          <w:szCs w:val="24"/>
          <w:lang w:val="eu-ES"/>
        </w:rPr>
        <w:drawing>
          <wp:inline distT="0" distB="0" distL="0" distR="0" wp14:anchorId="70E5BC4C" wp14:editId="387596F0">
            <wp:extent cx="1843612" cy="925018"/>
            <wp:effectExtent l="0" t="0" r="4445" b="889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57413" cy="93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2969" w14:textId="56E19AB5" w:rsidR="002B76FB" w:rsidRDefault="002B76FB" w:rsidP="002B76FB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92" w:name="_Toc515505411"/>
      <w:r w:rsidR="0055608C">
        <w:rPr>
          <w:noProof/>
          <w:sz w:val="24"/>
          <w:szCs w:val="24"/>
          <w:lang w:val="eu-ES"/>
        </w:rPr>
        <w:t>65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ezabatu</w:t>
      </w:r>
      <w:bookmarkEnd w:id="92"/>
      <w:proofErr w:type="spellEnd"/>
    </w:p>
    <w:p w14:paraId="095A8135" w14:textId="77777777" w:rsidR="002B76FB" w:rsidRPr="002B76FB" w:rsidRDefault="002B76FB" w:rsidP="002B76FB">
      <w:pPr>
        <w:spacing w:before="200" w:after="200"/>
        <w:jc w:val="center"/>
        <w:rPr>
          <w:sz w:val="12"/>
          <w:szCs w:val="12"/>
          <w:lang w:val="eu-ES"/>
        </w:rPr>
      </w:pPr>
    </w:p>
    <w:p w14:paraId="701B7C7B" w14:textId="77777777" w:rsidR="002B76FB" w:rsidRDefault="002B76FB" w:rsidP="002B76FB">
      <w:pPr>
        <w:pStyle w:val="Prrafodelista"/>
        <w:numPr>
          <w:ilvl w:val="0"/>
          <w:numId w:val="31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Aldatu</w:t>
      </w:r>
      <w:r>
        <w:rPr>
          <w:sz w:val="24"/>
          <w:szCs w:val="24"/>
          <w:lang w:val="eu-ES"/>
        </w:rPr>
        <w:t xml:space="preserve"> sakatzen bada, aukeratutako lerro hori aldatzeko aukera ematen du (ez badago ezer aukeratuta, mezu bat agertuko da).</w:t>
      </w:r>
    </w:p>
    <w:p w14:paraId="69837DA8" w14:textId="77777777" w:rsidR="002B76FB" w:rsidRDefault="002B76FB" w:rsidP="002B76FB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C36E6D">
        <w:rPr>
          <w:noProof/>
          <w:lang w:val="eu-ES"/>
        </w:rPr>
        <w:drawing>
          <wp:inline distT="0" distB="0" distL="0" distR="0" wp14:anchorId="122C3B40" wp14:editId="45E9B35B">
            <wp:extent cx="230037" cy="223647"/>
            <wp:effectExtent l="0" t="0" r="0" b="508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4616" cy="2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Aldaketa gordetzeko sakatu behar den botoia.</w:t>
      </w:r>
    </w:p>
    <w:p w14:paraId="74788359" w14:textId="77777777" w:rsidR="002B76FB" w:rsidRPr="00C36E6D" w:rsidRDefault="002B76FB" w:rsidP="002B76FB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C36E6D">
        <w:rPr>
          <w:noProof/>
          <w:sz w:val="24"/>
          <w:szCs w:val="24"/>
          <w:lang w:val="eu-ES"/>
        </w:rPr>
        <w:drawing>
          <wp:inline distT="0" distB="0" distL="0" distR="0" wp14:anchorId="3192913C" wp14:editId="5EDA8934">
            <wp:extent cx="217256" cy="223647"/>
            <wp:effectExtent l="0" t="0" r="0" b="508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1844" cy="2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Aldaketa ezeztatzeko/ezabatzeko sakatu behar den botoia.</w:t>
      </w:r>
    </w:p>
    <w:p w14:paraId="4E53EE0F" w14:textId="77777777" w:rsidR="002B76FB" w:rsidRDefault="002B76FB" w:rsidP="002B76FB">
      <w:pPr>
        <w:pStyle w:val="Prrafodelista"/>
        <w:numPr>
          <w:ilvl w:val="0"/>
          <w:numId w:val="31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lastRenderedPageBreak/>
        <w:t>Gehitu</w:t>
      </w:r>
      <w:r>
        <w:rPr>
          <w:sz w:val="24"/>
          <w:szCs w:val="24"/>
          <w:lang w:val="eu-ES"/>
        </w:rPr>
        <w:t xml:space="preserve"> sakatzen bada, </w:t>
      </w:r>
      <w:r w:rsidR="007956E6">
        <w:rPr>
          <w:sz w:val="24"/>
          <w:szCs w:val="24"/>
          <w:lang w:val="eu-ES"/>
        </w:rPr>
        <w:t>bezero</w:t>
      </w:r>
      <w:r>
        <w:rPr>
          <w:sz w:val="24"/>
          <w:szCs w:val="24"/>
          <w:lang w:val="eu-ES"/>
        </w:rPr>
        <w:t xml:space="preserve"> berri bat gehitzeko leihoa zabalduko da eta bertan, erabiltzaileak datuak idatzi eta gorde egingo dituen.</w:t>
      </w:r>
    </w:p>
    <w:p w14:paraId="04E091B1" w14:textId="08596F31" w:rsidR="002B76FB" w:rsidRDefault="000455DE" w:rsidP="005A777F">
      <w:pPr>
        <w:keepNext/>
        <w:spacing w:before="200" w:after="200"/>
        <w:ind w:left="1416"/>
        <w:jc w:val="center"/>
      </w:pPr>
      <w:r w:rsidRPr="000455DE">
        <w:drawing>
          <wp:inline distT="0" distB="0" distL="0" distR="0" wp14:anchorId="6A0B65B1" wp14:editId="56B3EF50">
            <wp:extent cx="3192658" cy="3205797"/>
            <wp:effectExtent l="0" t="0" r="8255" b="0"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4" cy="32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D76B" w14:textId="36256939" w:rsidR="002B76FB" w:rsidRDefault="002B76FB" w:rsidP="005A777F">
      <w:pPr>
        <w:pStyle w:val="Descripcin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93" w:name="_Toc515505412"/>
      <w:r w:rsidR="0055608C">
        <w:rPr>
          <w:noProof/>
          <w:sz w:val="24"/>
          <w:szCs w:val="24"/>
          <w:lang w:val="eu-ES"/>
        </w:rPr>
        <w:t>66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bezeroa</w:t>
      </w:r>
      <w:proofErr w:type="spellEnd"/>
      <w:r>
        <w:t xml:space="preserve"> </w:t>
      </w:r>
      <w:proofErr w:type="spellStart"/>
      <w:r>
        <w:t>gehitu</w:t>
      </w:r>
      <w:bookmarkEnd w:id="93"/>
      <w:proofErr w:type="spellEnd"/>
    </w:p>
    <w:p w14:paraId="16F1EC7B" w14:textId="77777777" w:rsidR="002B76FB" w:rsidRPr="005A777F" w:rsidRDefault="002B76FB" w:rsidP="005A777F">
      <w:pPr>
        <w:spacing w:before="200" w:after="200"/>
        <w:jc w:val="center"/>
        <w:rPr>
          <w:sz w:val="12"/>
          <w:szCs w:val="12"/>
          <w:lang w:val="eu-ES"/>
        </w:rPr>
      </w:pPr>
    </w:p>
    <w:p w14:paraId="5A09DE88" w14:textId="77777777" w:rsidR="005A777F" w:rsidRPr="008A5238" w:rsidRDefault="005A777F" w:rsidP="005A777F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 w:rsidRPr="008A5238">
        <w:rPr>
          <w:sz w:val="24"/>
          <w:szCs w:val="24"/>
          <w:lang w:val="eu-ES"/>
        </w:rPr>
        <w:t xml:space="preserve">Menu nagusian </w:t>
      </w:r>
      <w:r>
        <w:rPr>
          <w:b/>
          <w:sz w:val="24"/>
          <w:szCs w:val="24"/>
          <w:lang w:val="eu-ES"/>
        </w:rPr>
        <w:t>LANGILEA</w:t>
      </w:r>
      <w:r w:rsidRPr="008A5238">
        <w:rPr>
          <w:b/>
          <w:sz w:val="24"/>
          <w:szCs w:val="24"/>
          <w:lang w:val="eu-ES"/>
        </w:rPr>
        <w:t xml:space="preserve"> </w:t>
      </w:r>
      <w:r w:rsidRPr="008A5238">
        <w:rPr>
          <w:sz w:val="24"/>
          <w:szCs w:val="24"/>
          <w:lang w:val="eu-ES"/>
        </w:rPr>
        <w:t xml:space="preserve">aukeratzen bada, </w:t>
      </w:r>
      <w:r>
        <w:rPr>
          <w:sz w:val="24"/>
          <w:szCs w:val="24"/>
          <w:lang w:val="eu-ES"/>
        </w:rPr>
        <w:t>langilea</w:t>
      </w:r>
      <w:r w:rsidRPr="008A5238">
        <w:rPr>
          <w:sz w:val="24"/>
          <w:szCs w:val="24"/>
          <w:lang w:val="eu-ES"/>
        </w:rPr>
        <w:t xml:space="preserve"> kudeatzeko </w:t>
      </w:r>
      <w:r>
        <w:rPr>
          <w:sz w:val="24"/>
          <w:szCs w:val="24"/>
          <w:lang w:val="eu-ES"/>
        </w:rPr>
        <w:t>leiho</w:t>
      </w:r>
      <w:r w:rsidRPr="008A5238">
        <w:rPr>
          <w:sz w:val="24"/>
          <w:szCs w:val="24"/>
          <w:lang w:val="eu-ES"/>
        </w:rPr>
        <w:t xml:space="preserve"> bat agertuko da</w:t>
      </w:r>
      <w:r>
        <w:rPr>
          <w:sz w:val="24"/>
          <w:szCs w:val="24"/>
          <w:lang w:val="eu-ES"/>
        </w:rPr>
        <w:t>. Taulan, erregistratuta dauden langile guztiak agertuko dira eta hauetako lerro batean sakatzean, eskuineko eremuak beteko dira, lerro horretako datuekin.</w:t>
      </w:r>
    </w:p>
    <w:p w14:paraId="47AAFBEB" w14:textId="4211A6ED" w:rsidR="005A777F" w:rsidRDefault="000455DE" w:rsidP="005A777F">
      <w:pPr>
        <w:keepNext/>
        <w:spacing w:before="200" w:after="120"/>
        <w:ind w:left="360"/>
        <w:jc w:val="center"/>
      </w:pPr>
      <w:r w:rsidRPr="000455DE">
        <w:drawing>
          <wp:inline distT="0" distB="0" distL="0" distR="0" wp14:anchorId="3A3DA93D" wp14:editId="4263C2E6">
            <wp:extent cx="5728457" cy="2652712"/>
            <wp:effectExtent l="0" t="0" r="5715" b="0"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6817" cy="26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5186" w14:textId="53B0A47B" w:rsidR="005A777F" w:rsidRDefault="005A777F" w:rsidP="005A777F">
      <w:pPr>
        <w:pStyle w:val="Descripcin"/>
        <w:ind w:left="36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94" w:name="_Toc515505413"/>
      <w:r w:rsidR="0055608C">
        <w:rPr>
          <w:noProof/>
          <w:sz w:val="24"/>
          <w:szCs w:val="24"/>
          <w:lang w:val="eu-ES"/>
        </w:rPr>
        <w:t>67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langileak</w:t>
      </w:r>
      <w:proofErr w:type="spellEnd"/>
      <w:r>
        <w:t xml:space="preserve"> </w:t>
      </w:r>
      <w:proofErr w:type="spellStart"/>
      <w:r>
        <w:t>kudeatu</w:t>
      </w:r>
      <w:bookmarkEnd w:id="94"/>
      <w:proofErr w:type="spellEnd"/>
    </w:p>
    <w:p w14:paraId="66372B6A" w14:textId="77777777" w:rsidR="005A777F" w:rsidRPr="00280147" w:rsidRDefault="005A777F" w:rsidP="005A777F">
      <w:pPr>
        <w:spacing w:before="200" w:after="200"/>
        <w:jc w:val="center"/>
        <w:rPr>
          <w:sz w:val="12"/>
          <w:szCs w:val="12"/>
          <w:lang w:val="eu-ES"/>
        </w:rPr>
      </w:pPr>
    </w:p>
    <w:p w14:paraId="6D896203" w14:textId="77777777" w:rsidR="005A777F" w:rsidRDefault="005A777F" w:rsidP="005A777F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Leiho honetan, botoi desberdinak daude.</w:t>
      </w:r>
    </w:p>
    <w:p w14:paraId="4A820B7E" w14:textId="77777777" w:rsidR="005A777F" w:rsidRPr="00C36E6D" w:rsidRDefault="005A777F" w:rsidP="005A777F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2B76FB">
        <w:rPr>
          <w:b/>
          <w:sz w:val="24"/>
          <w:szCs w:val="24"/>
          <w:lang w:val="eu-ES"/>
        </w:rPr>
        <w:t>Irten</w:t>
      </w:r>
      <w:r>
        <w:rPr>
          <w:sz w:val="24"/>
          <w:szCs w:val="24"/>
          <w:lang w:val="eu-ES"/>
        </w:rPr>
        <w:t xml:space="preserve"> sakatzen bada, leiho hau itxi eta aurrekora joango da.</w:t>
      </w:r>
    </w:p>
    <w:p w14:paraId="79FFCB18" w14:textId="77777777" w:rsidR="005A777F" w:rsidRDefault="005A777F" w:rsidP="005A777F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Ezabatu</w:t>
      </w:r>
      <w:r>
        <w:rPr>
          <w:sz w:val="24"/>
          <w:szCs w:val="24"/>
          <w:lang w:val="eu-ES"/>
        </w:rPr>
        <w:t xml:space="preserve"> sakatzen bada, aukeratutako lerro hori ezabatuko da (ez badago ezer aukeratuta, mezu bat agertuko da). Ezabatu ahal izateko, baieztatzeko mezu bat agertuko da.</w:t>
      </w:r>
    </w:p>
    <w:p w14:paraId="651F4E41" w14:textId="77777777" w:rsidR="005A777F" w:rsidRDefault="005A777F" w:rsidP="005A777F">
      <w:pPr>
        <w:keepNext/>
        <w:spacing w:before="200" w:after="120"/>
        <w:jc w:val="center"/>
      </w:pPr>
      <w:r w:rsidRPr="00C36E6D">
        <w:rPr>
          <w:noProof/>
          <w:sz w:val="24"/>
          <w:szCs w:val="24"/>
          <w:lang w:val="eu-ES"/>
        </w:rPr>
        <w:drawing>
          <wp:inline distT="0" distB="0" distL="0" distR="0" wp14:anchorId="72F1A158" wp14:editId="3AC7B3D7">
            <wp:extent cx="1843612" cy="925018"/>
            <wp:effectExtent l="0" t="0" r="4445" b="889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57413" cy="93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FB3C" w14:textId="1B2BE0DB" w:rsidR="005A777F" w:rsidRDefault="005A777F" w:rsidP="005A777F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95" w:name="_Toc515505414"/>
      <w:r w:rsidR="0055608C">
        <w:rPr>
          <w:noProof/>
          <w:sz w:val="24"/>
          <w:szCs w:val="24"/>
          <w:lang w:val="eu-ES"/>
        </w:rPr>
        <w:t>68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ezabatu</w:t>
      </w:r>
      <w:bookmarkEnd w:id="95"/>
      <w:proofErr w:type="spellEnd"/>
    </w:p>
    <w:p w14:paraId="02F83505" w14:textId="77777777" w:rsidR="005A777F" w:rsidRPr="002B76FB" w:rsidRDefault="005A777F" w:rsidP="005A777F">
      <w:pPr>
        <w:spacing w:before="200" w:after="200"/>
        <w:jc w:val="center"/>
        <w:rPr>
          <w:sz w:val="12"/>
          <w:szCs w:val="12"/>
          <w:lang w:val="eu-ES"/>
        </w:rPr>
      </w:pPr>
    </w:p>
    <w:p w14:paraId="0716BCFD" w14:textId="77777777" w:rsidR="005A777F" w:rsidRDefault="005A777F" w:rsidP="005A777F">
      <w:pPr>
        <w:pStyle w:val="Prrafodelista"/>
        <w:numPr>
          <w:ilvl w:val="0"/>
          <w:numId w:val="31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Aldatu</w:t>
      </w:r>
      <w:r>
        <w:rPr>
          <w:sz w:val="24"/>
          <w:szCs w:val="24"/>
          <w:lang w:val="eu-ES"/>
        </w:rPr>
        <w:t xml:space="preserve"> sakatzen bada, aukeratutako lerro hori aldatzeko aukera ematen du (ez badago ezer aukeratuta, mezu bat agertuko da).</w:t>
      </w:r>
    </w:p>
    <w:p w14:paraId="0E5CE3EC" w14:textId="77777777" w:rsidR="005A777F" w:rsidRDefault="005A777F" w:rsidP="005A777F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C36E6D">
        <w:rPr>
          <w:noProof/>
          <w:lang w:val="eu-ES"/>
        </w:rPr>
        <w:drawing>
          <wp:inline distT="0" distB="0" distL="0" distR="0" wp14:anchorId="1A4B1726" wp14:editId="4DC3D0B0">
            <wp:extent cx="230037" cy="223647"/>
            <wp:effectExtent l="0" t="0" r="0" b="508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4616" cy="2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Aldaketa gordetzeko sakatu behar den botoia.</w:t>
      </w:r>
    </w:p>
    <w:p w14:paraId="1CA08D13" w14:textId="77777777" w:rsidR="005A777F" w:rsidRPr="00C36E6D" w:rsidRDefault="005A777F" w:rsidP="005A777F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C36E6D">
        <w:rPr>
          <w:noProof/>
          <w:sz w:val="24"/>
          <w:szCs w:val="24"/>
          <w:lang w:val="eu-ES"/>
        </w:rPr>
        <w:drawing>
          <wp:inline distT="0" distB="0" distL="0" distR="0" wp14:anchorId="6C29DF81" wp14:editId="1D704376">
            <wp:extent cx="217256" cy="223647"/>
            <wp:effectExtent l="0" t="0" r="0" b="508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1844" cy="2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Aldaketa ezeztatzeko/ezabatzeko sakatu behar den botoia.</w:t>
      </w:r>
    </w:p>
    <w:p w14:paraId="5650CCE8" w14:textId="77777777" w:rsidR="005A777F" w:rsidRDefault="005A777F" w:rsidP="005A777F">
      <w:pPr>
        <w:pStyle w:val="Prrafodelista"/>
        <w:numPr>
          <w:ilvl w:val="0"/>
          <w:numId w:val="31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Gehitu</w:t>
      </w:r>
      <w:r>
        <w:rPr>
          <w:sz w:val="24"/>
          <w:szCs w:val="24"/>
          <w:lang w:val="eu-ES"/>
        </w:rPr>
        <w:t xml:space="preserve"> sakatzen bada, </w:t>
      </w:r>
      <w:r w:rsidR="007956E6">
        <w:rPr>
          <w:sz w:val="24"/>
          <w:szCs w:val="24"/>
          <w:lang w:val="eu-ES"/>
        </w:rPr>
        <w:t>langile</w:t>
      </w:r>
      <w:r>
        <w:rPr>
          <w:sz w:val="24"/>
          <w:szCs w:val="24"/>
          <w:lang w:val="eu-ES"/>
        </w:rPr>
        <w:t xml:space="preserve"> berri bat gehitzeko leihoa zabalduko da eta bertan, erabiltzaileak datuak idatzi eta gorde egingo dituen.</w:t>
      </w:r>
    </w:p>
    <w:p w14:paraId="74D1CEE9" w14:textId="16E8BDC8" w:rsidR="005A777F" w:rsidRDefault="006B36EC" w:rsidP="005A777F">
      <w:pPr>
        <w:keepNext/>
        <w:spacing w:before="200" w:after="200"/>
        <w:ind w:left="1416"/>
        <w:jc w:val="center"/>
      </w:pPr>
      <w:r w:rsidRPr="006B36EC">
        <w:drawing>
          <wp:inline distT="0" distB="0" distL="0" distR="0" wp14:anchorId="79C5635D" wp14:editId="0096BC14">
            <wp:extent cx="2201459" cy="2900045"/>
            <wp:effectExtent l="0" t="0" r="8890" b="0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14494" cy="291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B516" w14:textId="19E74254" w:rsidR="005A777F" w:rsidRDefault="005A777F" w:rsidP="005A777F">
      <w:pPr>
        <w:pStyle w:val="Descripcin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96" w:name="_Toc515505415"/>
      <w:r w:rsidR="0055608C">
        <w:rPr>
          <w:noProof/>
          <w:sz w:val="24"/>
          <w:szCs w:val="24"/>
          <w:lang w:val="eu-ES"/>
        </w:rPr>
        <w:t>69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langilea</w:t>
      </w:r>
      <w:proofErr w:type="spellEnd"/>
      <w:r>
        <w:t xml:space="preserve"> </w:t>
      </w:r>
      <w:proofErr w:type="spellStart"/>
      <w:r>
        <w:t>gehitu</w:t>
      </w:r>
      <w:bookmarkEnd w:id="96"/>
      <w:proofErr w:type="spellEnd"/>
    </w:p>
    <w:p w14:paraId="665ECAF5" w14:textId="77777777" w:rsidR="00722742" w:rsidRPr="008A5238" w:rsidRDefault="00722742" w:rsidP="00722742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 w:rsidRPr="008A5238">
        <w:rPr>
          <w:sz w:val="24"/>
          <w:szCs w:val="24"/>
          <w:lang w:val="eu-ES"/>
        </w:rPr>
        <w:lastRenderedPageBreak/>
        <w:t xml:space="preserve">Menu nagusian </w:t>
      </w:r>
      <w:r>
        <w:rPr>
          <w:b/>
          <w:sz w:val="24"/>
          <w:szCs w:val="24"/>
          <w:lang w:val="eu-ES"/>
        </w:rPr>
        <w:t>HORNITZAILEA</w:t>
      </w:r>
      <w:r w:rsidRPr="008A5238">
        <w:rPr>
          <w:b/>
          <w:sz w:val="24"/>
          <w:szCs w:val="24"/>
          <w:lang w:val="eu-ES"/>
        </w:rPr>
        <w:t xml:space="preserve"> </w:t>
      </w:r>
      <w:r w:rsidRPr="008A5238">
        <w:rPr>
          <w:sz w:val="24"/>
          <w:szCs w:val="24"/>
          <w:lang w:val="eu-ES"/>
        </w:rPr>
        <w:t xml:space="preserve">aukeratzen bada, </w:t>
      </w:r>
      <w:r>
        <w:rPr>
          <w:sz w:val="24"/>
          <w:szCs w:val="24"/>
          <w:lang w:val="eu-ES"/>
        </w:rPr>
        <w:t>hornitzailea</w:t>
      </w:r>
      <w:r w:rsidRPr="008A5238">
        <w:rPr>
          <w:sz w:val="24"/>
          <w:szCs w:val="24"/>
          <w:lang w:val="eu-ES"/>
        </w:rPr>
        <w:t xml:space="preserve"> kudeatzeko </w:t>
      </w:r>
      <w:r>
        <w:rPr>
          <w:sz w:val="24"/>
          <w:szCs w:val="24"/>
          <w:lang w:val="eu-ES"/>
        </w:rPr>
        <w:t>leiho</w:t>
      </w:r>
      <w:r w:rsidRPr="008A5238">
        <w:rPr>
          <w:sz w:val="24"/>
          <w:szCs w:val="24"/>
          <w:lang w:val="eu-ES"/>
        </w:rPr>
        <w:t xml:space="preserve"> bat agertuko da</w:t>
      </w:r>
      <w:r>
        <w:rPr>
          <w:sz w:val="24"/>
          <w:szCs w:val="24"/>
          <w:lang w:val="eu-ES"/>
        </w:rPr>
        <w:t>. Taulan, erregistratuta dauden hornitzaile guztiak agertuko dira eta hauetako lerro batean sakatzean, eskuineko eremuak beteko dira, lerro horretako datuekin.</w:t>
      </w:r>
    </w:p>
    <w:p w14:paraId="5D9CFB29" w14:textId="2C66F541" w:rsidR="00722742" w:rsidRDefault="0055608C" w:rsidP="00722742">
      <w:pPr>
        <w:keepNext/>
        <w:spacing w:before="200" w:after="120"/>
        <w:ind w:left="360"/>
        <w:jc w:val="center"/>
      </w:pPr>
      <w:r w:rsidRPr="0055608C">
        <w:drawing>
          <wp:inline distT="0" distB="0" distL="0" distR="0" wp14:anchorId="04DB9037" wp14:editId="60AB799C">
            <wp:extent cx="5783732" cy="1943100"/>
            <wp:effectExtent l="0" t="0" r="7620" b="0"/>
            <wp:docPr id="278" name="Imagen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96161" cy="194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2BC8" w14:textId="21970A86" w:rsidR="00722742" w:rsidRDefault="00722742" w:rsidP="00722742">
      <w:pPr>
        <w:pStyle w:val="Descripcin"/>
        <w:ind w:left="36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97" w:name="_Toc515505416"/>
      <w:r w:rsidR="0055608C">
        <w:rPr>
          <w:noProof/>
          <w:sz w:val="24"/>
          <w:szCs w:val="24"/>
          <w:lang w:val="eu-ES"/>
        </w:rPr>
        <w:t>70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hornitzaileak</w:t>
      </w:r>
      <w:proofErr w:type="spellEnd"/>
      <w:r>
        <w:t xml:space="preserve"> </w:t>
      </w:r>
      <w:proofErr w:type="spellStart"/>
      <w:r>
        <w:t>kudeatu</w:t>
      </w:r>
      <w:bookmarkEnd w:id="97"/>
      <w:proofErr w:type="spellEnd"/>
    </w:p>
    <w:p w14:paraId="6D089A54" w14:textId="77777777" w:rsidR="00722742" w:rsidRPr="00280147" w:rsidRDefault="00722742" w:rsidP="00722742">
      <w:pPr>
        <w:spacing w:before="200" w:after="200"/>
        <w:jc w:val="center"/>
        <w:rPr>
          <w:sz w:val="12"/>
          <w:szCs w:val="12"/>
          <w:lang w:val="eu-ES"/>
        </w:rPr>
      </w:pPr>
    </w:p>
    <w:p w14:paraId="7E158053" w14:textId="77777777" w:rsidR="00722742" w:rsidRDefault="00722742" w:rsidP="00722742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Leiho honetan, botoi desberdinak daude.</w:t>
      </w:r>
    </w:p>
    <w:p w14:paraId="19E8DB14" w14:textId="77777777" w:rsidR="00722742" w:rsidRPr="00C36E6D" w:rsidRDefault="00722742" w:rsidP="00722742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2B76FB">
        <w:rPr>
          <w:b/>
          <w:sz w:val="24"/>
          <w:szCs w:val="24"/>
          <w:lang w:val="eu-ES"/>
        </w:rPr>
        <w:t>Irten</w:t>
      </w:r>
      <w:r>
        <w:rPr>
          <w:sz w:val="24"/>
          <w:szCs w:val="24"/>
          <w:lang w:val="eu-ES"/>
        </w:rPr>
        <w:t xml:space="preserve"> sakatzen bada, leiho hau itxi eta aurrekora joango da.</w:t>
      </w:r>
    </w:p>
    <w:p w14:paraId="15294989" w14:textId="77777777" w:rsidR="00722742" w:rsidRDefault="00722742" w:rsidP="00722742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Ezabatu</w:t>
      </w:r>
      <w:r>
        <w:rPr>
          <w:sz w:val="24"/>
          <w:szCs w:val="24"/>
          <w:lang w:val="eu-ES"/>
        </w:rPr>
        <w:t xml:space="preserve"> sakatzen bada, aukeratutako lerro hori ezabatuko da (ez badago ezer aukeratuta, mezu bat agertuko da). Ezabatu ahal izateko, baieztatzeko mezu bat agertuko da.</w:t>
      </w:r>
    </w:p>
    <w:p w14:paraId="6BF6DA3E" w14:textId="77777777" w:rsidR="00722742" w:rsidRDefault="00722742" w:rsidP="00722742">
      <w:pPr>
        <w:keepNext/>
        <w:spacing w:before="200" w:after="120"/>
        <w:jc w:val="center"/>
      </w:pPr>
      <w:r w:rsidRPr="00C36E6D">
        <w:rPr>
          <w:noProof/>
          <w:sz w:val="24"/>
          <w:szCs w:val="24"/>
          <w:lang w:val="eu-ES"/>
        </w:rPr>
        <w:drawing>
          <wp:inline distT="0" distB="0" distL="0" distR="0" wp14:anchorId="624DCD1F" wp14:editId="5DC311BA">
            <wp:extent cx="1843612" cy="925018"/>
            <wp:effectExtent l="0" t="0" r="4445" b="889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43612" cy="92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75AE" w14:textId="41E2EF9F" w:rsidR="00722742" w:rsidRDefault="00722742" w:rsidP="0072274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98" w:name="_Toc515505417"/>
      <w:r w:rsidR="00343A08">
        <w:rPr>
          <w:noProof/>
          <w:sz w:val="24"/>
          <w:szCs w:val="24"/>
          <w:lang w:val="eu-ES"/>
        </w:rPr>
        <w:t>71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ezabatu</w:t>
      </w:r>
      <w:bookmarkEnd w:id="98"/>
      <w:proofErr w:type="spellEnd"/>
    </w:p>
    <w:p w14:paraId="69F28979" w14:textId="77777777" w:rsidR="00722742" w:rsidRPr="002B76FB" w:rsidRDefault="00722742" w:rsidP="00722742">
      <w:pPr>
        <w:spacing w:before="200" w:after="200"/>
        <w:jc w:val="center"/>
        <w:rPr>
          <w:sz w:val="12"/>
          <w:szCs w:val="12"/>
          <w:lang w:val="eu-ES"/>
        </w:rPr>
      </w:pPr>
    </w:p>
    <w:p w14:paraId="1890CB24" w14:textId="77777777" w:rsidR="00722742" w:rsidRDefault="00722742" w:rsidP="00722742">
      <w:pPr>
        <w:pStyle w:val="Prrafodelista"/>
        <w:numPr>
          <w:ilvl w:val="0"/>
          <w:numId w:val="31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Aldatu</w:t>
      </w:r>
      <w:r>
        <w:rPr>
          <w:sz w:val="24"/>
          <w:szCs w:val="24"/>
          <w:lang w:val="eu-ES"/>
        </w:rPr>
        <w:t xml:space="preserve"> sakatzen bada, aukeratutako lerro hori aldatzeko aukera ematen du (ez badago ezer aukeratuta, mezu bat agertuko da).</w:t>
      </w:r>
    </w:p>
    <w:p w14:paraId="05CDD1F0" w14:textId="77777777" w:rsidR="00722742" w:rsidRDefault="00722742" w:rsidP="00722742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C36E6D">
        <w:rPr>
          <w:noProof/>
          <w:lang w:val="eu-ES"/>
        </w:rPr>
        <w:drawing>
          <wp:inline distT="0" distB="0" distL="0" distR="0" wp14:anchorId="1F8BE2E4" wp14:editId="548C01E5">
            <wp:extent cx="230037" cy="223647"/>
            <wp:effectExtent l="0" t="0" r="0" b="508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4616" cy="2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Aldaketa gordetzeko sakatu behar den botoia.</w:t>
      </w:r>
    </w:p>
    <w:p w14:paraId="43FB9DF5" w14:textId="77777777" w:rsidR="00722742" w:rsidRPr="00C36E6D" w:rsidRDefault="00722742" w:rsidP="00722742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C36E6D">
        <w:rPr>
          <w:noProof/>
          <w:sz w:val="24"/>
          <w:szCs w:val="24"/>
          <w:lang w:val="eu-ES"/>
        </w:rPr>
        <w:drawing>
          <wp:inline distT="0" distB="0" distL="0" distR="0" wp14:anchorId="1A318975" wp14:editId="79730A1E">
            <wp:extent cx="217256" cy="223647"/>
            <wp:effectExtent l="0" t="0" r="0" b="508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1844" cy="2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Aldaketa ezeztatzeko/ezabatzeko sakatu behar den botoia.</w:t>
      </w:r>
    </w:p>
    <w:p w14:paraId="26E79B91" w14:textId="77777777" w:rsidR="00F60D72" w:rsidRPr="00F60D72" w:rsidRDefault="00F60D72" w:rsidP="00F60D72">
      <w:pPr>
        <w:spacing w:before="200" w:after="200"/>
        <w:jc w:val="both"/>
        <w:rPr>
          <w:sz w:val="24"/>
          <w:szCs w:val="24"/>
          <w:lang w:val="eu-ES"/>
        </w:rPr>
      </w:pPr>
    </w:p>
    <w:p w14:paraId="1E47E22B" w14:textId="77777777" w:rsidR="00722742" w:rsidRDefault="00722742" w:rsidP="00722742">
      <w:pPr>
        <w:pStyle w:val="Prrafodelista"/>
        <w:numPr>
          <w:ilvl w:val="0"/>
          <w:numId w:val="31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lastRenderedPageBreak/>
        <w:t>Gehitu</w:t>
      </w:r>
      <w:r>
        <w:rPr>
          <w:sz w:val="24"/>
          <w:szCs w:val="24"/>
          <w:lang w:val="eu-ES"/>
        </w:rPr>
        <w:t xml:space="preserve"> sakatzen bada, hornitzaile berri bat gehitzeko leihoa zabalduko da eta bertan, erabiltzaileak datuak idatzi eta gorde egingo dituen.</w:t>
      </w:r>
    </w:p>
    <w:p w14:paraId="46BC52F4" w14:textId="05AB2B19" w:rsidR="00722742" w:rsidRDefault="0055608C" w:rsidP="00722742">
      <w:pPr>
        <w:keepNext/>
        <w:spacing w:before="200" w:after="200"/>
        <w:ind w:left="1416"/>
        <w:jc w:val="center"/>
      </w:pPr>
      <w:r w:rsidRPr="0055608C">
        <w:drawing>
          <wp:inline distT="0" distB="0" distL="0" distR="0" wp14:anchorId="12A12245" wp14:editId="4914FEC0">
            <wp:extent cx="2223311" cy="1443038"/>
            <wp:effectExtent l="0" t="0" r="5715" b="5080"/>
            <wp:docPr id="279" name="Imagen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50332" cy="14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317C" w14:textId="5E820EBB" w:rsidR="00722742" w:rsidRDefault="00722742" w:rsidP="00722742">
      <w:pPr>
        <w:pStyle w:val="Descripcin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99" w:name="_Toc515505418"/>
      <w:r w:rsidR="00343A08">
        <w:rPr>
          <w:noProof/>
          <w:sz w:val="24"/>
          <w:szCs w:val="24"/>
          <w:lang w:val="eu-ES"/>
        </w:rPr>
        <w:t>72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 w:rsidR="005C6331">
        <w:t>hornitzailea</w:t>
      </w:r>
      <w:proofErr w:type="spellEnd"/>
      <w:r>
        <w:t xml:space="preserve"> </w:t>
      </w:r>
      <w:proofErr w:type="spellStart"/>
      <w:r>
        <w:t>gehitu</w:t>
      </w:r>
      <w:bookmarkEnd w:id="99"/>
      <w:proofErr w:type="spellEnd"/>
    </w:p>
    <w:p w14:paraId="11C22988" w14:textId="77777777" w:rsidR="005A777F" w:rsidRPr="00722742" w:rsidRDefault="005A777F" w:rsidP="00722742">
      <w:pPr>
        <w:spacing w:before="200" w:after="200"/>
        <w:jc w:val="center"/>
        <w:rPr>
          <w:sz w:val="12"/>
          <w:szCs w:val="12"/>
          <w:lang w:val="eu-ES"/>
        </w:rPr>
      </w:pPr>
    </w:p>
    <w:p w14:paraId="60C004D2" w14:textId="77777777" w:rsidR="00F60D72" w:rsidRPr="008A5238" w:rsidRDefault="00F60D72" w:rsidP="00F60D72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 w:rsidRPr="008A5238">
        <w:rPr>
          <w:sz w:val="24"/>
          <w:szCs w:val="24"/>
          <w:lang w:val="eu-ES"/>
        </w:rPr>
        <w:t xml:space="preserve">Menu nagusian </w:t>
      </w:r>
      <w:r>
        <w:rPr>
          <w:b/>
          <w:sz w:val="24"/>
          <w:szCs w:val="24"/>
          <w:lang w:val="eu-ES"/>
        </w:rPr>
        <w:t>ESKAERA</w:t>
      </w:r>
      <w:r w:rsidRPr="008A5238">
        <w:rPr>
          <w:b/>
          <w:sz w:val="24"/>
          <w:szCs w:val="24"/>
          <w:lang w:val="eu-ES"/>
        </w:rPr>
        <w:t xml:space="preserve"> </w:t>
      </w:r>
      <w:r w:rsidRPr="008A5238">
        <w:rPr>
          <w:sz w:val="24"/>
          <w:szCs w:val="24"/>
          <w:lang w:val="eu-ES"/>
        </w:rPr>
        <w:t xml:space="preserve">aukeratzen bada, </w:t>
      </w:r>
      <w:r>
        <w:rPr>
          <w:sz w:val="24"/>
          <w:szCs w:val="24"/>
          <w:lang w:val="eu-ES"/>
        </w:rPr>
        <w:t>eskaera</w:t>
      </w:r>
      <w:r w:rsidRPr="008A5238">
        <w:rPr>
          <w:sz w:val="24"/>
          <w:szCs w:val="24"/>
          <w:lang w:val="eu-ES"/>
        </w:rPr>
        <w:t xml:space="preserve"> kudeatzeko </w:t>
      </w:r>
      <w:r>
        <w:rPr>
          <w:sz w:val="24"/>
          <w:szCs w:val="24"/>
          <w:lang w:val="eu-ES"/>
        </w:rPr>
        <w:t>leiho</w:t>
      </w:r>
      <w:r w:rsidRPr="008A5238">
        <w:rPr>
          <w:sz w:val="24"/>
          <w:szCs w:val="24"/>
          <w:lang w:val="eu-ES"/>
        </w:rPr>
        <w:t xml:space="preserve"> bat agertuko da</w:t>
      </w:r>
      <w:r>
        <w:rPr>
          <w:sz w:val="24"/>
          <w:szCs w:val="24"/>
          <w:lang w:val="eu-ES"/>
        </w:rPr>
        <w:t>. Taulan, erregistratuta dauden eskaera guztiak agertuko dira eta hauetako lerro batean sakatzean, eskuineko eremuak beteko dira, lerro horretako datuekin.</w:t>
      </w:r>
    </w:p>
    <w:p w14:paraId="4185D1E4" w14:textId="3B754BF2" w:rsidR="00F60D72" w:rsidRDefault="00FA28F8" w:rsidP="00F60D72">
      <w:pPr>
        <w:keepNext/>
        <w:spacing w:before="200" w:after="120"/>
        <w:ind w:left="360"/>
        <w:jc w:val="center"/>
      </w:pPr>
      <w:r w:rsidRPr="00FA28F8">
        <w:drawing>
          <wp:inline distT="0" distB="0" distL="0" distR="0" wp14:anchorId="1DEF68AB" wp14:editId="1D9EF1BF">
            <wp:extent cx="4643438" cy="1688870"/>
            <wp:effectExtent l="0" t="0" r="5080" b="698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69217" cy="169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FD5B" w14:textId="5A03BF80" w:rsidR="00F60D72" w:rsidRDefault="00F60D72" w:rsidP="00F60D72">
      <w:pPr>
        <w:pStyle w:val="Descripcin"/>
        <w:ind w:left="36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00" w:name="_Toc515505419"/>
      <w:r w:rsidR="00343A08">
        <w:rPr>
          <w:noProof/>
          <w:sz w:val="24"/>
          <w:szCs w:val="24"/>
          <w:lang w:val="eu-ES"/>
        </w:rPr>
        <w:t>73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 w:rsidR="00F7415B">
        <w:t>eskaerak</w:t>
      </w:r>
      <w:proofErr w:type="spellEnd"/>
      <w:r>
        <w:t xml:space="preserve"> </w:t>
      </w:r>
      <w:proofErr w:type="spellStart"/>
      <w:r>
        <w:t>kudeatu</w:t>
      </w:r>
      <w:bookmarkEnd w:id="100"/>
      <w:proofErr w:type="spellEnd"/>
    </w:p>
    <w:p w14:paraId="23F16A9F" w14:textId="77777777" w:rsidR="00F60D72" w:rsidRPr="00280147" w:rsidRDefault="00F60D72" w:rsidP="00F60D72">
      <w:pPr>
        <w:spacing w:before="200" w:after="200"/>
        <w:jc w:val="center"/>
        <w:rPr>
          <w:sz w:val="12"/>
          <w:szCs w:val="12"/>
          <w:lang w:val="eu-ES"/>
        </w:rPr>
      </w:pPr>
    </w:p>
    <w:p w14:paraId="7F941213" w14:textId="77777777" w:rsidR="00F60D72" w:rsidRDefault="00F60D72" w:rsidP="00F60D72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Leiho honetan, botoi desberdinak daude.</w:t>
      </w:r>
    </w:p>
    <w:p w14:paraId="6E866B92" w14:textId="77777777" w:rsidR="00F60D72" w:rsidRPr="00C36E6D" w:rsidRDefault="00F60D72" w:rsidP="00F60D72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2B76FB">
        <w:rPr>
          <w:b/>
          <w:sz w:val="24"/>
          <w:szCs w:val="24"/>
          <w:lang w:val="eu-ES"/>
        </w:rPr>
        <w:t>Irten</w:t>
      </w:r>
      <w:r>
        <w:rPr>
          <w:sz w:val="24"/>
          <w:szCs w:val="24"/>
          <w:lang w:val="eu-ES"/>
        </w:rPr>
        <w:t xml:space="preserve"> sakatzen bada, leiho hau itxi eta aurrekora joango da.</w:t>
      </w:r>
    </w:p>
    <w:p w14:paraId="35D9A5DE" w14:textId="77777777" w:rsidR="00F60D72" w:rsidRDefault="00F60D72" w:rsidP="00F60D72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Ezabatu</w:t>
      </w:r>
      <w:r>
        <w:rPr>
          <w:sz w:val="24"/>
          <w:szCs w:val="24"/>
          <w:lang w:val="eu-ES"/>
        </w:rPr>
        <w:t xml:space="preserve"> sakatzen bada, aukeratutako lerro hori ezabatuko da (ez badago ezer aukeratuta, mezu bat agertuko da). Ezabatu ahal izateko, baieztatzeko mezu bat agertuko da.</w:t>
      </w:r>
    </w:p>
    <w:p w14:paraId="79BD09CA" w14:textId="77777777" w:rsidR="00F60D72" w:rsidRDefault="00F60D72" w:rsidP="00F60D72">
      <w:pPr>
        <w:keepNext/>
        <w:spacing w:before="200" w:after="120"/>
        <w:jc w:val="center"/>
      </w:pPr>
      <w:r w:rsidRPr="00C36E6D">
        <w:rPr>
          <w:noProof/>
          <w:sz w:val="24"/>
          <w:szCs w:val="24"/>
          <w:lang w:val="eu-ES"/>
        </w:rPr>
        <w:drawing>
          <wp:inline distT="0" distB="0" distL="0" distR="0" wp14:anchorId="27E213F7" wp14:editId="2724A39A">
            <wp:extent cx="1704442" cy="855191"/>
            <wp:effectExtent l="0" t="0" r="0" b="254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10546" cy="85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89E9" w14:textId="2B903AFB" w:rsidR="00F60D72" w:rsidRDefault="00F60D72" w:rsidP="00F60D7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01" w:name="_Toc515505420"/>
      <w:r w:rsidR="00343A08">
        <w:rPr>
          <w:noProof/>
          <w:sz w:val="24"/>
          <w:szCs w:val="24"/>
          <w:lang w:val="eu-ES"/>
        </w:rPr>
        <w:t>74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ezabatu</w:t>
      </w:r>
      <w:bookmarkEnd w:id="101"/>
      <w:proofErr w:type="spellEnd"/>
    </w:p>
    <w:p w14:paraId="42108F7A" w14:textId="77777777" w:rsidR="00F60D72" w:rsidRPr="002B76FB" w:rsidRDefault="00F60D72" w:rsidP="00F60D72">
      <w:pPr>
        <w:spacing w:before="200" w:after="200"/>
        <w:jc w:val="center"/>
        <w:rPr>
          <w:sz w:val="12"/>
          <w:szCs w:val="12"/>
          <w:lang w:val="eu-ES"/>
        </w:rPr>
      </w:pPr>
    </w:p>
    <w:p w14:paraId="105D2160" w14:textId="77777777" w:rsidR="00F60D72" w:rsidRDefault="00F60D72" w:rsidP="00F60D72">
      <w:pPr>
        <w:pStyle w:val="Prrafodelista"/>
        <w:numPr>
          <w:ilvl w:val="0"/>
          <w:numId w:val="31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lastRenderedPageBreak/>
        <w:t>Aldatu</w:t>
      </w:r>
      <w:r>
        <w:rPr>
          <w:sz w:val="24"/>
          <w:szCs w:val="24"/>
          <w:lang w:val="eu-ES"/>
        </w:rPr>
        <w:t xml:space="preserve"> sakatzen bada, aukeratutako lerro hori aldatzeko aukera ematen du (ez badago ezer aukeratuta, mezu bat agertuko da).</w:t>
      </w:r>
    </w:p>
    <w:p w14:paraId="5FD6227C" w14:textId="77777777" w:rsidR="00F60D72" w:rsidRDefault="00F60D72" w:rsidP="00F60D72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C36E6D">
        <w:rPr>
          <w:noProof/>
          <w:lang w:val="eu-ES"/>
        </w:rPr>
        <w:drawing>
          <wp:inline distT="0" distB="0" distL="0" distR="0" wp14:anchorId="43A51F9D" wp14:editId="30BAAD9E">
            <wp:extent cx="230037" cy="223647"/>
            <wp:effectExtent l="0" t="0" r="0" b="508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4616" cy="2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Aldaketa gordetzeko sakatu behar den botoia.</w:t>
      </w:r>
    </w:p>
    <w:p w14:paraId="34F5DB3F" w14:textId="77777777" w:rsidR="00F60D72" w:rsidRPr="00C36E6D" w:rsidRDefault="00F60D72" w:rsidP="00F60D72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C36E6D">
        <w:rPr>
          <w:noProof/>
          <w:sz w:val="24"/>
          <w:szCs w:val="24"/>
          <w:lang w:val="eu-ES"/>
        </w:rPr>
        <w:drawing>
          <wp:inline distT="0" distB="0" distL="0" distR="0" wp14:anchorId="04A3493D" wp14:editId="073D5D8A">
            <wp:extent cx="217256" cy="223647"/>
            <wp:effectExtent l="0" t="0" r="0" b="508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1844" cy="2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Aldaketa ezeztatzeko/ezabatzeko sakatu behar den botoia.</w:t>
      </w:r>
    </w:p>
    <w:p w14:paraId="56E8BE73" w14:textId="77777777" w:rsidR="00F60D72" w:rsidRDefault="00F60D72" w:rsidP="00F60D72">
      <w:pPr>
        <w:pStyle w:val="Prrafodelista"/>
        <w:numPr>
          <w:ilvl w:val="0"/>
          <w:numId w:val="31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Gehitu</w:t>
      </w:r>
      <w:r>
        <w:rPr>
          <w:sz w:val="24"/>
          <w:szCs w:val="24"/>
          <w:lang w:val="eu-ES"/>
        </w:rPr>
        <w:t xml:space="preserve"> sakatzen bada, </w:t>
      </w:r>
      <w:r w:rsidR="00F7415B">
        <w:rPr>
          <w:sz w:val="24"/>
          <w:szCs w:val="24"/>
          <w:lang w:val="eu-ES"/>
        </w:rPr>
        <w:t>eskaera</w:t>
      </w:r>
      <w:r>
        <w:rPr>
          <w:sz w:val="24"/>
          <w:szCs w:val="24"/>
          <w:lang w:val="eu-ES"/>
        </w:rPr>
        <w:t xml:space="preserve"> berri bat gehitzeko leihoa zabalduko da eta bertan, erabiltzaileak datuak idatzi eta gorde egingo dituen.</w:t>
      </w:r>
    </w:p>
    <w:p w14:paraId="39DF3551" w14:textId="74A46D70" w:rsidR="00F60D72" w:rsidRDefault="00744D18" w:rsidP="00F7415B">
      <w:pPr>
        <w:keepNext/>
        <w:spacing w:before="200" w:after="120"/>
        <w:ind w:left="708"/>
        <w:jc w:val="center"/>
      </w:pPr>
      <w:r w:rsidRPr="00744D18">
        <w:drawing>
          <wp:inline distT="0" distB="0" distL="0" distR="0" wp14:anchorId="63075AFF" wp14:editId="0CD34714">
            <wp:extent cx="2090737" cy="1488535"/>
            <wp:effectExtent l="0" t="0" r="5080" b="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113516" cy="150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41B6" w14:textId="1511DAD9" w:rsidR="00F60D72" w:rsidRDefault="00F60D72" w:rsidP="00F60D72">
      <w:pPr>
        <w:pStyle w:val="Descripcin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02" w:name="_Toc515505421"/>
      <w:r w:rsidR="00343A08">
        <w:rPr>
          <w:noProof/>
          <w:sz w:val="24"/>
          <w:szCs w:val="24"/>
          <w:lang w:val="eu-ES"/>
        </w:rPr>
        <w:t>75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 w:rsidR="00F7415B">
        <w:t>eskaera</w:t>
      </w:r>
      <w:proofErr w:type="spellEnd"/>
      <w:r>
        <w:t xml:space="preserve"> </w:t>
      </w:r>
      <w:proofErr w:type="spellStart"/>
      <w:r>
        <w:t>gehitu</w:t>
      </w:r>
      <w:bookmarkEnd w:id="102"/>
      <w:proofErr w:type="spellEnd"/>
    </w:p>
    <w:p w14:paraId="6E9EC26C" w14:textId="77777777" w:rsidR="00F60D72" w:rsidRPr="00722742" w:rsidRDefault="00F60D72" w:rsidP="00F60D72">
      <w:pPr>
        <w:spacing w:before="200" w:after="200"/>
        <w:jc w:val="center"/>
        <w:rPr>
          <w:sz w:val="12"/>
          <w:szCs w:val="12"/>
          <w:lang w:val="eu-ES"/>
        </w:rPr>
      </w:pPr>
    </w:p>
    <w:p w14:paraId="5B95AB3C" w14:textId="77777777" w:rsidR="00F7415B" w:rsidRPr="008A5238" w:rsidRDefault="00F7415B" w:rsidP="00F7415B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 w:rsidRPr="008A5238">
        <w:rPr>
          <w:sz w:val="24"/>
          <w:szCs w:val="24"/>
          <w:lang w:val="eu-ES"/>
        </w:rPr>
        <w:t xml:space="preserve">Menu nagusian </w:t>
      </w:r>
      <w:r>
        <w:rPr>
          <w:b/>
          <w:sz w:val="24"/>
          <w:szCs w:val="24"/>
          <w:lang w:val="eu-ES"/>
        </w:rPr>
        <w:t>PRODUKTUA</w:t>
      </w:r>
      <w:r w:rsidRPr="008A5238">
        <w:rPr>
          <w:b/>
          <w:sz w:val="24"/>
          <w:szCs w:val="24"/>
          <w:lang w:val="eu-ES"/>
        </w:rPr>
        <w:t xml:space="preserve"> </w:t>
      </w:r>
      <w:r w:rsidRPr="008A5238">
        <w:rPr>
          <w:sz w:val="24"/>
          <w:szCs w:val="24"/>
          <w:lang w:val="eu-ES"/>
        </w:rPr>
        <w:t xml:space="preserve">aukeratzen bada, </w:t>
      </w:r>
      <w:r>
        <w:rPr>
          <w:sz w:val="24"/>
          <w:szCs w:val="24"/>
          <w:lang w:val="eu-ES"/>
        </w:rPr>
        <w:t>produktuak</w:t>
      </w:r>
      <w:r w:rsidRPr="008A5238">
        <w:rPr>
          <w:sz w:val="24"/>
          <w:szCs w:val="24"/>
          <w:lang w:val="eu-ES"/>
        </w:rPr>
        <w:t xml:space="preserve"> kudeatzeko </w:t>
      </w:r>
      <w:r>
        <w:rPr>
          <w:sz w:val="24"/>
          <w:szCs w:val="24"/>
          <w:lang w:val="eu-ES"/>
        </w:rPr>
        <w:t>leiho</w:t>
      </w:r>
      <w:r w:rsidRPr="008A5238">
        <w:rPr>
          <w:sz w:val="24"/>
          <w:szCs w:val="24"/>
          <w:lang w:val="eu-ES"/>
        </w:rPr>
        <w:t xml:space="preserve"> bat agertuko da</w:t>
      </w:r>
      <w:r w:rsidR="002A4312">
        <w:rPr>
          <w:sz w:val="24"/>
          <w:szCs w:val="24"/>
          <w:lang w:val="eu-ES"/>
        </w:rPr>
        <w:t>, non hiru panel agertuko diren, produktu bakoitzarentzat bat (kamiseta, jertsea eta praka)</w:t>
      </w:r>
      <w:r>
        <w:rPr>
          <w:sz w:val="24"/>
          <w:szCs w:val="24"/>
          <w:lang w:val="eu-ES"/>
        </w:rPr>
        <w:t xml:space="preserve">. </w:t>
      </w:r>
      <w:r w:rsidR="002A4312">
        <w:rPr>
          <w:sz w:val="24"/>
          <w:szCs w:val="24"/>
          <w:lang w:val="eu-ES"/>
        </w:rPr>
        <w:t>Panel bakoitzeko t</w:t>
      </w:r>
      <w:r>
        <w:rPr>
          <w:sz w:val="24"/>
          <w:szCs w:val="24"/>
          <w:lang w:val="eu-ES"/>
        </w:rPr>
        <w:t xml:space="preserve">aulan, erregistratuta dauden </w:t>
      </w:r>
      <w:r w:rsidR="002A4312">
        <w:rPr>
          <w:sz w:val="24"/>
          <w:szCs w:val="24"/>
          <w:lang w:val="eu-ES"/>
        </w:rPr>
        <w:t>produktu</w:t>
      </w:r>
      <w:r>
        <w:rPr>
          <w:sz w:val="24"/>
          <w:szCs w:val="24"/>
          <w:lang w:val="eu-ES"/>
        </w:rPr>
        <w:t xml:space="preserve"> guztiak agertuko dira eta hauetako lerro batean sakatzean, eskuineko eremuak beteko dira, lerro horretako datuekin.</w:t>
      </w:r>
    </w:p>
    <w:p w14:paraId="17D6FC55" w14:textId="11A185AA" w:rsidR="00F7415B" w:rsidRDefault="00791E00" w:rsidP="00F7415B">
      <w:pPr>
        <w:keepNext/>
        <w:spacing w:before="200" w:after="120"/>
        <w:ind w:left="360"/>
        <w:jc w:val="center"/>
      </w:pPr>
      <w:r w:rsidRPr="00791E00">
        <w:drawing>
          <wp:inline distT="0" distB="0" distL="0" distR="0" wp14:anchorId="7C917670" wp14:editId="3EFFF61B">
            <wp:extent cx="4919662" cy="2885037"/>
            <wp:effectExtent l="0" t="0" r="0" b="0"/>
            <wp:docPr id="280" name="Imagen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24606" cy="28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130F" w14:textId="15CDD768" w:rsidR="00F7415B" w:rsidRDefault="00F7415B" w:rsidP="00F7415B">
      <w:pPr>
        <w:pStyle w:val="Descripcin"/>
        <w:ind w:left="36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03" w:name="_Toc515505422"/>
      <w:r w:rsidR="00343A08">
        <w:rPr>
          <w:noProof/>
          <w:sz w:val="24"/>
          <w:szCs w:val="24"/>
          <w:lang w:val="eu-ES"/>
        </w:rPr>
        <w:t>76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 w:rsidR="009D024E">
        <w:t>produktuak</w:t>
      </w:r>
      <w:proofErr w:type="spellEnd"/>
      <w:r>
        <w:t xml:space="preserve"> </w:t>
      </w:r>
      <w:proofErr w:type="spellStart"/>
      <w:r>
        <w:t>kudeatu</w:t>
      </w:r>
      <w:bookmarkEnd w:id="103"/>
      <w:proofErr w:type="spellEnd"/>
    </w:p>
    <w:p w14:paraId="3136F98C" w14:textId="77777777" w:rsidR="00F7415B" w:rsidRDefault="00F7415B" w:rsidP="00F7415B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Leiho honetan, botoi desberdinak daude.</w:t>
      </w:r>
    </w:p>
    <w:p w14:paraId="25103432" w14:textId="77777777" w:rsidR="00F7415B" w:rsidRPr="00C36E6D" w:rsidRDefault="00F7415B" w:rsidP="00F7415B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2B76FB">
        <w:rPr>
          <w:b/>
          <w:sz w:val="24"/>
          <w:szCs w:val="24"/>
          <w:lang w:val="eu-ES"/>
        </w:rPr>
        <w:t>Irten</w:t>
      </w:r>
      <w:r>
        <w:rPr>
          <w:sz w:val="24"/>
          <w:szCs w:val="24"/>
          <w:lang w:val="eu-ES"/>
        </w:rPr>
        <w:t xml:space="preserve"> sakatzen bada, leiho hau itxi eta aurrekora joango da.</w:t>
      </w:r>
    </w:p>
    <w:p w14:paraId="79AF2ED0" w14:textId="77777777" w:rsidR="00F7415B" w:rsidRDefault="00F7415B" w:rsidP="00F7415B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Ezabatu</w:t>
      </w:r>
      <w:r>
        <w:rPr>
          <w:sz w:val="24"/>
          <w:szCs w:val="24"/>
          <w:lang w:val="eu-ES"/>
        </w:rPr>
        <w:t xml:space="preserve"> sakatzen bada, aukeratutako lerro hori ezabatuko da (ez badago ezer aukeratuta, mezu bat agertuko da). Ezabatu ahal izateko, baieztatzeko mezu bat agertuko da.</w:t>
      </w:r>
    </w:p>
    <w:p w14:paraId="50A3DACC" w14:textId="77777777" w:rsidR="00F7415B" w:rsidRDefault="00F7415B" w:rsidP="00F7415B">
      <w:pPr>
        <w:keepNext/>
        <w:spacing w:before="200" w:after="120"/>
        <w:jc w:val="center"/>
      </w:pPr>
      <w:r w:rsidRPr="00C36E6D">
        <w:rPr>
          <w:noProof/>
          <w:sz w:val="24"/>
          <w:szCs w:val="24"/>
          <w:lang w:val="eu-ES"/>
        </w:rPr>
        <w:drawing>
          <wp:inline distT="0" distB="0" distL="0" distR="0" wp14:anchorId="5FC78EC8" wp14:editId="05BD8605">
            <wp:extent cx="1704442" cy="855191"/>
            <wp:effectExtent l="0" t="0" r="0" b="254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10546" cy="85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9A0E" w14:textId="67BEA596" w:rsidR="00F7415B" w:rsidRDefault="00F7415B" w:rsidP="00F7415B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04" w:name="_Toc515505423"/>
      <w:r w:rsidR="00343A08">
        <w:rPr>
          <w:noProof/>
          <w:sz w:val="24"/>
          <w:szCs w:val="24"/>
          <w:lang w:val="eu-ES"/>
        </w:rPr>
        <w:t>77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ezabatu</w:t>
      </w:r>
      <w:bookmarkEnd w:id="104"/>
      <w:proofErr w:type="spellEnd"/>
    </w:p>
    <w:p w14:paraId="59DBCBAC" w14:textId="77777777" w:rsidR="00F7415B" w:rsidRPr="002B76FB" w:rsidRDefault="00F7415B" w:rsidP="00F7415B">
      <w:pPr>
        <w:spacing w:before="200" w:after="200"/>
        <w:jc w:val="center"/>
        <w:rPr>
          <w:sz w:val="12"/>
          <w:szCs w:val="12"/>
          <w:lang w:val="eu-ES"/>
        </w:rPr>
      </w:pPr>
    </w:p>
    <w:p w14:paraId="6021755A" w14:textId="77777777" w:rsidR="00F7415B" w:rsidRDefault="00F7415B" w:rsidP="00F7415B">
      <w:pPr>
        <w:pStyle w:val="Prrafodelista"/>
        <w:numPr>
          <w:ilvl w:val="0"/>
          <w:numId w:val="31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Aldatu</w:t>
      </w:r>
      <w:r>
        <w:rPr>
          <w:sz w:val="24"/>
          <w:szCs w:val="24"/>
          <w:lang w:val="eu-ES"/>
        </w:rPr>
        <w:t xml:space="preserve"> sakatzen bada, aukeratutako lerro hori aldatzeko aukera ematen du (ez badago ezer aukeratuta, mezu bat agertuko da).</w:t>
      </w:r>
    </w:p>
    <w:p w14:paraId="7E9FDECD" w14:textId="77777777" w:rsidR="00F7415B" w:rsidRDefault="00F7415B" w:rsidP="00F7415B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C36E6D">
        <w:rPr>
          <w:noProof/>
          <w:lang w:val="eu-ES"/>
        </w:rPr>
        <w:drawing>
          <wp:inline distT="0" distB="0" distL="0" distR="0" wp14:anchorId="52CB2EDA" wp14:editId="57D15482">
            <wp:extent cx="230037" cy="223647"/>
            <wp:effectExtent l="0" t="0" r="0" b="508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4616" cy="2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Aldaketa gordetzeko sakatu behar den botoia.</w:t>
      </w:r>
    </w:p>
    <w:p w14:paraId="563347E5" w14:textId="77777777" w:rsidR="00F7415B" w:rsidRPr="00C36E6D" w:rsidRDefault="00F7415B" w:rsidP="00F7415B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C36E6D">
        <w:rPr>
          <w:noProof/>
          <w:sz w:val="24"/>
          <w:szCs w:val="24"/>
          <w:lang w:val="eu-ES"/>
        </w:rPr>
        <w:drawing>
          <wp:inline distT="0" distB="0" distL="0" distR="0" wp14:anchorId="14A3EDF9" wp14:editId="6FED2EC3">
            <wp:extent cx="217256" cy="223647"/>
            <wp:effectExtent l="0" t="0" r="0" b="508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1844" cy="2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Aldaketa ezeztatzeko/ezabatzeko sakatu behar den botoia.</w:t>
      </w:r>
    </w:p>
    <w:p w14:paraId="085A0BEA" w14:textId="77777777" w:rsidR="00F7415B" w:rsidRDefault="00F7415B" w:rsidP="00F7415B">
      <w:pPr>
        <w:pStyle w:val="Prrafodelista"/>
        <w:numPr>
          <w:ilvl w:val="0"/>
          <w:numId w:val="31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Gehitu</w:t>
      </w:r>
      <w:r>
        <w:rPr>
          <w:sz w:val="24"/>
          <w:szCs w:val="24"/>
          <w:lang w:val="eu-ES"/>
        </w:rPr>
        <w:t xml:space="preserve"> sakatzen bada, eskaera berri bat gehitzeko leihoa zabalduko da eta bertan, erabiltzaileak datuak idatzi eta gorde egingo dituen.</w:t>
      </w:r>
    </w:p>
    <w:p w14:paraId="0187BCD2" w14:textId="31E48DB1" w:rsidR="00F7415B" w:rsidRDefault="00791E00" w:rsidP="00F7415B">
      <w:pPr>
        <w:keepNext/>
        <w:spacing w:before="200" w:after="120"/>
        <w:ind w:left="708"/>
        <w:jc w:val="center"/>
      </w:pPr>
      <w:r w:rsidRPr="00791E00">
        <w:drawing>
          <wp:inline distT="0" distB="0" distL="0" distR="0" wp14:anchorId="281C8536" wp14:editId="7BD0E3E7">
            <wp:extent cx="2084941" cy="2447925"/>
            <wp:effectExtent l="0" t="0" r="0" b="0"/>
            <wp:docPr id="281" name="Imagen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06336" cy="24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693A" w14:textId="2F9DF4F3" w:rsidR="00F7415B" w:rsidRDefault="00F7415B" w:rsidP="00F7415B">
      <w:pPr>
        <w:pStyle w:val="Descripcin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05" w:name="_Toc515505424"/>
      <w:r w:rsidR="00343A08">
        <w:rPr>
          <w:noProof/>
          <w:sz w:val="24"/>
          <w:szCs w:val="24"/>
          <w:lang w:val="eu-ES"/>
        </w:rPr>
        <w:t>78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 w:rsidR="009D024E">
        <w:t>kamiseta</w:t>
      </w:r>
      <w:proofErr w:type="spellEnd"/>
      <w:r>
        <w:t xml:space="preserve"> </w:t>
      </w:r>
      <w:proofErr w:type="spellStart"/>
      <w:r>
        <w:t>gehitu</w:t>
      </w:r>
      <w:bookmarkEnd w:id="105"/>
      <w:proofErr w:type="spellEnd"/>
    </w:p>
    <w:p w14:paraId="33C8C4F7" w14:textId="77777777" w:rsidR="00F7415B" w:rsidRPr="00722742" w:rsidRDefault="00F7415B" w:rsidP="00F7415B">
      <w:pPr>
        <w:spacing w:before="200" w:after="200"/>
        <w:jc w:val="center"/>
        <w:rPr>
          <w:sz w:val="12"/>
          <w:szCs w:val="12"/>
          <w:lang w:val="eu-ES"/>
        </w:rPr>
      </w:pPr>
    </w:p>
    <w:p w14:paraId="38391671" w14:textId="77777777" w:rsidR="00F7415B" w:rsidRDefault="00E90D84" w:rsidP="00E90D84">
      <w:pPr>
        <w:pStyle w:val="Prrafodelista"/>
        <w:spacing w:before="200" w:after="200"/>
        <w:ind w:left="1416"/>
        <w:jc w:val="both"/>
        <w:rPr>
          <w:sz w:val="24"/>
          <w:szCs w:val="24"/>
          <w:lang w:val="eu-ES"/>
        </w:rPr>
      </w:pPr>
      <w:r w:rsidRPr="00E90D84">
        <w:rPr>
          <w:b/>
          <w:sz w:val="24"/>
          <w:szCs w:val="24"/>
          <w:lang w:val="eu-ES"/>
        </w:rPr>
        <w:t xml:space="preserve">OHARRA: </w:t>
      </w:r>
      <w:r w:rsidR="009D024E">
        <w:rPr>
          <w:sz w:val="24"/>
          <w:szCs w:val="24"/>
          <w:lang w:val="eu-ES"/>
        </w:rPr>
        <w:t>Jertsea eta Prakak kudeatzeko, modu berdinean izango litzateke.</w:t>
      </w:r>
    </w:p>
    <w:p w14:paraId="126B0567" w14:textId="77777777" w:rsidR="00E90D84" w:rsidRPr="008A5238" w:rsidRDefault="00E90D84" w:rsidP="00E90D84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 w:rsidRPr="008A5238">
        <w:rPr>
          <w:sz w:val="24"/>
          <w:szCs w:val="24"/>
          <w:lang w:val="eu-ES"/>
        </w:rPr>
        <w:lastRenderedPageBreak/>
        <w:t xml:space="preserve">Menu nagusian </w:t>
      </w:r>
      <w:r>
        <w:rPr>
          <w:b/>
          <w:sz w:val="24"/>
          <w:szCs w:val="24"/>
          <w:lang w:val="eu-ES"/>
        </w:rPr>
        <w:t>INBENTARIOA</w:t>
      </w:r>
      <w:r w:rsidRPr="008A5238">
        <w:rPr>
          <w:b/>
          <w:sz w:val="24"/>
          <w:szCs w:val="24"/>
          <w:lang w:val="eu-ES"/>
        </w:rPr>
        <w:t xml:space="preserve"> </w:t>
      </w:r>
      <w:r w:rsidRPr="008A5238">
        <w:rPr>
          <w:sz w:val="24"/>
          <w:szCs w:val="24"/>
          <w:lang w:val="eu-ES"/>
        </w:rPr>
        <w:t xml:space="preserve">aukeratzen bada, </w:t>
      </w:r>
      <w:r>
        <w:rPr>
          <w:sz w:val="24"/>
          <w:szCs w:val="24"/>
          <w:lang w:val="eu-ES"/>
        </w:rPr>
        <w:t>produktu guztien inbentarioa agertuko den</w:t>
      </w:r>
      <w:r w:rsidRPr="008A5238">
        <w:rPr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leiho</w:t>
      </w:r>
      <w:r w:rsidRPr="008A5238">
        <w:rPr>
          <w:sz w:val="24"/>
          <w:szCs w:val="24"/>
          <w:lang w:val="eu-ES"/>
        </w:rPr>
        <w:t xml:space="preserve"> bat agertuko da</w:t>
      </w:r>
      <w:r>
        <w:rPr>
          <w:sz w:val="24"/>
          <w:szCs w:val="24"/>
          <w:lang w:val="eu-ES"/>
        </w:rPr>
        <w:t>, hiru taula desberdinetan banatuta (kamiseta, jertsea eta praka). Taula bakoitzean, erregistratuta dauden produktu guztiak agertuko dira.</w:t>
      </w:r>
    </w:p>
    <w:p w14:paraId="2EBB00A2" w14:textId="2368DC41" w:rsidR="00E90D84" w:rsidRDefault="00791E00" w:rsidP="00E90D84">
      <w:pPr>
        <w:keepNext/>
        <w:spacing w:before="200" w:after="120"/>
        <w:ind w:left="360"/>
        <w:jc w:val="center"/>
      </w:pPr>
      <w:r w:rsidRPr="00791E00">
        <w:drawing>
          <wp:inline distT="0" distB="0" distL="0" distR="0" wp14:anchorId="08D6633D" wp14:editId="0CAF8BBC">
            <wp:extent cx="5400040" cy="4331970"/>
            <wp:effectExtent l="0" t="0" r="0" b="0"/>
            <wp:docPr id="282" name="Imagen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1F61" w14:textId="522C4DAB" w:rsidR="00E90D84" w:rsidRDefault="00E90D84" w:rsidP="00E90D84">
      <w:pPr>
        <w:pStyle w:val="Descripcin"/>
        <w:ind w:left="36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06" w:name="_Toc515505425"/>
      <w:r w:rsidR="00343A08">
        <w:rPr>
          <w:noProof/>
          <w:sz w:val="24"/>
          <w:szCs w:val="24"/>
          <w:lang w:val="eu-ES"/>
        </w:rPr>
        <w:t>79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inbentarioa</w:t>
      </w:r>
      <w:bookmarkEnd w:id="106"/>
      <w:proofErr w:type="spellEnd"/>
    </w:p>
    <w:p w14:paraId="3A04AA3D" w14:textId="77777777" w:rsidR="00E90D84" w:rsidRDefault="00E90D84" w:rsidP="00E90D84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Leiho honetan, botoi desberdinak daude.</w:t>
      </w:r>
    </w:p>
    <w:p w14:paraId="6003A7CC" w14:textId="77777777" w:rsidR="00E90D84" w:rsidRPr="00C36E6D" w:rsidRDefault="00E90D84" w:rsidP="00E90D84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2B76FB">
        <w:rPr>
          <w:b/>
          <w:sz w:val="24"/>
          <w:szCs w:val="24"/>
          <w:lang w:val="eu-ES"/>
        </w:rPr>
        <w:t>Irten</w:t>
      </w:r>
      <w:r>
        <w:rPr>
          <w:sz w:val="24"/>
          <w:szCs w:val="24"/>
          <w:lang w:val="eu-ES"/>
        </w:rPr>
        <w:t xml:space="preserve"> sakatzen bada, leiho hau itxi eta aurrekora joango da.</w:t>
      </w:r>
    </w:p>
    <w:p w14:paraId="07491B73" w14:textId="77777777" w:rsidR="00C25A74" w:rsidRDefault="00C25A74">
      <w:pPr>
        <w:rPr>
          <w:sz w:val="12"/>
          <w:szCs w:val="12"/>
          <w:lang w:val="eu-ES"/>
        </w:rPr>
      </w:pPr>
      <w:r>
        <w:rPr>
          <w:sz w:val="12"/>
          <w:szCs w:val="12"/>
          <w:lang w:val="eu-ES"/>
        </w:rPr>
        <w:br w:type="page"/>
      </w:r>
    </w:p>
    <w:p w14:paraId="1AAEB231" w14:textId="77777777" w:rsidR="00C25A74" w:rsidRPr="008A5238" w:rsidRDefault="00C25A74" w:rsidP="00C25A74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 w:rsidRPr="008A5238">
        <w:rPr>
          <w:sz w:val="24"/>
          <w:szCs w:val="24"/>
          <w:lang w:val="eu-ES"/>
        </w:rPr>
        <w:lastRenderedPageBreak/>
        <w:t xml:space="preserve">Menu nagusian </w:t>
      </w:r>
      <w:r>
        <w:rPr>
          <w:b/>
          <w:sz w:val="24"/>
          <w:szCs w:val="24"/>
          <w:lang w:val="eu-ES"/>
        </w:rPr>
        <w:t>ESKATZEKOAK</w:t>
      </w:r>
      <w:r w:rsidRPr="008A5238">
        <w:rPr>
          <w:b/>
          <w:sz w:val="24"/>
          <w:szCs w:val="24"/>
          <w:lang w:val="eu-ES"/>
        </w:rPr>
        <w:t xml:space="preserve"> </w:t>
      </w:r>
      <w:r w:rsidRPr="008A5238">
        <w:rPr>
          <w:sz w:val="24"/>
          <w:szCs w:val="24"/>
          <w:lang w:val="eu-ES"/>
        </w:rPr>
        <w:t xml:space="preserve">aukeratzen bada, </w:t>
      </w:r>
      <w:r>
        <w:rPr>
          <w:sz w:val="24"/>
          <w:szCs w:val="24"/>
          <w:lang w:val="eu-ES"/>
        </w:rPr>
        <w:t>eskatzeko produktuen zerrenda bat agertuko den</w:t>
      </w:r>
      <w:r w:rsidRPr="008A5238">
        <w:rPr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leiho</w:t>
      </w:r>
      <w:r w:rsidRPr="008A5238">
        <w:rPr>
          <w:sz w:val="24"/>
          <w:szCs w:val="24"/>
          <w:lang w:val="eu-ES"/>
        </w:rPr>
        <w:t xml:space="preserve"> bat agertuko da</w:t>
      </w:r>
      <w:r>
        <w:rPr>
          <w:sz w:val="24"/>
          <w:szCs w:val="24"/>
          <w:lang w:val="eu-ES"/>
        </w:rPr>
        <w:t>, hiru taula desberdinetan banatuta (kamiseta, jertsea eta praka). Taula bakoitzean, erregistratuta dauden produktu guztiak agertuko dira, non stock-</w:t>
      </w:r>
      <w:proofErr w:type="spellStart"/>
      <w:r>
        <w:rPr>
          <w:sz w:val="24"/>
          <w:szCs w:val="24"/>
          <w:lang w:val="eu-ES"/>
        </w:rPr>
        <w:t>ean</w:t>
      </w:r>
      <w:proofErr w:type="spellEnd"/>
      <w:r>
        <w:rPr>
          <w:sz w:val="24"/>
          <w:szCs w:val="24"/>
          <w:lang w:val="eu-ES"/>
        </w:rPr>
        <w:t xml:space="preserve"> dauden kantitatea 5 baino gutxiago den.</w:t>
      </w:r>
    </w:p>
    <w:p w14:paraId="3AF6CA1B" w14:textId="12F2BD4D" w:rsidR="00C25A74" w:rsidRDefault="00343A08" w:rsidP="00C25A74">
      <w:pPr>
        <w:keepNext/>
        <w:spacing w:before="200" w:after="120"/>
        <w:ind w:left="360"/>
        <w:jc w:val="center"/>
      </w:pPr>
      <w:r w:rsidRPr="00343A08">
        <w:drawing>
          <wp:inline distT="0" distB="0" distL="0" distR="0" wp14:anchorId="0554EB79" wp14:editId="6683FD90">
            <wp:extent cx="4525508" cy="3647440"/>
            <wp:effectExtent l="0" t="0" r="8890" b="0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31182" cy="36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5284" w14:textId="49E44E8D" w:rsidR="00C25A74" w:rsidRDefault="00C25A74" w:rsidP="00C25A74">
      <w:pPr>
        <w:pStyle w:val="Descripcin"/>
        <w:ind w:left="36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07" w:name="_Toc515505426"/>
      <w:r w:rsidR="00343A08">
        <w:rPr>
          <w:noProof/>
          <w:sz w:val="24"/>
          <w:szCs w:val="24"/>
          <w:lang w:val="eu-ES"/>
        </w:rPr>
        <w:t>80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inbentarioa</w:t>
      </w:r>
      <w:bookmarkEnd w:id="107"/>
      <w:proofErr w:type="spellEnd"/>
    </w:p>
    <w:p w14:paraId="28CE4A3A" w14:textId="77777777" w:rsidR="00C25A74" w:rsidRDefault="00C25A74" w:rsidP="00C25A74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Leiho honetan, botoi desberdinak daude.</w:t>
      </w:r>
    </w:p>
    <w:p w14:paraId="0D02565C" w14:textId="77777777" w:rsidR="00C25A74" w:rsidRPr="00C36E6D" w:rsidRDefault="00C25A74" w:rsidP="00C25A74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2B76FB">
        <w:rPr>
          <w:b/>
          <w:sz w:val="24"/>
          <w:szCs w:val="24"/>
          <w:lang w:val="eu-ES"/>
        </w:rPr>
        <w:t>Irten</w:t>
      </w:r>
      <w:r>
        <w:rPr>
          <w:sz w:val="24"/>
          <w:szCs w:val="24"/>
          <w:lang w:val="eu-ES"/>
        </w:rPr>
        <w:t xml:space="preserve"> sakatzen bada, leiho hau itxi eta aurrekora joango da.</w:t>
      </w:r>
    </w:p>
    <w:p w14:paraId="2DB7BF3F" w14:textId="77777777" w:rsidR="00C25A74" w:rsidRDefault="00C25A74">
      <w:pPr>
        <w:rPr>
          <w:sz w:val="12"/>
          <w:szCs w:val="12"/>
          <w:lang w:val="eu-ES"/>
        </w:rPr>
      </w:pPr>
      <w:r>
        <w:rPr>
          <w:sz w:val="12"/>
          <w:szCs w:val="12"/>
          <w:lang w:val="eu-ES"/>
        </w:rPr>
        <w:br w:type="page"/>
      </w:r>
    </w:p>
    <w:p w14:paraId="7D3093B9" w14:textId="77777777" w:rsidR="00C25A74" w:rsidRPr="008A5238" w:rsidRDefault="00C25A74" w:rsidP="00C25A74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 w:rsidRPr="008A5238">
        <w:rPr>
          <w:sz w:val="24"/>
          <w:szCs w:val="24"/>
          <w:lang w:val="eu-ES"/>
        </w:rPr>
        <w:lastRenderedPageBreak/>
        <w:t xml:space="preserve">Menu nagusian </w:t>
      </w:r>
      <w:r>
        <w:rPr>
          <w:b/>
          <w:sz w:val="24"/>
          <w:szCs w:val="24"/>
          <w:lang w:val="eu-ES"/>
        </w:rPr>
        <w:t>KONTSULTA</w:t>
      </w:r>
      <w:r w:rsidRPr="008A5238">
        <w:rPr>
          <w:b/>
          <w:sz w:val="24"/>
          <w:szCs w:val="24"/>
          <w:lang w:val="eu-ES"/>
        </w:rPr>
        <w:t xml:space="preserve"> </w:t>
      </w:r>
      <w:r w:rsidRPr="008A5238">
        <w:rPr>
          <w:sz w:val="24"/>
          <w:szCs w:val="24"/>
          <w:lang w:val="eu-ES"/>
        </w:rPr>
        <w:t xml:space="preserve">aukeratzen bada, </w:t>
      </w:r>
      <w:r>
        <w:rPr>
          <w:sz w:val="24"/>
          <w:szCs w:val="24"/>
          <w:lang w:val="eu-ES"/>
        </w:rPr>
        <w:t>kontsultatu nahi den produktua erregistratuta baldin badago, taulan agertuko da. Ez badago erregistratuta berriz, mezu bat agertuko da.</w:t>
      </w:r>
    </w:p>
    <w:p w14:paraId="4BA0171E" w14:textId="4BD272F5" w:rsidR="00C25A74" w:rsidRDefault="00343A08" w:rsidP="00C25A74">
      <w:pPr>
        <w:keepNext/>
        <w:spacing w:before="200" w:after="120"/>
        <w:ind w:left="360"/>
        <w:jc w:val="center"/>
      </w:pPr>
      <w:r w:rsidRPr="00343A08">
        <w:drawing>
          <wp:inline distT="0" distB="0" distL="0" distR="0" wp14:anchorId="6390EE41" wp14:editId="6C5369D8">
            <wp:extent cx="3913523" cy="2557780"/>
            <wp:effectExtent l="0" t="0" r="0" b="0"/>
            <wp:docPr id="284" name="Imagen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24940" cy="256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BDED" w14:textId="7F655D42" w:rsidR="00C25A74" w:rsidRDefault="00C25A74" w:rsidP="00C25A74">
      <w:pPr>
        <w:pStyle w:val="Descripcin"/>
        <w:ind w:left="36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08" w:name="_Toc515505427"/>
      <w:r w:rsidR="002240A3">
        <w:rPr>
          <w:noProof/>
          <w:sz w:val="24"/>
          <w:szCs w:val="24"/>
          <w:lang w:val="eu-ES"/>
        </w:rPr>
        <w:t>81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kontsulta</w:t>
      </w:r>
      <w:bookmarkEnd w:id="108"/>
      <w:proofErr w:type="spellEnd"/>
    </w:p>
    <w:p w14:paraId="3FBA19BE" w14:textId="77777777" w:rsidR="00C25A74" w:rsidRDefault="00C25A74" w:rsidP="00C25A74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Leiho honetan, botoi desberdinak daude.</w:t>
      </w:r>
    </w:p>
    <w:p w14:paraId="617A7666" w14:textId="77777777" w:rsidR="00C25A74" w:rsidRPr="00C36E6D" w:rsidRDefault="00C25A74" w:rsidP="00C25A74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2B76FB">
        <w:rPr>
          <w:b/>
          <w:sz w:val="24"/>
          <w:szCs w:val="24"/>
          <w:lang w:val="eu-ES"/>
        </w:rPr>
        <w:t>Irten</w:t>
      </w:r>
      <w:r>
        <w:rPr>
          <w:sz w:val="24"/>
          <w:szCs w:val="24"/>
          <w:lang w:val="eu-ES"/>
        </w:rPr>
        <w:t xml:space="preserve"> sakatzen bada, leiho hau itxi eta aurrekora joango da.</w:t>
      </w:r>
    </w:p>
    <w:p w14:paraId="321D01DE" w14:textId="7C65BD14" w:rsidR="00C25A74" w:rsidRPr="008A5238" w:rsidRDefault="00C25A74" w:rsidP="00C25A74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 w:rsidRPr="008A5238">
        <w:rPr>
          <w:sz w:val="24"/>
          <w:szCs w:val="24"/>
          <w:lang w:val="eu-ES"/>
        </w:rPr>
        <w:t xml:space="preserve">Menu nagusian </w:t>
      </w:r>
      <w:r>
        <w:rPr>
          <w:b/>
          <w:sz w:val="24"/>
          <w:szCs w:val="24"/>
          <w:lang w:val="eu-ES"/>
        </w:rPr>
        <w:t>SALMENTA</w:t>
      </w:r>
      <w:r w:rsidRPr="008A5238">
        <w:rPr>
          <w:b/>
          <w:sz w:val="24"/>
          <w:szCs w:val="24"/>
          <w:lang w:val="eu-ES"/>
        </w:rPr>
        <w:t xml:space="preserve"> </w:t>
      </w:r>
      <w:r w:rsidRPr="008A5238">
        <w:rPr>
          <w:sz w:val="24"/>
          <w:szCs w:val="24"/>
          <w:lang w:val="eu-ES"/>
        </w:rPr>
        <w:t xml:space="preserve">aukeratzen bada, </w:t>
      </w:r>
      <w:r>
        <w:rPr>
          <w:sz w:val="24"/>
          <w:szCs w:val="24"/>
          <w:lang w:val="eu-ES"/>
        </w:rPr>
        <w:t>saldu nahi den produktua erregistratuta baldin badago, taulan agertuko da eta saldu egingo da. Ez badago erregistratuta berriz, mezu bat agertuko da.</w:t>
      </w:r>
      <w:r w:rsidR="002240A3">
        <w:rPr>
          <w:sz w:val="24"/>
          <w:szCs w:val="24"/>
          <w:lang w:val="eu-ES"/>
        </w:rPr>
        <w:t xml:space="preserve"> Produktua saltzen denean, stock kantitatea murriztuko da.</w:t>
      </w:r>
    </w:p>
    <w:p w14:paraId="1DDD812F" w14:textId="4ED49E88" w:rsidR="00C25A74" w:rsidRDefault="002240A3" w:rsidP="00C25A74">
      <w:pPr>
        <w:keepNext/>
        <w:spacing w:before="200" w:after="120"/>
        <w:ind w:left="360"/>
        <w:jc w:val="center"/>
      </w:pPr>
      <w:r w:rsidRPr="002240A3">
        <w:drawing>
          <wp:inline distT="0" distB="0" distL="0" distR="0" wp14:anchorId="4DD2B9BF" wp14:editId="7ADB4D12">
            <wp:extent cx="4002424" cy="2495867"/>
            <wp:effectExtent l="0" t="0" r="0" b="0"/>
            <wp:docPr id="285" name="Imagen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21113" cy="250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B241" w14:textId="5A2F40B1" w:rsidR="00C25A74" w:rsidRDefault="00C25A74" w:rsidP="00C25A74">
      <w:pPr>
        <w:pStyle w:val="Descripcin"/>
        <w:ind w:left="36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09" w:name="_Toc515505428"/>
      <w:r w:rsidR="002240A3">
        <w:rPr>
          <w:noProof/>
          <w:sz w:val="24"/>
          <w:szCs w:val="24"/>
          <w:lang w:val="eu-ES"/>
        </w:rPr>
        <w:t>82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Aplikazioa</w:t>
      </w:r>
      <w:proofErr w:type="spellEnd"/>
      <w:r>
        <w:t xml:space="preserve"> – </w:t>
      </w:r>
      <w:proofErr w:type="spellStart"/>
      <w:r>
        <w:t>salmenta</w:t>
      </w:r>
      <w:bookmarkEnd w:id="109"/>
      <w:proofErr w:type="spellEnd"/>
    </w:p>
    <w:p w14:paraId="1D103AB6" w14:textId="77777777" w:rsidR="00C25A74" w:rsidRDefault="00C25A74" w:rsidP="00C25A74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Leiho honetan, botoi desberdinak daude.</w:t>
      </w:r>
    </w:p>
    <w:p w14:paraId="12A91C74" w14:textId="77777777" w:rsidR="00C25A74" w:rsidRPr="00C25A74" w:rsidRDefault="00C25A74" w:rsidP="00C25A74">
      <w:pPr>
        <w:pStyle w:val="Prrafodelista"/>
        <w:numPr>
          <w:ilvl w:val="0"/>
          <w:numId w:val="31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2B76FB">
        <w:rPr>
          <w:b/>
          <w:sz w:val="24"/>
          <w:szCs w:val="24"/>
          <w:lang w:val="eu-ES"/>
        </w:rPr>
        <w:t>Irten</w:t>
      </w:r>
      <w:r>
        <w:rPr>
          <w:sz w:val="24"/>
          <w:szCs w:val="24"/>
          <w:lang w:val="eu-ES"/>
        </w:rPr>
        <w:t xml:space="preserve"> sakatzen bada, leiho hau itxi eta aurrekora joango da.</w:t>
      </w:r>
    </w:p>
    <w:sectPr w:rsidR="00C25A74" w:rsidRPr="00C25A74" w:rsidSect="00C110EE">
      <w:headerReference w:type="first" r:id="rId113"/>
      <w:footerReference w:type="first" r:id="rId11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5763C3" w14:textId="77777777" w:rsidR="000C56F5" w:rsidRDefault="000C56F5" w:rsidP="003A78DD">
      <w:pPr>
        <w:spacing w:after="0" w:line="240" w:lineRule="auto"/>
      </w:pPr>
      <w:r>
        <w:separator/>
      </w:r>
    </w:p>
  </w:endnote>
  <w:endnote w:type="continuationSeparator" w:id="0">
    <w:p w14:paraId="326D1743" w14:textId="77777777" w:rsidR="000C56F5" w:rsidRDefault="000C56F5" w:rsidP="003A7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E6707A" w14:textId="77777777" w:rsidR="000C56F5" w:rsidRDefault="000C56F5">
    <w:pPr>
      <w:pStyle w:val="Piedepgina"/>
    </w:pPr>
    <w:r>
      <w:rPr>
        <w:noProof/>
        <w:color w:val="808080" w:themeColor="background1" w:themeShade="80"/>
        <w:lang w:eastAsia="es-ES"/>
      </w:rPr>
      <mc:AlternateContent>
        <mc:Choice Requires="wpg">
          <w:drawing>
            <wp:anchor distT="0" distB="0" distL="0" distR="0" simplePos="0" relativeHeight="251662848" behindDoc="0" locked="0" layoutInCell="1" allowOverlap="1" wp14:anchorId="75C03CC7" wp14:editId="6AE88BD6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3" name="Rectángulo 33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Cuadro de texto 34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C9D33" w14:textId="77777777" w:rsidR="000C56F5" w:rsidRDefault="000C56F5" w:rsidP="00D963D8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1º DAM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IES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Uni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Eibar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-Ermua BHI</w:t>
                            </w:r>
                          </w:p>
                          <w:p w14:paraId="7E776D37" w14:textId="77777777" w:rsidR="000C56F5" w:rsidRDefault="000C56F5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14:paraId="46A5BFF4" w14:textId="77777777" w:rsidR="000C56F5" w:rsidRDefault="000C56F5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proofErr w:type="spellStart"/>
                            <w:r>
                              <w:rPr>
                                <w:color w:val="808080" w:themeColor="background1" w:themeShade="80"/>
                              </w:rPr>
                              <w:t>Ies</w:t>
                            </w:r>
                            <w:proofErr w:type="spellEnd"/>
                            <w:r>
                              <w:rPr>
                                <w:color w:val="808080" w:themeColor="background1" w:themeShade="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 w:themeColor="background1" w:themeShade="80"/>
                              </w:rPr>
                              <w:t>uni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5C03CC7" id="Grupo 11" o:spid="_x0000_s1059" style="position:absolute;margin-left:416.8pt;margin-top:0;width:468pt;height:25.2pt;z-index:25166284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">
              <v:rect id="Rectángulo 33" o:spid="_x0000_s106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6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" filled="f" stroked="f" strokeweight=".5pt">
                <v:textbox inset=",,,0">
                  <w:txbxContent>
                    <w:p w14:paraId="058C9D33" w14:textId="77777777" w:rsidR="000C56F5" w:rsidRDefault="000C56F5" w:rsidP="00D963D8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1º DAM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 xml:space="preserve">IES </w:t>
                      </w:r>
                      <w:proofErr w:type="spellStart"/>
                      <w:r>
                        <w:rPr>
                          <w:sz w:val="24"/>
                        </w:rPr>
                        <w:t>Uni</w:t>
                      </w:r>
                      <w:proofErr w:type="spellEnd"/>
                      <w:r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Eibar</w:t>
                      </w:r>
                      <w:proofErr w:type="spellEnd"/>
                      <w:r>
                        <w:rPr>
                          <w:sz w:val="24"/>
                        </w:rPr>
                        <w:t>-Ermua BHI</w:t>
                      </w:r>
                    </w:p>
                    <w:p w14:paraId="7E776D37" w14:textId="77777777" w:rsidR="000C56F5" w:rsidRDefault="000C56F5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14:paraId="46A5BFF4" w14:textId="77777777" w:rsidR="000C56F5" w:rsidRDefault="000C56F5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proofErr w:type="spellStart"/>
                      <w:r>
                        <w:rPr>
                          <w:color w:val="808080" w:themeColor="background1" w:themeShade="80"/>
                        </w:rPr>
                        <w:t>Ies</w:t>
                      </w:r>
                      <w:proofErr w:type="spellEnd"/>
                      <w:r>
                        <w:rPr>
                          <w:color w:val="808080" w:themeColor="background1" w:themeShade="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 w:themeColor="background1" w:themeShade="80"/>
                        </w:rPr>
                        <w:t>uni</w:t>
                      </w:r>
                      <w:proofErr w:type="spellEnd"/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612672" behindDoc="0" locked="0" layoutInCell="1" allowOverlap="1" wp14:anchorId="76498028" wp14:editId="7CC682A0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B7D98B" w14:textId="77777777" w:rsidR="000C56F5" w:rsidRDefault="000C56F5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6498028" id="Rectángulo 35" o:spid="_x0000_s1062" style="position:absolute;margin-left:0;margin-top:0;width:36pt;height:25.2pt;z-index:25161267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" fillcolor="black [3213]" stroked="f" strokeweight="3pt">
              <v:textbox>
                <w:txbxContent>
                  <w:p w14:paraId="2BB7D98B" w14:textId="77777777" w:rsidR="000C56F5" w:rsidRDefault="000C56F5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44859" w14:textId="77777777" w:rsidR="000C56F5" w:rsidRPr="00A759C7" w:rsidRDefault="000C56F5" w:rsidP="00A759C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05D0C4" w14:textId="4D313656" w:rsidR="000C56F5" w:rsidRPr="00A759C7" w:rsidRDefault="000C56F5" w:rsidP="00A759C7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C27641" w14:textId="77777777" w:rsidR="00A759C7" w:rsidRDefault="00A759C7">
    <w:pPr>
      <w:pStyle w:val="Piedepgina"/>
    </w:pPr>
    <w:r>
      <w:rPr>
        <w:noProof/>
        <w:color w:val="808080" w:themeColor="background1" w:themeShade="80"/>
        <w:lang w:eastAsia="es-ES"/>
      </w:rPr>
      <mc:AlternateContent>
        <mc:Choice Requires="wpg">
          <w:drawing>
            <wp:anchor distT="0" distB="0" distL="0" distR="0" simplePos="0" relativeHeight="251706880" behindDoc="0" locked="0" layoutInCell="1" allowOverlap="1" wp14:anchorId="1C3F4FFE" wp14:editId="43EC757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09" name="Grupo 1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124" name="Rectángulo 12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" name="Cuadro de texto 126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88A52" w14:textId="77777777" w:rsidR="00A759C7" w:rsidRDefault="00A759C7" w:rsidP="003A78D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1º DAM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IES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Uni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Eibar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-Ermua BHI</w:t>
                            </w:r>
                          </w:p>
                          <w:p w14:paraId="11BF64F4" w14:textId="77777777" w:rsidR="00A759C7" w:rsidRDefault="00A759C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C3F4FFE" id="Grupo 109" o:spid="_x0000_s1063" style="position:absolute;margin-left:416.8pt;margin-top:0;width:468pt;height:25.2pt;z-index:25170688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">
              <v:rect id="Rectángulo 124" o:spid="_x0000_s1064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26" o:spid="_x0000_s1065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" filled="f" stroked="f" strokeweight=".5pt">
                <v:textbox inset=",,,0">
                  <w:txbxContent>
                    <w:p w14:paraId="5A588A52" w14:textId="77777777" w:rsidR="00A759C7" w:rsidRDefault="00A759C7" w:rsidP="003A78DD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1º DAM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 xml:space="preserve">IES </w:t>
                      </w:r>
                      <w:proofErr w:type="spellStart"/>
                      <w:r>
                        <w:rPr>
                          <w:sz w:val="24"/>
                        </w:rPr>
                        <w:t>Uni</w:t>
                      </w:r>
                      <w:proofErr w:type="spellEnd"/>
                      <w:r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Eibar</w:t>
                      </w:r>
                      <w:proofErr w:type="spellEnd"/>
                      <w:r>
                        <w:rPr>
                          <w:sz w:val="24"/>
                        </w:rPr>
                        <w:t>-Ermua BHI</w:t>
                      </w:r>
                    </w:p>
                    <w:p w14:paraId="11BF64F4" w14:textId="77777777" w:rsidR="00A759C7" w:rsidRDefault="00A759C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705856" behindDoc="0" locked="0" layoutInCell="1" allowOverlap="1" wp14:anchorId="6163AE9F" wp14:editId="482EF9C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127" name="Rectángulo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281FB95" w14:textId="77777777" w:rsidR="00A759C7" w:rsidRDefault="00A759C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63AE9F" id="Rectángulo 127" o:spid="_x0000_s1066" style="position:absolute;margin-left:0;margin-top:0;width:36pt;height:25.2pt;z-index:25170585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" fillcolor="black [3213]" stroked="f" strokeweight="3pt">
              <v:textbox>
                <w:txbxContent>
                  <w:p w14:paraId="2281FB95" w14:textId="77777777" w:rsidR="00A759C7" w:rsidRDefault="00A759C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96B66B" w14:textId="77777777" w:rsidR="000C56F5" w:rsidRDefault="000C56F5" w:rsidP="003A78DD">
      <w:pPr>
        <w:spacing w:after="0" w:line="240" w:lineRule="auto"/>
      </w:pPr>
      <w:r>
        <w:separator/>
      </w:r>
    </w:p>
  </w:footnote>
  <w:footnote w:type="continuationSeparator" w:id="0">
    <w:p w14:paraId="2C7DF377" w14:textId="77777777" w:rsidR="000C56F5" w:rsidRDefault="000C56F5" w:rsidP="003A7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1B7933" w14:textId="48070135" w:rsidR="000C56F5" w:rsidRPr="00327FBA" w:rsidRDefault="000C56F5" w:rsidP="003B51A1">
    <w:pPr>
      <w:pStyle w:val="Sinespaciado"/>
      <w:jc w:val="right"/>
      <w:rPr>
        <w:sz w:val="24"/>
      </w:rPr>
    </w:pPr>
    <w:r>
      <w:rPr>
        <w:noProof/>
      </w:rPr>
      <w:drawing>
        <wp:anchor distT="0" distB="0" distL="114300" distR="114300" simplePos="0" relativeHeight="251644416" behindDoc="1" locked="0" layoutInCell="1" allowOverlap="1" wp14:anchorId="7A68224E" wp14:editId="07F8FAF5">
          <wp:simplePos x="0" y="0"/>
          <wp:positionH relativeFrom="column">
            <wp:posOffset>58420</wp:posOffset>
          </wp:positionH>
          <wp:positionV relativeFrom="paragraph">
            <wp:posOffset>-57150</wp:posOffset>
          </wp:positionV>
          <wp:extent cx="465455" cy="443230"/>
          <wp:effectExtent l="0" t="0" r="0" b="0"/>
          <wp:wrapTight wrapText="bothSides">
            <wp:wrapPolygon edited="0">
              <wp:start x="0" y="0"/>
              <wp:lineTo x="1768" y="20424"/>
              <wp:lineTo x="20333" y="20424"/>
              <wp:lineTo x="20333" y="15782"/>
              <wp:lineTo x="17681" y="0"/>
              <wp:lineTo x="0" y="0"/>
            </wp:wrapPolygon>
          </wp:wrapTight>
          <wp:docPr id="54" name="Imagen 54" descr="Resultado de imagen de uni eibar erm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de uni eibar erm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5455" cy="443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sz w:val="24"/>
        </w:rPr>
        <w:alias w:val="Título"/>
        <w:tag w:val=""/>
        <w:id w:val="138421609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>
          <w:rPr>
            <w:sz w:val="24"/>
          </w:rPr>
          <w:t>Denda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bat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kudeatzeko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aplikazioa</w:t>
        </w:r>
        <w:proofErr w:type="spellEnd"/>
      </w:sdtContent>
    </w:sdt>
    <w:r w:rsidRPr="003A78DD">
      <w:rPr>
        <w:sz w:val="24"/>
      </w:rPr>
      <w:t xml:space="preserve"> | </w:t>
    </w:r>
    <w:sdt>
      <w:sdtPr>
        <w:rPr>
          <w:sz w:val="24"/>
        </w:rPr>
        <w:alias w:val="Fecha"/>
        <w:tag w:val=""/>
        <w:id w:val="-1707019219"/>
        <w:dataBinding w:prefixMappings="xmlns:ns0='http://schemas.microsoft.com/office/2006/coverPageProps' " w:xpath="/ns0:CoverPageProperties[1]/ns0:PublishDate[1]" w:storeItemID="{55AF091B-3C7A-41E3-B477-F2FDAA23CFDA}"/>
        <w:date w:fullDate="2018-05-31T00:00:00Z">
          <w:dateFormat w:val="d-M-yyyy"/>
          <w:lid w:val="es-ES"/>
          <w:storeMappedDataAs w:val="dateTime"/>
          <w:calendar w:val="gregorian"/>
        </w:date>
      </w:sdtPr>
      <w:sdtContent>
        <w:r>
          <w:rPr>
            <w:sz w:val="24"/>
          </w:rPr>
          <w:t>31-5-2018</w:t>
        </w:r>
      </w:sdtContent>
    </w:sdt>
  </w:p>
  <w:p w14:paraId="59055CE3" w14:textId="77777777" w:rsidR="000C56F5" w:rsidRDefault="000C56F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EB252" w14:textId="77777777" w:rsidR="000C56F5" w:rsidRDefault="000C56F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A3DAE" w14:textId="77777777" w:rsidR="000C56F5" w:rsidRPr="00327FBA" w:rsidRDefault="000C56F5" w:rsidP="00476F35">
    <w:pPr>
      <w:pStyle w:val="Encabezado"/>
      <w:rPr>
        <w:rFonts w:eastAsiaTheme="minorEastAsia"/>
        <w:sz w:val="24"/>
        <w:lang w:eastAsia="es-E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74B228" w14:textId="77777777" w:rsidR="00A759C7" w:rsidRPr="00327FBA" w:rsidRDefault="00A759C7" w:rsidP="00476F35">
    <w:pPr>
      <w:pStyle w:val="Encabezado"/>
      <w:rPr>
        <w:rFonts w:eastAsiaTheme="minorEastAsia"/>
        <w:sz w:val="24"/>
        <w:lang w:eastAsia="es-ES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223755" w14:textId="77777777" w:rsidR="00A759C7" w:rsidRPr="00327FBA" w:rsidRDefault="00A759C7" w:rsidP="00327FBA">
    <w:pPr>
      <w:pStyle w:val="Sinespaciado"/>
      <w:jc w:val="right"/>
      <w:rPr>
        <w:sz w:val="24"/>
      </w:rPr>
    </w:pPr>
    <w:r>
      <w:rPr>
        <w:noProof/>
      </w:rPr>
      <w:drawing>
        <wp:anchor distT="0" distB="0" distL="114300" distR="114300" simplePos="0" relativeHeight="251706880" behindDoc="1" locked="0" layoutInCell="1" allowOverlap="1" wp14:anchorId="2DDA2C6B" wp14:editId="25E6C516">
          <wp:simplePos x="0" y="0"/>
          <wp:positionH relativeFrom="column">
            <wp:posOffset>58420</wp:posOffset>
          </wp:positionH>
          <wp:positionV relativeFrom="paragraph">
            <wp:posOffset>-57150</wp:posOffset>
          </wp:positionV>
          <wp:extent cx="465455" cy="443230"/>
          <wp:effectExtent l="0" t="0" r="0" b="0"/>
          <wp:wrapTight wrapText="bothSides">
            <wp:wrapPolygon edited="0">
              <wp:start x="0" y="0"/>
              <wp:lineTo x="1768" y="20424"/>
              <wp:lineTo x="20333" y="20424"/>
              <wp:lineTo x="20333" y="15782"/>
              <wp:lineTo x="17681" y="0"/>
              <wp:lineTo x="0" y="0"/>
            </wp:wrapPolygon>
          </wp:wrapTight>
          <wp:docPr id="105" name="Imagen 105" descr="Resultado de imagen de uni eibar erm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de uni eibar erm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5455" cy="443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sz w:val="24"/>
        </w:rPr>
        <w:alias w:val="Título"/>
        <w:tag w:val=""/>
        <w:id w:val="-184755125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>
          <w:rPr>
            <w:sz w:val="24"/>
          </w:rPr>
          <w:t>Denda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bat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kudeatzeko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aplikazioa</w:t>
        </w:r>
        <w:proofErr w:type="spellEnd"/>
      </w:sdtContent>
    </w:sdt>
    <w:r w:rsidRPr="003A78DD">
      <w:rPr>
        <w:sz w:val="24"/>
      </w:rPr>
      <w:t xml:space="preserve"> | </w:t>
    </w:r>
    <w:sdt>
      <w:sdtPr>
        <w:rPr>
          <w:sz w:val="24"/>
        </w:rPr>
        <w:alias w:val="Fecha"/>
        <w:tag w:val=""/>
        <w:id w:val="-115149561"/>
        <w:dataBinding w:prefixMappings="xmlns:ns0='http://schemas.microsoft.com/office/2006/coverPageProps' " w:xpath="/ns0:CoverPageProperties[1]/ns0:PublishDate[1]" w:storeItemID="{55AF091B-3C7A-41E3-B477-F2FDAA23CFDA}"/>
        <w:date w:fullDate="2018-05-31T00:00:00Z">
          <w:dateFormat w:val="d-M-yyyy"/>
          <w:lid w:val="es-ES"/>
          <w:storeMappedDataAs w:val="dateTime"/>
          <w:calendar w:val="gregorian"/>
        </w:date>
      </w:sdtPr>
      <w:sdtContent>
        <w:r>
          <w:rPr>
            <w:sz w:val="24"/>
          </w:rPr>
          <w:t>31-5-2018</w:t>
        </w:r>
      </w:sdtContent>
    </w:sdt>
  </w:p>
  <w:p w14:paraId="4DB18222" w14:textId="77777777" w:rsidR="00A759C7" w:rsidRPr="00327FBA" w:rsidRDefault="00A759C7" w:rsidP="00476F35">
    <w:pPr>
      <w:pStyle w:val="Encabezado"/>
      <w:rPr>
        <w:rFonts w:eastAsiaTheme="minorEastAsia"/>
        <w:sz w:val="24"/>
        <w:lang w:eastAsia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3236"/>
    <w:multiLevelType w:val="hybridMultilevel"/>
    <w:tmpl w:val="06F8CFA6"/>
    <w:lvl w:ilvl="0" w:tplc="0C0A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07CB1AB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2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E364BE"/>
    <w:multiLevelType w:val="hybridMultilevel"/>
    <w:tmpl w:val="0DD2945C"/>
    <w:lvl w:ilvl="0" w:tplc="0C0A000F">
      <w:start w:val="1"/>
      <w:numFmt w:val="decimal"/>
      <w:lvlText w:val="%1."/>
      <w:lvlJc w:val="left"/>
      <w:pPr>
        <w:ind w:left="1296" w:hanging="360"/>
      </w:pPr>
    </w:lvl>
    <w:lvl w:ilvl="1" w:tplc="0C0A0019" w:tentative="1">
      <w:start w:val="1"/>
      <w:numFmt w:val="lowerLetter"/>
      <w:lvlText w:val="%2."/>
      <w:lvlJc w:val="left"/>
      <w:pPr>
        <w:ind w:left="2016" w:hanging="360"/>
      </w:pPr>
    </w:lvl>
    <w:lvl w:ilvl="2" w:tplc="0C0A001B" w:tentative="1">
      <w:start w:val="1"/>
      <w:numFmt w:val="lowerRoman"/>
      <w:lvlText w:val="%3."/>
      <w:lvlJc w:val="right"/>
      <w:pPr>
        <w:ind w:left="2736" w:hanging="180"/>
      </w:pPr>
    </w:lvl>
    <w:lvl w:ilvl="3" w:tplc="0C0A000F" w:tentative="1">
      <w:start w:val="1"/>
      <w:numFmt w:val="decimal"/>
      <w:lvlText w:val="%4."/>
      <w:lvlJc w:val="left"/>
      <w:pPr>
        <w:ind w:left="3456" w:hanging="360"/>
      </w:pPr>
    </w:lvl>
    <w:lvl w:ilvl="4" w:tplc="0C0A0019" w:tentative="1">
      <w:start w:val="1"/>
      <w:numFmt w:val="lowerLetter"/>
      <w:lvlText w:val="%5."/>
      <w:lvlJc w:val="left"/>
      <w:pPr>
        <w:ind w:left="4176" w:hanging="360"/>
      </w:pPr>
    </w:lvl>
    <w:lvl w:ilvl="5" w:tplc="0C0A001B" w:tentative="1">
      <w:start w:val="1"/>
      <w:numFmt w:val="lowerRoman"/>
      <w:lvlText w:val="%6."/>
      <w:lvlJc w:val="right"/>
      <w:pPr>
        <w:ind w:left="4896" w:hanging="180"/>
      </w:pPr>
    </w:lvl>
    <w:lvl w:ilvl="6" w:tplc="0C0A000F" w:tentative="1">
      <w:start w:val="1"/>
      <w:numFmt w:val="decimal"/>
      <w:lvlText w:val="%7."/>
      <w:lvlJc w:val="left"/>
      <w:pPr>
        <w:ind w:left="5616" w:hanging="360"/>
      </w:pPr>
    </w:lvl>
    <w:lvl w:ilvl="7" w:tplc="0C0A0019" w:tentative="1">
      <w:start w:val="1"/>
      <w:numFmt w:val="lowerLetter"/>
      <w:lvlText w:val="%8."/>
      <w:lvlJc w:val="left"/>
      <w:pPr>
        <w:ind w:left="6336" w:hanging="360"/>
      </w:pPr>
    </w:lvl>
    <w:lvl w:ilvl="8" w:tplc="0C0A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" w15:restartNumberingAfterBreak="0">
    <w:nsid w:val="0FF309CA"/>
    <w:multiLevelType w:val="hybridMultilevel"/>
    <w:tmpl w:val="0DD2945C"/>
    <w:lvl w:ilvl="0" w:tplc="0C0A000F">
      <w:start w:val="1"/>
      <w:numFmt w:val="decimal"/>
      <w:lvlText w:val="%1."/>
      <w:lvlJc w:val="left"/>
      <w:pPr>
        <w:ind w:left="1296" w:hanging="360"/>
      </w:pPr>
    </w:lvl>
    <w:lvl w:ilvl="1" w:tplc="0C0A0019" w:tentative="1">
      <w:start w:val="1"/>
      <w:numFmt w:val="lowerLetter"/>
      <w:lvlText w:val="%2."/>
      <w:lvlJc w:val="left"/>
      <w:pPr>
        <w:ind w:left="2016" w:hanging="360"/>
      </w:pPr>
    </w:lvl>
    <w:lvl w:ilvl="2" w:tplc="0C0A001B" w:tentative="1">
      <w:start w:val="1"/>
      <w:numFmt w:val="lowerRoman"/>
      <w:lvlText w:val="%3."/>
      <w:lvlJc w:val="right"/>
      <w:pPr>
        <w:ind w:left="2736" w:hanging="180"/>
      </w:pPr>
    </w:lvl>
    <w:lvl w:ilvl="3" w:tplc="0C0A000F" w:tentative="1">
      <w:start w:val="1"/>
      <w:numFmt w:val="decimal"/>
      <w:lvlText w:val="%4."/>
      <w:lvlJc w:val="left"/>
      <w:pPr>
        <w:ind w:left="3456" w:hanging="360"/>
      </w:pPr>
    </w:lvl>
    <w:lvl w:ilvl="4" w:tplc="0C0A0019" w:tentative="1">
      <w:start w:val="1"/>
      <w:numFmt w:val="lowerLetter"/>
      <w:lvlText w:val="%5."/>
      <w:lvlJc w:val="left"/>
      <w:pPr>
        <w:ind w:left="4176" w:hanging="360"/>
      </w:pPr>
    </w:lvl>
    <w:lvl w:ilvl="5" w:tplc="0C0A001B" w:tentative="1">
      <w:start w:val="1"/>
      <w:numFmt w:val="lowerRoman"/>
      <w:lvlText w:val="%6."/>
      <w:lvlJc w:val="right"/>
      <w:pPr>
        <w:ind w:left="4896" w:hanging="180"/>
      </w:pPr>
    </w:lvl>
    <w:lvl w:ilvl="6" w:tplc="0C0A000F" w:tentative="1">
      <w:start w:val="1"/>
      <w:numFmt w:val="decimal"/>
      <w:lvlText w:val="%7."/>
      <w:lvlJc w:val="left"/>
      <w:pPr>
        <w:ind w:left="5616" w:hanging="360"/>
      </w:pPr>
    </w:lvl>
    <w:lvl w:ilvl="7" w:tplc="0C0A0019" w:tentative="1">
      <w:start w:val="1"/>
      <w:numFmt w:val="lowerLetter"/>
      <w:lvlText w:val="%8."/>
      <w:lvlJc w:val="left"/>
      <w:pPr>
        <w:ind w:left="6336" w:hanging="360"/>
      </w:pPr>
    </w:lvl>
    <w:lvl w:ilvl="8" w:tplc="0C0A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4" w15:restartNumberingAfterBreak="0">
    <w:nsid w:val="1235203B"/>
    <w:multiLevelType w:val="hybridMultilevel"/>
    <w:tmpl w:val="81C846E4"/>
    <w:lvl w:ilvl="0" w:tplc="0C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2D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3474949"/>
    <w:multiLevelType w:val="hybridMultilevel"/>
    <w:tmpl w:val="69E6F44A"/>
    <w:lvl w:ilvl="0" w:tplc="759C7554">
      <w:start w:val="1"/>
      <w:numFmt w:val="decimal"/>
      <w:lvlText w:val="%1."/>
      <w:lvlJc w:val="left"/>
      <w:pPr>
        <w:ind w:left="1296" w:hanging="360"/>
      </w:pPr>
      <w:rPr>
        <w:b/>
      </w:rPr>
    </w:lvl>
    <w:lvl w:ilvl="1" w:tplc="042D0019" w:tentative="1">
      <w:start w:val="1"/>
      <w:numFmt w:val="lowerLetter"/>
      <w:lvlText w:val="%2."/>
      <w:lvlJc w:val="left"/>
      <w:pPr>
        <w:ind w:left="2016" w:hanging="360"/>
      </w:pPr>
    </w:lvl>
    <w:lvl w:ilvl="2" w:tplc="042D001B" w:tentative="1">
      <w:start w:val="1"/>
      <w:numFmt w:val="lowerRoman"/>
      <w:lvlText w:val="%3."/>
      <w:lvlJc w:val="right"/>
      <w:pPr>
        <w:ind w:left="2736" w:hanging="180"/>
      </w:pPr>
    </w:lvl>
    <w:lvl w:ilvl="3" w:tplc="042D000F" w:tentative="1">
      <w:start w:val="1"/>
      <w:numFmt w:val="decimal"/>
      <w:lvlText w:val="%4."/>
      <w:lvlJc w:val="left"/>
      <w:pPr>
        <w:ind w:left="3456" w:hanging="360"/>
      </w:pPr>
    </w:lvl>
    <w:lvl w:ilvl="4" w:tplc="042D0019" w:tentative="1">
      <w:start w:val="1"/>
      <w:numFmt w:val="lowerLetter"/>
      <w:lvlText w:val="%5."/>
      <w:lvlJc w:val="left"/>
      <w:pPr>
        <w:ind w:left="4176" w:hanging="360"/>
      </w:pPr>
    </w:lvl>
    <w:lvl w:ilvl="5" w:tplc="042D001B" w:tentative="1">
      <w:start w:val="1"/>
      <w:numFmt w:val="lowerRoman"/>
      <w:lvlText w:val="%6."/>
      <w:lvlJc w:val="right"/>
      <w:pPr>
        <w:ind w:left="4896" w:hanging="180"/>
      </w:pPr>
    </w:lvl>
    <w:lvl w:ilvl="6" w:tplc="042D000F" w:tentative="1">
      <w:start w:val="1"/>
      <w:numFmt w:val="decimal"/>
      <w:lvlText w:val="%7."/>
      <w:lvlJc w:val="left"/>
      <w:pPr>
        <w:ind w:left="5616" w:hanging="360"/>
      </w:pPr>
    </w:lvl>
    <w:lvl w:ilvl="7" w:tplc="042D0019" w:tentative="1">
      <w:start w:val="1"/>
      <w:numFmt w:val="lowerLetter"/>
      <w:lvlText w:val="%8."/>
      <w:lvlJc w:val="left"/>
      <w:pPr>
        <w:ind w:left="6336" w:hanging="360"/>
      </w:pPr>
    </w:lvl>
    <w:lvl w:ilvl="8" w:tplc="042D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 w15:restartNumberingAfterBreak="0">
    <w:nsid w:val="13EA204A"/>
    <w:multiLevelType w:val="hybridMultilevel"/>
    <w:tmpl w:val="D3AC1DAA"/>
    <w:lvl w:ilvl="0" w:tplc="6F72DDA2">
      <w:start w:val="1"/>
      <w:numFmt w:val="decimal"/>
      <w:lvlText w:val="%1."/>
      <w:lvlJc w:val="left"/>
      <w:pPr>
        <w:ind w:left="1296" w:hanging="360"/>
      </w:pPr>
      <w:rPr>
        <w:rFonts w:hint="default"/>
        <w:b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3E546D"/>
    <w:multiLevelType w:val="hybridMultilevel"/>
    <w:tmpl w:val="443AB0B4"/>
    <w:lvl w:ilvl="0" w:tplc="0C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185D68E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C826800"/>
    <w:multiLevelType w:val="hybridMultilevel"/>
    <w:tmpl w:val="0FE418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06041"/>
    <w:multiLevelType w:val="hybridMultilevel"/>
    <w:tmpl w:val="DE04E8A6"/>
    <w:lvl w:ilvl="0" w:tplc="042D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23785DDC"/>
    <w:multiLevelType w:val="hybridMultilevel"/>
    <w:tmpl w:val="CBE46658"/>
    <w:lvl w:ilvl="0" w:tplc="BBC8859E">
      <w:start w:val="1"/>
      <w:numFmt w:val="decimal"/>
      <w:lvlText w:val="%1."/>
      <w:lvlJc w:val="left"/>
      <w:pPr>
        <w:ind w:left="1296" w:hanging="360"/>
      </w:pPr>
      <w:rPr>
        <w:b/>
      </w:rPr>
    </w:lvl>
    <w:lvl w:ilvl="1" w:tplc="042D0019" w:tentative="1">
      <w:start w:val="1"/>
      <w:numFmt w:val="lowerLetter"/>
      <w:lvlText w:val="%2."/>
      <w:lvlJc w:val="left"/>
      <w:pPr>
        <w:ind w:left="2016" w:hanging="360"/>
      </w:pPr>
    </w:lvl>
    <w:lvl w:ilvl="2" w:tplc="042D001B" w:tentative="1">
      <w:start w:val="1"/>
      <w:numFmt w:val="lowerRoman"/>
      <w:lvlText w:val="%3."/>
      <w:lvlJc w:val="right"/>
      <w:pPr>
        <w:ind w:left="2736" w:hanging="180"/>
      </w:pPr>
    </w:lvl>
    <w:lvl w:ilvl="3" w:tplc="042D000F" w:tentative="1">
      <w:start w:val="1"/>
      <w:numFmt w:val="decimal"/>
      <w:lvlText w:val="%4."/>
      <w:lvlJc w:val="left"/>
      <w:pPr>
        <w:ind w:left="3456" w:hanging="360"/>
      </w:pPr>
    </w:lvl>
    <w:lvl w:ilvl="4" w:tplc="042D0019" w:tentative="1">
      <w:start w:val="1"/>
      <w:numFmt w:val="lowerLetter"/>
      <w:lvlText w:val="%5."/>
      <w:lvlJc w:val="left"/>
      <w:pPr>
        <w:ind w:left="4176" w:hanging="360"/>
      </w:pPr>
    </w:lvl>
    <w:lvl w:ilvl="5" w:tplc="042D001B" w:tentative="1">
      <w:start w:val="1"/>
      <w:numFmt w:val="lowerRoman"/>
      <w:lvlText w:val="%6."/>
      <w:lvlJc w:val="right"/>
      <w:pPr>
        <w:ind w:left="4896" w:hanging="180"/>
      </w:pPr>
    </w:lvl>
    <w:lvl w:ilvl="6" w:tplc="042D000F" w:tentative="1">
      <w:start w:val="1"/>
      <w:numFmt w:val="decimal"/>
      <w:lvlText w:val="%7."/>
      <w:lvlJc w:val="left"/>
      <w:pPr>
        <w:ind w:left="5616" w:hanging="360"/>
      </w:pPr>
    </w:lvl>
    <w:lvl w:ilvl="7" w:tplc="042D0019" w:tentative="1">
      <w:start w:val="1"/>
      <w:numFmt w:val="lowerLetter"/>
      <w:lvlText w:val="%8."/>
      <w:lvlJc w:val="left"/>
      <w:pPr>
        <w:ind w:left="6336" w:hanging="360"/>
      </w:pPr>
    </w:lvl>
    <w:lvl w:ilvl="8" w:tplc="042D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 w15:restartNumberingAfterBreak="0">
    <w:nsid w:val="2BF47286"/>
    <w:multiLevelType w:val="hybridMultilevel"/>
    <w:tmpl w:val="9C9224E2"/>
    <w:lvl w:ilvl="0" w:tplc="0C0A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37A5785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9813F67"/>
    <w:multiLevelType w:val="hybridMultilevel"/>
    <w:tmpl w:val="3950194E"/>
    <w:lvl w:ilvl="0" w:tplc="0C0A000F">
      <w:start w:val="1"/>
      <w:numFmt w:val="decimal"/>
      <w:lvlText w:val="%1."/>
      <w:lvlJc w:val="left"/>
      <w:pPr>
        <w:ind w:left="2136" w:hanging="360"/>
      </w:p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3FC643E9"/>
    <w:multiLevelType w:val="hybridMultilevel"/>
    <w:tmpl w:val="F1A0222C"/>
    <w:lvl w:ilvl="0" w:tplc="0C0A0003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6" w15:restartNumberingAfterBreak="0">
    <w:nsid w:val="42C672D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5395F0D"/>
    <w:multiLevelType w:val="hybridMultilevel"/>
    <w:tmpl w:val="6D72324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C32BA4"/>
    <w:multiLevelType w:val="hybridMultilevel"/>
    <w:tmpl w:val="F6363A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6557B1"/>
    <w:multiLevelType w:val="hybridMultilevel"/>
    <w:tmpl w:val="EB828424"/>
    <w:lvl w:ilvl="0" w:tplc="0C0A0003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20" w15:restartNumberingAfterBreak="0">
    <w:nsid w:val="4F344543"/>
    <w:multiLevelType w:val="hybridMultilevel"/>
    <w:tmpl w:val="99F00B7C"/>
    <w:lvl w:ilvl="0" w:tplc="0C0A000D">
      <w:start w:val="1"/>
      <w:numFmt w:val="bullet"/>
      <w:lvlText w:val=""/>
      <w:lvlJc w:val="left"/>
      <w:pPr>
        <w:ind w:left="1296" w:hanging="360"/>
      </w:pPr>
      <w:rPr>
        <w:rFonts w:ascii="Wingdings" w:hAnsi="Wingdings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1" w15:restartNumberingAfterBreak="0">
    <w:nsid w:val="55FC6254"/>
    <w:multiLevelType w:val="hybridMultilevel"/>
    <w:tmpl w:val="EEFE4762"/>
    <w:lvl w:ilvl="0" w:tplc="0C0A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2" w15:restartNumberingAfterBreak="0">
    <w:nsid w:val="570A511B"/>
    <w:multiLevelType w:val="hybridMultilevel"/>
    <w:tmpl w:val="D3AC1DAA"/>
    <w:lvl w:ilvl="0" w:tplc="6F72DDA2">
      <w:start w:val="1"/>
      <w:numFmt w:val="decimal"/>
      <w:lvlText w:val="%1."/>
      <w:lvlJc w:val="left"/>
      <w:pPr>
        <w:ind w:left="1296" w:hanging="360"/>
      </w:pPr>
      <w:rPr>
        <w:rFonts w:hint="default"/>
        <w:b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C64D7"/>
    <w:multiLevelType w:val="hybridMultilevel"/>
    <w:tmpl w:val="9586D2A8"/>
    <w:lvl w:ilvl="0" w:tplc="0C0A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4" w15:restartNumberingAfterBreak="0">
    <w:nsid w:val="61BF1A1C"/>
    <w:multiLevelType w:val="hybridMultilevel"/>
    <w:tmpl w:val="69E6F44A"/>
    <w:lvl w:ilvl="0" w:tplc="759C7554">
      <w:start w:val="1"/>
      <w:numFmt w:val="decimal"/>
      <w:lvlText w:val="%1."/>
      <w:lvlJc w:val="left"/>
      <w:pPr>
        <w:ind w:left="1296" w:hanging="360"/>
      </w:pPr>
      <w:rPr>
        <w:b/>
      </w:rPr>
    </w:lvl>
    <w:lvl w:ilvl="1" w:tplc="042D0019" w:tentative="1">
      <w:start w:val="1"/>
      <w:numFmt w:val="lowerLetter"/>
      <w:lvlText w:val="%2."/>
      <w:lvlJc w:val="left"/>
      <w:pPr>
        <w:ind w:left="2016" w:hanging="360"/>
      </w:pPr>
    </w:lvl>
    <w:lvl w:ilvl="2" w:tplc="042D001B" w:tentative="1">
      <w:start w:val="1"/>
      <w:numFmt w:val="lowerRoman"/>
      <w:lvlText w:val="%3."/>
      <w:lvlJc w:val="right"/>
      <w:pPr>
        <w:ind w:left="2736" w:hanging="180"/>
      </w:pPr>
    </w:lvl>
    <w:lvl w:ilvl="3" w:tplc="042D000F" w:tentative="1">
      <w:start w:val="1"/>
      <w:numFmt w:val="decimal"/>
      <w:lvlText w:val="%4."/>
      <w:lvlJc w:val="left"/>
      <w:pPr>
        <w:ind w:left="3456" w:hanging="360"/>
      </w:pPr>
    </w:lvl>
    <w:lvl w:ilvl="4" w:tplc="042D0019" w:tentative="1">
      <w:start w:val="1"/>
      <w:numFmt w:val="lowerLetter"/>
      <w:lvlText w:val="%5."/>
      <w:lvlJc w:val="left"/>
      <w:pPr>
        <w:ind w:left="4176" w:hanging="360"/>
      </w:pPr>
    </w:lvl>
    <w:lvl w:ilvl="5" w:tplc="042D001B" w:tentative="1">
      <w:start w:val="1"/>
      <w:numFmt w:val="lowerRoman"/>
      <w:lvlText w:val="%6."/>
      <w:lvlJc w:val="right"/>
      <w:pPr>
        <w:ind w:left="4896" w:hanging="180"/>
      </w:pPr>
    </w:lvl>
    <w:lvl w:ilvl="6" w:tplc="042D000F" w:tentative="1">
      <w:start w:val="1"/>
      <w:numFmt w:val="decimal"/>
      <w:lvlText w:val="%7."/>
      <w:lvlJc w:val="left"/>
      <w:pPr>
        <w:ind w:left="5616" w:hanging="360"/>
      </w:pPr>
    </w:lvl>
    <w:lvl w:ilvl="7" w:tplc="042D0019" w:tentative="1">
      <w:start w:val="1"/>
      <w:numFmt w:val="lowerLetter"/>
      <w:lvlText w:val="%8."/>
      <w:lvlJc w:val="left"/>
      <w:pPr>
        <w:ind w:left="6336" w:hanging="360"/>
      </w:pPr>
    </w:lvl>
    <w:lvl w:ilvl="8" w:tplc="042D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5" w15:restartNumberingAfterBreak="0">
    <w:nsid w:val="63D9514D"/>
    <w:multiLevelType w:val="hybridMultilevel"/>
    <w:tmpl w:val="845C235E"/>
    <w:lvl w:ilvl="0" w:tplc="0C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42D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6C9A0CBF"/>
    <w:multiLevelType w:val="hybridMultilevel"/>
    <w:tmpl w:val="1084DB88"/>
    <w:lvl w:ilvl="0" w:tplc="0C0A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6CD44FA5"/>
    <w:multiLevelType w:val="multilevel"/>
    <w:tmpl w:val="8A346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F95210"/>
    <w:multiLevelType w:val="hybridMultilevel"/>
    <w:tmpl w:val="C2EC6FBC"/>
    <w:lvl w:ilvl="0" w:tplc="BBC8859E">
      <w:start w:val="1"/>
      <w:numFmt w:val="decimal"/>
      <w:lvlText w:val="%1."/>
      <w:lvlJc w:val="left"/>
      <w:pPr>
        <w:ind w:left="1296" w:hanging="360"/>
      </w:pPr>
      <w:rPr>
        <w:b/>
      </w:rPr>
    </w:lvl>
    <w:lvl w:ilvl="1" w:tplc="042D0019" w:tentative="1">
      <w:start w:val="1"/>
      <w:numFmt w:val="lowerLetter"/>
      <w:lvlText w:val="%2."/>
      <w:lvlJc w:val="left"/>
      <w:pPr>
        <w:ind w:left="2016" w:hanging="360"/>
      </w:pPr>
    </w:lvl>
    <w:lvl w:ilvl="2" w:tplc="042D001B" w:tentative="1">
      <w:start w:val="1"/>
      <w:numFmt w:val="lowerRoman"/>
      <w:lvlText w:val="%3."/>
      <w:lvlJc w:val="right"/>
      <w:pPr>
        <w:ind w:left="2736" w:hanging="180"/>
      </w:pPr>
    </w:lvl>
    <w:lvl w:ilvl="3" w:tplc="042D000F" w:tentative="1">
      <w:start w:val="1"/>
      <w:numFmt w:val="decimal"/>
      <w:lvlText w:val="%4."/>
      <w:lvlJc w:val="left"/>
      <w:pPr>
        <w:ind w:left="3456" w:hanging="360"/>
      </w:pPr>
    </w:lvl>
    <w:lvl w:ilvl="4" w:tplc="042D0019" w:tentative="1">
      <w:start w:val="1"/>
      <w:numFmt w:val="lowerLetter"/>
      <w:lvlText w:val="%5."/>
      <w:lvlJc w:val="left"/>
      <w:pPr>
        <w:ind w:left="4176" w:hanging="360"/>
      </w:pPr>
    </w:lvl>
    <w:lvl w:ilvl="5" w:tplc="042D001B" w:tentative="1">
      <w:start w:val="1"/>
      <w:numFmt w:val="lowerRoman"/>
      <w:lvlText w:val="%6."/>
      <w:lvlJc w:val="right"/>
      <w:pPr>
        <w:ind w:left="4896" w:hanging="180"/>
      </w:pPr>
    </w:lvl>
    <w:lvl w:ilvl="6" w:tplc="042D000F" w:tentative="1">
      <w:start w:val="1"/>
      <w:numFmt w:val="decimal"/>
      <w:lvlText w:val="%7."/>
      <w:lvlJc w:val="left"/>
      <w:pPr>
        <w:ind w:left="5616" w:hanging="360"/>
      </w:pPr>
    </w:lvl>
    <w:lvl w:ilvl="7" w:tplc="042D0019" w:tentative="1">
      <w:start w:val="1"/>
      <w:numFmt w:val="lowerLetter"/>
      <w:lvlText w:val="%8."/>
      <w:lvlJc w:val="left"/>
      <w:pPr>
        <w:ind w:left="6336" w:hanging="360"/>
      </w:pPr>
    </w:lvl>
    <w:lvl w:ilvl="8" w:tplc="042D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9" w15:restartNumberingAfterBreak="0">
    <w:nsid w:val="7A39342E"/>
    <w:multiLevelType w:val="hybridMultilevel"/>
    <w:tmpl w:val="B11C25A6"/>
    <w:lvl w:ilvl="0" w:tplc="955A13AA">
      <w:start w:val="1"/>
      <w:numFmt w:val="decimal"/>
      <w:lvlText w:val="%1."/>
      <w:lvlJc w:val="left"/>
      <w:pPr>
        <w:ind w:left="1296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2016" w:hanging="360"/>
      </w:pPr>
    </w:lvl>
    <w:lvl w:ilvl="2" w:tplc="0C0A001B" w:tentative="1">
      <w:start w:val="1"/>
      <w:numFmt w:val="lowerRoman"/>
      <w:lvlText w:val="%3."/>
      <w:lvlJc w:val="right"/>
      <w:pPr>
        <w:ind w:left="2736" w:hanging="180"/>
      </w:pPr>
    </w:lvl>
    <w:lvl w:ilvl="3" w:tplc="0C0A000F" w:tentative="1">
      <w:start w:val="1"/>
      <w:numFmt w:val="decimal"/>
      <w:lvlText w:val="%4."/>
      <w:lvlJc w:val="left"/>
      <w:pPr>
        <w:ind w:left="3456" w:hanging="360"/>
      </w:pPr>
    </w:lvl>
    <w:lvl w:ilvl="4" w:tplc="0C0A0019" w:tentative="1">
      <w:start w:val="1"/>
      <w:numFmt w:val="lowerLetter"/>
      <w:lvlText w:val="%5."/>
      <w:lvlJc w:val="left"/>
      <w:pPr>
        <w:ind w:left="4176" w:hanging="360"/>
      </w:pPr>
    </w:lvl>
    <w:lvl w:ilvl="5" w:tplc="0C0A001B" w:tentative="1">
      <w:start w:val="1"/>
      <w:numFmt w:val="lowerRoman"/>
      <w:lvlText w:val="%6."/>
      <w:lvlJc w:val="right"/>
      <w:pPr>
        <w:ind w:left="4896" w:hanging="180"/>
      </w:pPr>
    </w:lvl>
    <w:lvl w:ilvl="6" w:tplc="0C0A000F" w:tentative="1">
      <w:start w:val="1"/>
      <w:numFmt w:val="decimal"/>
      <w:lvlText w:val="%7."/>
      <w:lvlJc w:val="left"/>
      <w:pPr>
        <w:ind w:left="5616" w:hanging="360"/>
      </w:pPr>
    </w:lvl>
    <w:lvl w:ilvl="7" w:tplc="0C0A0019" w:tentative="1">
      <w:start w:val="1"/>
      <w:numFmt w:val="lowerLetter"/>
      <w:lvlText w:val="%8."/>
      <w:lvlJc w:val="left"/>
      <w:pPr>
        <w:ind w:left="6336" w:hanging="360"/>
      </w:pPr>
    </w:lvl>
    <w:lvl w:ilvl="8" w:tplc="0C0A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0" w15:restartNumberingAfterBreak="0">
    <w:nsid w:val="7A96155F"/>
    <w:multiLevelType w:val="hybridMultilevel"/>
    <w:tmpl w:val="4094F640"/>
    <w:lvl w:ilvl="0" w:tplc="0C0A000D">
      <w:start w:val="1"/>
      <w:numFmt w:val="bullet"/>
      <w:lvlText w:val=""/>
      <w:lvlJc w:val="left"/>
      <w:pPr>
        <w:ind w:left="1296" w:hanging="360"/>
      </w:pPr>
      <w:rPr>
        <w:rFonts w:ascii="Wingdings" w:hAnsi="Wingdings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2"/>
  </w:num>
  <w:num w:numId="4">
    <w:abstractNumId w:val="24"/>
  </w:num>
  <w:num w:numId="5">
    <w:abstractNumId w:val="5"/>
  </w:num>
  <w:num w:numId="6">
    <w:abstractNumId w:val="18"/>
  </w:num>
  <w:num w:numId="7">
    <w:abstractNumId w:val="19"/>
  </w:num>
  <w:num w:numId="8">
    <w:abstractNumId w:val="28"/>
  </w:num>
  <w:num w:numId="9">
    <w:abstractNumId w:val="11"/>
  </w:num>
  <w:num w:numId="10">
    <w:abstractNumId w:val="6"/>
  </w:num>
  <w:num w:numId="11">
    <w:abstractNumId w:val="22"/>
  </w:num>
  <w:num w:numId="12">
    <w:abstractNumId w:val="0"/>
  </w:num>
  <w:num w:numId="13">
    <w:abstractNumId w:val="17"/>
  </w:num>
  <w:num w:numId="14">
    <w:abstractNumId w:val="7"/>
  </w:num>
  <w:num w:numId="15">
    <w:abstractNumId w:val="15"/>
  </w:num>
  <w:num w:numId="16">
    <w:abstractNumId w:val="9"/>
  </w:num>
  <w:num w:numId="17">
    <w:abstractNumId w:val="13"/>
  </w:num>
  <w:num w:numId="18">
    <w:abstractNumId w:val="14"/>
  </w:num>
  <w:num w:numId="19">
    <w:abstractNumId w:val="21"/>
  </w:num>
  <w:num w:numId="20">
    <w:abstractNumId w:val="20"/>
  </w:num>
  <w:num w:numId="21">
    <w:abstractNumId w:val="25"/>
  </w:num>
  <w:num w:numId="22">
    <w:abstractNumId w:val="26"/>
  </w:num>
  <w:num w:numId="23">
    <w:abstractNumId w:val="30"/>
  </w:num>
  <w:num w:numId="24">
    <w:abstractNumId w:val="10"/>
  </w:num>
  <w:num w:numId="25">
    <w:abstractNumId w:val="23"/>
  </w:num>
  <w:num w:numId="26">
    <w:abstractNumId w:val="29"/>
  </w:num>
  <w:num w:numId="27">
    <w:abstractNumId w:val="3"/>
  </w:num>
  <w:num w:numId="28">
    <w:abstractNumId w:val="2"/>
  </w:num>
  <w:num w:numId="29">
    <w:abstractNumId w:val="16"/>
  </w:num>
  <w:num w:numId="30">
    <w:abstractNumId w:val="27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737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7569"/>
    <w:rsid w:val="00027373"/>
    <w:rsid w:val="000275E5"/>
    <w:rsid w:val="0004441B"/>
    <w:rsid w:val="000455DE"/>
    <w:rsid w:val="00057EC0"/>
    <w:rsid w:val="000609F0"/>
    <w:rsid w:val="000629DB"/>
    <w:rsid w:val="00063B7E"/>
    <w:rsid w:val="0008473C"/>
    <w:rsid w:val="0008777B"/>
    <w:rsid w:val="000903D0"/>
    <w:rsid w:val="00092202"/>
    <w:rsid w:val="000A28CC"/>
    <w:rsid w:val="000B4B88"/>
    <w:rsid w:val="000B4ECC"/>
    <w:rsid w:val="000B5528"/>
    <w:rsid w:val="000C1504"/>
    <w:rsid w:val="000C56F5"/>
    <w:rsid w:val="000E3AAB"/>
    <w:rsid w:val="000E44D6"/>
    <w:rsid w:val="000E48F8"/>
    <w:rsid w:val="000F3AF9"/>
    <w:rsid w:val="001134F8"/>
    <w:rsid w:val="00116292"/>
    <w:rsid w:val="00116999"/>
    <w:rsid w:val="00126E91"/>
    <w:rsid w:val="0013710F"/>
    <w:rsid w:val="001516E3"/>
    <w:rsid w:val="00155358"/>
    <w:rsid w:val="00163A41"/>
    <w:rsid w:val="00166256"/>
    <w:rsid w:val="00167E2E"/>
    <w:rsid w:val="00182DCB"/>
    <w:rsid w:val="00194F52"/>
    <w:rsid w:val="001A7B08"/>
    <w:rsid w:val="001B339A"/>
    <w:rsid w:val="001B5201"/>
    <w:rsid w:val="001B5204"/>
    <w:rsid w:val="001C3375"/>
    <w:rsid w:val="001C6DB8"/>
    <w:rsid w:val="001C75BE"/>
    <w:rsid w:val="001D12EC"/>
    <w:rsid w:val="001D5391"/>
    <w:rsid w:val="001F7A5E"/>
    <w:rsid w:val="00206F4E"/>
    <w:rsid w:val="00213C0E"/>
    <w:rsid w:val="00216F1B"/>
    <w:rsid w:val="002240A3"/>
    <w:rsid w:val="00245A7A"/>
    <w:rsid w:val="002510D8"/>
    <w:rsid w:val="00280147"/>
    <w:rsid w:val="002A4312"/>
    <w:rsid w:val="002A7EAE"/>
    <w:rsid w:val="002B76FB"/>
    <w:rsid w:val="002C2DD3"/>
    <w:rsid w:val="002C6A96"/>
    <w:rsid w:val="00316BA7"/>
    <w:rsid w:val="00317016"/>
    <w:rsid w:val="0032057C"/>
    <w:rsid w:val="003210F1"/>
    <w:rsid w:val="00323119"/>
    <w:rsid w:val="00325D6C"/>
    <w:rsid w:val="003279ED"/>
    <w:rsid w:val="00327FBA"/>
    <w:rsid w:val="00332E51"/>
    <w:rsid w:val="00343A08"/>
    <w:rsid w:val="00350B3E"/>
    <w:rsid w:val="00352FE7"/>
    <w:rsid w:val="00365B0B"/>
    <w:rsid w:val="00375D7D"/>
    <w:rsid w:val="00380496"/>
    <w:rsid w:val="00386106"/>
    <w:rsid w:val="00386F97"/>
    <w:rsid w:val="00394DB3"/>
    <w:rsid w:val="003A7047"/>
    <w:rsid w:val="003A78DD"/>
    <w:rsid w:val="003B51A1"/>
    <w:rsid w:val="003B6B06"/>
    <w:rsid w:val="003D563F"/>
    <w:rsid w:val="003E1E3F"/>
    <w:rsid w:val="003E5C04"/>
    <w:rsid w:val="004025FF"/>
    <w:rsid w:val="0042706A"/>
    <w:rsid w:val="00433E5E"/>
    <w:rsid w:val="004361B8"/>
    <w:rsid w:val="0044140F"/>
    <w:rsid w:val="00452964"/>
    <w:rsid w:val="00453DA5"/>
    <w:rsid w:val="004579FD"/>
    <w:rsid w:val="00466471"/>
    <w:rsid w:val="00476F35"/>
    <w:rsid w:val="004A1804"/>
    <w:rsid w:val="004A3853"/>
    <w:rsid w:val="004A7DDF"/>
    <w:rsid w:val="004B171C"/>
    <w:rsid w:val="004B7342"/>
    <w:rsid w:val="004D0CB6"/>
    <w:rsid w:val="00502579"/>
    <w:rsid w:val="0050465A"/>
    <w:rsid w:val="00524149"/>
    <w:rsid w:val="00524790"/>
    <w:rsid w:val="0052486F"/>
    <w:rsid w:val="00526D7B"/>
    <w:rsid w:val="005305A0"/>
    <w:rsid w:val="00535227"/>
    <w:rsid w:val="00540649"/>
    <w:rsid w:val="00552F39"/>
    <w:rsid w:val="00555297"/>
    <w:rsid w:val="0055608C"/>
    <w:rsid w:val="00597A94"/>
    <w:rsid w:val="005A777F"/>
    <w:rsid w:val="005B6B63"/>
    <w:rsid w:val="005C6331"/>
    <w:rsid w:val="005D155B"/>
    <w:rsid w:val="005D47AA"/>
    <w:rsid w:val="005D4D58"/>
    <w:rsid w:val="005D6E7B"/>
    <w:rsid w:val="005F1F0A"/>
    <w:rsid w:val="005F1FC7"/>
    <w:rsid w:val="005F5B82"/>
    <w:rsid w:val="0060701C"/>
    <w:rsid w:val="00610063"/>
    <w:rsid w:val="00614406"/>
    <w:rsid w:val="0061799F"/>
    <w:rsid w:val="00624385"/>
    <w:rsid w:val="0062598C"/>
    <w:rsid w:val="0064460B"/>
    <w:rsid w:val="00664152"/>
    <w:rsid w:val="00681ACF"/>
    <w:rsid w:val="00683C7E"/>
    <w:rsid w:val="006A0643"/>
    <w:rsid w:val="006A7569"/>
    <w:rsid w:val="006B16CC"/>
    <w:rsid w:val="006B36EC"/>
    <w:rsid w:val="006C29E0"/>
    <w:rsid w:val="006C4F47"/>
    <w:rsid w:val="006C624D"/>
    <w:rsid w:val="006E1D3C"/>
    <w:rsid w:val="006E40D1"/>
    <w:rsid w:val="00704EEE"/>
    <w:rsid w:val="00706D7A"/>
    <w:rsid w:val="00722742"/>
    <w:rsid w:val="00722906"/>
    <w:rsid w:val="0073018E"/>
    <w:rsid w:val="00732A07"/>
    <w:rsid w:val="007340A9"/>
    <w:rsid w:val="007342C5"/>
    <w:rsid w:val="00734392"/>
    <w:rsid w:val="00734556"/>
    <w:rsid w:val="00734CB6"/>
    <w:rsid w:val="007351FE"/>
    <w:rsid w:val="00737946"/>
    <w:rsid w:val="00742247"/>
    <w:rsid w:val="00744D12"/>
    <w:rsid w:val="00744D18"/>
    <w:rsid w:val="0074780A"/>
    <w:rsid w:val="00757E6E"/>
    <w:rsid w:val="007623ED"/>
    <w:rsid w:val="00764335"/>
    <w:rsid w:val="00764770"/>
    <w:rsid w:val="007657BC"/>
    <w:rsid w:val="00773BA9"/>
    <w:rsid w:val="00775080"/>
    <w:rsid w:val="00785AEF"/>
    <w:rsid w:val="00791E00"/>
    <w:rsid w:val="00792672"/>
    <w:rsid w:val="007956E6"/>
    <w:rsid w:val="007D66C9"/>
    <w:rsid w:val="007E3582"/>
    <w:rsid w:val="007E4E2F"/>
    <w:rsid w:val="007E67AC"/>
    <w:rsid w:val="007F19C0"/>
    <w:rsid w:val="007F58D2"/>
    <w:rsid w:val="00801BB7"/>
    <w:rsid w:val="00805736"/>
    <w:rsid w:val="00807698"/>
    <w:rsid w:val="00812F6D"/>
    <w:rsid w:val="00813C45"/>
    <w:rsid w:val="00817B1D"/>
    <w:rsid w:val="00827BD8"/>
    <w:rsid w:val="0084387C"/>
    <w:rsid w:val="00843B15"/>
    <w:rsid w:val="00846168"/>
    <w:rsid w:val="00852BD2"/>
    <w:rsid w:val="008540C0"/>
    <w:rsid w:val="008716DA"/>
    <w:rsid w:val="00871774"/>
    <w:rsid w:val="00877325"/>
    <w:rsid w:val="00891218"/>
    <w:rsid w:val="008A1B9B"/>
    <w:rsid w:val="008A5238"/>
    <w:rsid w:val="008A568C"/>
    <w:rsid w:val="008B19E3"/>
    <w:rsid w:val="008B2B06"/>
    <w:rsid w:val="008D10DA"/>
    <w:rsid w:val="008D5EB6"/>
    <w:rsid w:val="008E2090"/>
    <w:rsid w:val="008F0134"/>
    <w:rsid w:val="008F3186"/>
    <w:rsid w:val="008F5EF7"/>
    <w:rsid w:val="008F69C7"/>
    <w:rsid w:val="0090264B"/>
    <w:rsid w:val="00916ED4"/>
    <w:rsid w:val="009235AA"/>
    <w:rsid w:val="00923DDD"/>
    <w:rsid w:val="00936A16"/>
    <w:rsid w:val="00940676"/>
    <w:rsid w:val="00954C2E"/>
    <w:rsid w:val="0096114B"/>
    <w:rsid w:val="00961933"/>
    <w:rsid w:val="00962A18"/>
    <w:rsid w:val="00963167"/>
    <w:rsid w:val="009634D0"/>
    <w:rsid w:val="00973884"/>
    <w:rsid w:val="009769F6"/>
    <w:rsid w:val="00976D9B"/>
    <w:rsid w:val="009954F4"/>
    <w:rsid w:val="009A23AC"/>
    <w:rsid w:val="009A5060"/>
    <w:rsid w:val="009B7A5D"/>
    <w:rsid w:val="009D024E"/>
    <w:rsid w:val="009D2D2A"/>
    <w:rsid w:val="009E0E88"/>
    <w:rsid w:val="009F2BB2"/>
    <w:rsid w:val="009F50F8"/>
    <w:rsid w:val="00A23B91"/>
    <w:rsid w:val="00A33931"/>
    <w:rsid w:val="00A33A91"/>
    <w:rsid w:val="00A347D7"/>
    <w:rsid w:val="00A35ED6"/>
    <w:rsid w:val="00A37668"/>
    <w:rsid w:val="00A42FC3"/>
    <w:rsid w:val="00A662E5"/>
    <w:rsid w:val="00A759C7"/>
    <w:rsid w:val="00A8597A"/>
    <w:rsid w:val="00A86762"/>
    <w:rsid w:val="00A91AEF"/>
    <w:rsid w:val="00A9443C"/>
    <w:rsid w:val="00AA43C5"/>
    <w:rsid w:val="00AB4B5C"/>
    <w:rsid w:val="00AC0D84"/>
    <w:rsid w:val="00AD0081"/>
    <w:rsid w:val="00AD53CE"/>
    <w:rsid w:val="00AF39A9"/>
    <w:rsid w:val="00B17AC3"/>
    <w:rsid w:val="00B44857"/>
    <w:rsid w:val="00B46A51"/>
    <w:rsid w:val="00B50182"/>
    <w:rsid w:val="00B61C91"/>
    <w:rsid w:val="00B65002"/>
    <w:rsid w:val="00B679D7"/>
    <w:rsid w:val="00B75694"/>
    <w:rsid w:val="00B81A7D"/>
    <w:rsid w:val="00B8246D"/>
    <w:rsid w:val="00B84042"/>
    <w:rsid w:val="00B914CD"/>
    <w:rsid w:val="00BA1123"/>
    <w:rsid w:val="00BC2B37"/>
    <w:rsid w:val="00BC783A"/>
    <w:rsid w:val="00BD58FF"/>
    <w:rsid w:val="00BE5C4E"/>
    <w:rsid w:val="00BF7EDA"/>
    <w:rsid w:val="00C110EE"/>
    <w:rsid w:val="00C130BB"/>
    <w:rsid w:val="00C25A74"/>
    <w:rsid w:val="00C26BF7"/>
    <w:rsid w:val="00C27E99"/>
    <w:rsid w:val="00C36E6D"/>
    <w:rsid w:val="00C4152D"/>
    <w:rsid w:val="00C52771"/>
    <w:rsid w:val="00C54F43"/>
    <w:rsid w:val="00C74C1C"/>
    <w:rsid w:val="00C809AE"/>
    <w:rsid w:val="00C81D5A"/>
    <w:rsid w:val="00C84DC0"/>
    <w:rsid w:val="00C93A10"/>
    <w:rsid w:val="00CB1174"/>
    <w:rsid w:val="00CB5514"/>
    <w:rsid w:val="00CC14E9"/>
    <w:rsid w:val="00CC1981"/>
    <w:rsid w:val="00CC4BFC"/>
    <w:rsid w:val="00CC568A"/>
    <w:rsid w:val="00CC68A0"/>
    <w:rsid w:val="00CE68B5"/>
    <w:rsid w:val="00CF2072"/>
    <w:rsid w:val="00CF377A"/>
    <w:rsid w:val="00D215F9"/>
    <w:rsid w:val="00D37CF5"/>
    <w:rsid w:val="00D57EE3"/>
    <w:rsid w:val="00D6624F"/>
    <w:rsid w:val="00D839D6"/>
    <w:rsid w:val="00D851F6"/>
    <w:rsid w:val="00D963D8"/>
    <w:rsid w:val="00DB7C42"/>
    <w:rsid w:val="00DB7C51"/>
    <w:rsid w:val="00DC0E2B"/>
    <w:rsid w:val="00DC29B0"/>
    <w:rsid w:val="00DC7750"/>
    <w:rsid w:val="00DD400E"/>
    <w:rsid w:val="00DD674F"/>
    <w:rsid w:val="00DE1CAA"/>
    <w:rsid w:val="00DE3C60"/>
    <w:rsid w:val="00DF1A7A"/>
    <w:rsid w:val="00DF53DF"/>
    <w:rsid w:val="00E1662D"/>
    <w:rsid w:val="00E5113A"/>
    <w:rsid w:val="00E5595A"/>
    <w:rsid w:val="00E5727D"/>
    <w:rsid w:val="00E57813"/>
    <w:rsid w:val="00E61DD7"/>
    <w:rsid w:val="00E73E9D"/>
    <w:rsid w:val="00E7499B"/>
    <w:rsid w:val="00E768EB"/>
    <w:rsid w:val="00E8622A"/>
    <w:rsid w:val="00E90D84"/>
    <w:rsid w:val="00E934D2"/>
    <w:rsid w:val="00E96824"/>
    <w:rsid w:val="00EB0411"/>
    <w:rsid w:val="00EB18D9"/>
    <w:rsid w:val="00EB4EDD"/>
    <w:rsid w:val="00EB63D5"/>
    <w:rsid w:val="00EC2B9D"/>
    <w:rsid w:val="00EC681E"/>
    <w:rsid w:val="00ED0459"/>
    <w:rsid w:val="00EE3FF5"/>
    <w:rsid w:val="00EF4E83"/>
    <w:rsid w:val="00F31530"/>
    <w:rsid w:val="00F407E9"/>
    <w:rsid w:val="00F45E7D"/>
    <w:rsid w:val="00F46CD8"/>
    <w:rsid w:val="00F54E59"/>
    <w:rsid w:val="00F57B32"/>
    <w:rsid w:val="00F60D72"/>
    <w:rsid w:val="00F648C7"/>
    <w:rsid w:val="00F7415B"/>
    <w:rsid w:val="00F82B16"/>
    <w:rsid w:val="00F84125"/>
    <w:rsid w:val="00F87541"/>
    <w:rsid w:val="00F91510"/>
    <w:rsid w:val="00F94F32"/>
    <w:rsid w:val="00FA1738"/>
    <w:rsid w:val="00FA28F8"/>
    <w:rsid w:val="00FA6613"/>
    <w:rsid w:val="00FB111E"/>
    <w:rsid w:val="00FB451F"/>
    <w:rsid w:val="00FC36A7"/>
    <w:rsid w:val="00FD0DD4"/>
    <w:rsid w:val="00FD4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3729"/>
    <o:shapelayout v:ext="edit">
      <o:idmap v:ext="edit" data="1"/>
    </o:shapelayout>
  </w:shapeDefaults>
  <w:decimalSymbol w:val=","/>
  <w:listSeparator w:val=";"/>
  <w14:docId w14:val="75D9DE23"/>
  <w15:docId w15:val="{E68F603B-F03B-4B0D-90F1-3EBA23F67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7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F0000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4C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F0000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4C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F000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A78D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78D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3A78DD"/>
    <w:rPr>
      <w:rFonts w:asciiTheme="majorHAnsi" w:eastAsiaTheme="majorEastAsia" w:hAnsiTheme="majorHAnsi" w:cstheme="majorBidi"/>
      <w:color w:val="8F0000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A78D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A78D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A78DD"/>
    <w:rPr>
      <w:color w:val="CC9900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A78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78DD"/>
  </w:style>
  <w:style w:type="paragraph" w:styleId="Piedepgina">
    <w:name w:val="footer"/>
    <w:basedOn w:val="Normal"/>
    <w:link w:val="PiedepginaCar"/>
    <w:uiPriority w:val="99"/>
    <w:unhideWhenUsed/>
    <w:rsid w:val="003A78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78DD"/>
  </w:style>
  <w:style w:type="paragraph" w:styleId="Textodeglobo">
    <w:name w:val="Balloon Text"/>
    <w:basedOn w:val="Normal"/>
    <w:link w:val="TextodegloboCar"/>
    <w:uiPriority w:val="99"/>
    <w:semiHidden/>
    <w:unhideWhenUsed/>
    <w:rsid w:val="00644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460B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74C1C"/>
    <w:rPr>
      <w:rFonts w:asciiTheme="majorHAnsi" w:eastAsiaTheme="majorEastAsia" w:hAnsiTheme="majorHAnsi" w:cstheme="majorBidi"/>
      <w:color w:val="8F0000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74C1C"/>
    <w:rPr>
      <w:rFonts w:asciiTheme="majorHAnsi" w:eastAsiaTheme="majorEastAsia" w:hAnsiTheme="majorHAnsi" w:cstheme="majorBidi"/>
      <w:color w:val="5F0000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23119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B8246D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Tabladeilustraciones">
    <w:name w:val="table of figures"/>
    <w:basedOn w:val="Normal"/>
    <w:next w:val="Normal"/>
    <w:autoRedefine/>
    <w:uiPriority w:val="99"/>
    <w:unhideWhenUsed/>
    <w:rsid w:val="0050465A"/>
    <w:pPr>
      <w:spacing w:after="0"/>
    </w:pPr>
    <w:rPr>
      <w:sz w:val="24"/>
    </w:rPr>
  </w:style>
  <w:style w:type="table" w:styleId="Tablaconcuadrcula">
    <w:name w:val="Table Grid"/>
    <w:basedOn w:val="Tablanormal"/>
    <w:uiPriority w:val="39"/>
    <w:rsid w:val="00F45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84125"/>
    <w:pPr>
      <w:ind w:left="720"/>
      <w:contextualSpacing/>
    </w:pPr>
  </w:style>
  <w:style w:type="table" w:styleId="Cuadrculaclara-nfasis1">
    <w:name w:val="Light Grid Accent 1"/>
    <w:basedOn w:val="Tablanormal"/>
    <w:uiPriority w:val="62"/>
    <w:rsid w:val="00F84125"/>
    <w:pPr>
      <w:spacing w:after="0" w:line="240" w:lineRule="auto"/>
    </w:pPr>
    <w:tblPr>
      <w:tblStyleRowBandSize w:val="1"/>
      <w:tblStyleColBandSize w:val="1"/>
      <w:tblBorders>
        <w:top w:val="single" w:sz="8" w:space="0" w:color="C00000" w:themeColor="accent1"/>
        <w:left w:val="single" w:sz="8" w:space="0" w:color="C00000" w:themeColor="accent1"/>
        <w:bottom w:val="single" w:sz="8" w:space="0" w:color="C00000" w:themeColor="accent1"/>
        <w:right w:val="single" w:sz="8" w:space="0" w:color="C00000" w:themeColor="accent1"/>
        <w:insideH w:val="single" w:sz="8" w:space="0" w:color="C00000" w:themeColor="accent1"/>
        <w:insideV w:val="single" w:sz="8" w:space="0" w:color="C0000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18" w:space="0" w:color="C00000" w:themeColor="accent1"/>
          <w:right w:val="single" w:sz="8" w:space="0" w:color="C00000" w:themeColor="accent1"/>
          <w:insideH w:val="nil"/>
          <w:insideV w:val="single" w:sz="8" w:space="0" w:color="C0000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  <w:insideH w:val="nil"/>
          <w:insideV w:val="single" w:sz="8" w:space="0" w:color="C0000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</w:tcBorders>
      </w:tcPr>
    </w:tblStylePr>
    <w:tblStylePr w:type="band1Vert"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</w:tcBorders>
        <w:shd w:val="clear" w:color="auto" w:fill="FFB0B0" w:themeFill="accent1" w:themeFillTint="3F"/>
      </w:tcPr>
    </w:tblStylePr>
    <w:tblStylePr w:type="band1Horz"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  <w:insideV w:val="single" w:sz="8" w:space="0" w:color="C00000" w:themeColor="accent1"/>
        </w:tcBorders>
        <w:shd w:val="clear" w:color="auto" w:fill="FFB0B0" w:themeFill="accent1" w:themeFillTint="3F"/>
      </w:tcPr>
    </w:tblStylePr>
    <w:tblStylePr w:type="band2Horz"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  <w:insideV w:val="single" w:sz="8" w:space="0" w:color="C00000" w:themeColor="accent1"/>
        </w:tcBorders>
      </w:tcPr>
    </w:tblStylePr>
  </w:style>
  <w:style w:type="table" w:styleId="Cuadrculaclara-nfasis5">
    <w:name w:val="Light Grid Accent 5"/>
    <w:basedOn w:val="Tablanormal"/>
    <w:uiPriority w:val="62"/>
    <w:rsid w:val="00F84125"/>
    <w:pPr>
      <w:spacing w:after="0" w:line="240" w:lineRule="auto"/>
    </w:pPr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  <w:insideH w:val="single" w:sz="8" w:space="0" w:color="918485" w:themeColor="accent5"/>
        <w:insideV w:val="single" w:sz="8" w:space="0" w:color="91848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18" w:space="0" w:color="918485" w:themeColor="accent5"/>
          <w:right w:val="single" w:sz="8" w:space="0" w:color="918485" w:themeColor="accent5"/>
          <w:insideH w:val="nil"/>
          <w:insideV w:val="single" w:sz="8" w:space="0" w:color="91848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H w:val="nil"/>
          <w:insideV w:val="single" w:sz="8" w:space="0" w:color="91848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  <w:tblStylePr w:type="band1Vert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  <w:shd w:val="clear" w:color="auto" w:fill="E3E0E0" w:themeFill="accent5" w:themeFillTint="3F"/>
      </w:tcPr>
    </w:tblStylePr>
    <w:tblStylePr w:type="band1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V w:val="single" w:sz="8" w:space="0" w:color="918485" w:themeColor="accent5"/>
        </w:tcBorders>
        <w:shd w:val="clear" w:color="auto" w:fill="E3E0E0" w:themeFill="accent5" w:themeFillTint="3F"/>
      </w:tcPr>
    </w:tblStylePr>
    <w:tblStylePr w:type="band2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V w:val="single" w:sz="8" w:space="0" w:color="918485" w:themeColor="accent5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F4E83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EF4E83"/>
    <w:rPr>
      <w:color w:val="96A9A9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5727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82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6" Type="http://schemas.openxmlformats.org/officeDocument/2006/relationships/image" Target="media/image2.jpeg"/><Relationship Id="rId107" Type="http://schemas.openxmlformats.org/officeDocument/2006/relationships/image" Target="media/image93.png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image" Target="media/image88.png"/><Relationship Id="rId110" Type="http://schemas.openxmlformats.org/officeDocument/2006/relationships/image" Target="media/image96.png"/><Relationship Id="rId115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5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13" Type="http://schemas.openxmlformats.org/officeDocument/2006/relationships/header" Target="header5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1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11" Type="http://schemas.openxmlformats.org/officeDocument/2006/relationships/image" Target="media/image9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image" Target="media/image92.png"/><Relationship Id="rId114" Type="http://schemas.openxmlformats.org/officeDocument/2006/relationships/footer" Target="footer4.xml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109" Type="http://schemas.openxmlformats.org/officeDocument/2006/relationships/image" Target="media/image9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dor.000\Documents\Plantillas%20personalizadas%20de%20Office\Plantilla-Comun.dotx" TargetMode="External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C00000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A6837C-83D8-4076-8C4F-A5FFED5C0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Plantilla-Comun.dotx</Template>
  <TotalTime>2367</TotalTime>
  <Pages>52</Pages>
  <Words>6835</Words>
  <Characters>38965</Characters>
  <Application>Microsoft Office Word</Application>
  <DocSecurity>0</DocSecurity>
  <Lines>324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Denda bat kudeatzeko aplikazioa</vt:lpstr>
    </vt:vector>
  </TitlesOfParts>
  <Company/>
  <LinksUpToDate>false</LinksUpToDate>
  <CharactersWithSpaces>45709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Denda bat kudeatzeko aplikazioa</dc:title>
  <dc:subject>Programazioa</dc:subject>
  <dc:creator>Oihane Axpe Telleriarte</dc:creator>
  <cp:lastModifiedBy>Administrador</cp:lastModifiedBy>
  <cp:revision>199</cp:revision>
  <cp:lastPrinted>2018-05-24T02:35:00Z</cp:lastPrinted>
  <dcterms:created xsi:type="dcterms:W3CDTF">2018-01-11T23:38:00Z</dcterms:created>
  <dcterms:modified xsi:type="dcterms:W3CDTF">2018-05-31T02:51:00Z</dcterms:modified>
</cp:coreProperties>
</file>